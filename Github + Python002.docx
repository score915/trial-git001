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mallCaps/>
          <w:lang w:val="ja"/>
        </w:rPr>
        <w:id w:val="-1476067910"/>
        <w:docPartObj>
          <w:docPartGallery w:val="Table of Contents"/>
          <w:docPartUnique/>
        </w:docPartObj>
      </w:sdtPr>
      <w:sdtEndPr>
        <w:rPr>
          <w:b/>
          <w:bCs/>
          <w:smallCaps w:val="0"/>
          <w:noProof/>
          <w:lang w:val="en-US"/>
        </w:rPr>
      </w:sdtEndPr>
      <w:sdtContent>
        <w:p w14:paraId="2AA3B7B4" w14:textId="6EBBF322" w:rsidR="00283C17" w:rsidRDefault="00283C17" w:rsidP="00014565">
          <w:r>
            <w:rPr>
              <w:lang w:val="ja"/>
            </w:rPr>
            <w:t>目次</w:t>
          </w:r>
        </w:p>
        <w:p w14:paraId="22460301" w14:textId="6A1532B3" w:rsidR="003849F7" w:rsidRDefault="00283C17">
          <w:pPr>
            <w:pStyle w:val="11"/>
            <w:tabs>
              <w:tab w:val="right" w:leader="dot" w:pos="9017"/>
            </w:tabs>
            <w:rPr>
              <w:rFonts w:eastAsiaTheme="minorEastAsia" w:hAnsiTheme="minorHAnsi" w:cstheme="minorBidi"/>
              <w:b w:val="0"/>
              <w:bCs w:val="0"/>
              <w:noProof/>
              <w:kern w:val="2"/>
            </w:rPr>
          </w:pPr>
          <w:r>
            <w:rPr>
              <w:b w:val="0"/>
              <w:bCs w:val="0"/>
            </w:rPr>
            <w:fldChar w:fldCharType="begin"/>
          </w:r>
          <w:r>
            <w:instrText>TOC \o "1-3" \h \z \u</w:instrText>
          </w:r>
          <w:r>
            <w:rPr>
              <w:b w:val="0"/>
              <w:bCs w:val="0"/>
            </w:rPr>
            <w:fldChar w:fldCharType="separate"/>
          </w:r>
          <w:hyperlink r:id="rId8" w:history="1">
            <w:r w:rsidR="003849F7" w:rsidRPr="00483FBF">
              <w:rPr>
                <w:rStyle w:val="af7"/>
                <w:rFonts w:asciiTheme="majorEastAsia" w:hAnsiTheme="majorEastAsia" w:cstheme="majorEastAsia"/>
                <w:noProof/>
              </w:rPr>
              <w:t>Git</w:t>
            </w:r>
            <w:r w:rsidR="003849F7">
              <w:rPr>
                <w:noProof/>
                <w:webHidden/>
              </w:rPr>
              <w:tab/>
            </w:r>
            <w:r w:rsidR="003849F7">
              <w:rPr>
                <w:noProof/>
                <w:webHidden/>
              </w:rPr>
              <w:fldChar w:fldCharType="begin"/>
            </w:r>
            <w:r w:rsidR="003849F7">
              <w:rPr>
                <w:noProof/>
                <w:webHidden/>
              </w:rPr>
              <w:instrText xml:space="preserve"> PAGEREF _Toc503536805 \h </w:instrText>
            </w:r>
            <w:r w:rsidR="003849F7">
              <w:rPr>
                <w:noProof/>
                <w:webHidden/>
              </w:rPr>
            </w:r>
            <w:r w:rsidR="003849F7">
              <w:rPr>
                <w:noProof/>
                <w:webHidden/>
              </w:rPr>
              <w:fldChar w:fldCharType="separate"/>
            </w:r>
            <w:r w:rsidR="003849F7">
              <w:rPr>
                <w:noProof/>
                <w:webHidden/>
              </w:rPr>
              <w:t>3</w:t>
            </w:r>
            <w:r w:rsidR="003849F7">
              <w:rPr>
                <w:noProof/>
                <w:webHidden/>
              </w:rPr>
              <w:fldChar w:fldCharType="end"/>
            </w:r>
          </w:hyperlink>
        </w:p>
        <w:p w14:paraId="72EE0777" w14:textId="1D844B7C" w:rsidR="003849F7" w:rsidRDefault="003849F7">
          <w:pPr>
            <w:pStyle w:val="31"/>
            <w:tabs>
              <w:tab w:val="right" w:leader="dot" w:pos="9017"/>
            </w:tabs>
            <w:rPr>
              <w:rFonts w:eastAsiaTheme="minorEastAsia" w:hAnsiTheme="minorHAnsi" w:cstheme="minorBidi"/>
              <w:noProof/>
              <w:kern w:val="2"/>
              <w:sz w:val="24"/>
              <w:szCs w:val="24"/>
            </w:rPr>
          </w:pPr>
          <w:hyperlink r:id="rId9" w:history="1">
            <w:r w:rsidRPr="00483FBF">
              <w:rPr>
                <w:rStyle w:val="af7"/>
                <w:noProof/>
              </w:rPr>
              <w:t>Commit messageエディタの変更</w:t>
            </w:r>
            <w:r>
              <w:rPr>
                <w:noProof/>
                <w:webHidden/>
              </w:rPr>
              <w:tab/>
            </w:r>
            <w:r>
              <w:rPr>
                <w:noProof/>
                <w:webHidden/>
              </w:rPr>
              <w:fldChar w:fldCharType="begin"/>
            </w:r>
            <w:r>
              <w:rPr>
                <w:noProof/>
                <w:webHidden/>
              </w:rPr>
              <w:instrText xml:space="preserve"> PAGEREF _Toc503536806 \h </w:instrText>
            </w:r>
            <w:r>
              <w:rPr>
                <w:noProof/>
                <w:webHidden/>
              </w:rPr>
            </w:r>
            <w:r>
              <w:rPr>
                <w:noProof/>
                <w:webHidden/>
              </w:rPr>
              <w:fldChar w:fldCharType="separate"/>
            </w:r>
            <w:r>
              <w:rPr>
                <w:noProof/>
                <w:webHidden/>
              </w:rPr>
              <w:t>5</w:t>
            </w:r>
            <w:r>
              <w:rPr>
                <w:noProof/>
                <w:webHidden/>
              </w:rPr>
              <w:fldChar w:fldCharType="end"/>
            </w:r>
          </w:hyperlink>
        </w:p>
        <w:p w14:paraId="30A152B9" w14:textId="16F69850" w:rsidR="003849F7" w:rsidRDefault="003849F7">
          <w:pPr>
            <w:pStyle w:val="31"/>
            <w:tabs>
              <w:tab w:val="right" w:leader="dot" w:pos="9017"/>
            </w:tabs>
            <w:rPr>
              <w:rFonts w:eastAsiaTheme="minorEastAsia" w:hAnsiTheme="minorHAnsi" w:cstheme="minorBidi"/>
              <w:noProof/>
              <w:kern w:val="2"/>
              <w:sz w:val="24"/>
              <w:szCs w:val="24"/>
            </w:rPr>
          </w:pPr>
          <w:hyperlink r:id="rId10" w:history="1">
            <w:r w:rsidRPr="00483FBF">
              <w:rPr>
                <w:rStyle w:val="af7"/>
                <w:noProof/>
              </w:rPr>
              <w:t>名前とメールアドレスの設定</w:t>
            </w:r>
            <w:r>
              <w:rPr>
                <w:noProof/>
                <w:webHidden/>
              </w:rPr>
              <w:tab/>
            </w:r>
            <w:r>
              <w:rPr>
                <w:noProof/>
                <w:webHidden/>
              </w:rPr>
              <w:fldChar w:fldCharType="begin"/>
            </w:r>
            <w:r>
              <w:rPr>
                <w:noProof/>
                <w:webHidden/>
              </w:rPr>
              <w:instrText xml:space="preserve"> PAGEREF _Toc503536807 \h </w:instrText>
            </w:r>
            <w:r>
              <w:rPr>
                <w:noProof/>
                <w:webHidden/>
              </w:rPr>
            </w:r>
            <w:r>
              <w:rPr>
                <w:noProof/>
                <w:webHidden/>
              </w:rPr>
              <w:fldChar w:fldCharType="separate"/>
            </w:r>
            <w:r>
              <w:rPr>
                <w:noProof/>
                <w:webHidden/>
              </w:rPr>
              <w:t>6</w:t>
            </w:r>
            <w:r>
              <w:rPr>
                <w:noProof/>
                <w:webHidden/>
              </w:rPr>
              <w:fldChar w:fldCharType="end"/>
            </w:r>
          </w:hyperlink>
        </w:p>
        <w:p w14:paraId="37EF4BAA" w14:textId="79048454" w:rsidR="003849F7" w:rsidRDefault="003849F7">
          <w:pPr>
            <w:pStyle w:val="31"/>
            <w:tabs>
              <w:tab w:val="right" w:leader="dot" w:pos="9017"/>
            </w:tabs>
            <w:rPr>
              <w:rFonts w:eastAsiaTheme="minorEastAsia" w:hAnsiTheme="minorHAnsi" w:cstheme="minorBidi"/>
              <w:noProof/>
              <w:kern w:val="2"/>
              <w:sz w:val="24"/>
              <w:szCs w:val="24"/>
            </w:rPr>
          </w:pPr>
          <w:hyperlink r:id="rId11" w:history="1">
            <w:r w:rsidRPr="00483FBF">
              <w:rPr>
                <w:rStyle w:val="af7"/>
                <w:noProof/>
              </w:rPr>
              <w:t>コミットの取り消し</w:t>
            </w:r>
            <w:r>
              <w:rPr>
                <w:noProof/>
                <w:webHidden/>
              </w:rPr>
              <w:tab/>
            </w:r>
            <w:r>
              <w:rPr>
                <w:noProof/>
                <w:webHidden/>
              </w:rPr>
              <w:fldChar w:fldCharType="begin"/>
            </w:r>
            <w:r>
              <w:rPr>
                <w:noProof/>
                <w:webHidden/>
              </w:rPr>
              <w:instrText xml:space="preserve"> PAGEREF _Toc503536808 \h </w:instrText>
            </w:r>
            <w:r>
              <w:rPr>
                <w:noProof/>
                <w:webHidden/>
              </w:rPr>
            </w:r>
            <w:r>
              <w:rPr>
                <w:noProof/>
                <w:webHidden/>
              </w:rPr>
              <w:fldChar w:fldCharType="separate"/>
            </w:r>
            <w:r>
              <w:rPr>
                <w:noProof/>
                <w:webHidden/>
              </w:rPr>
              <w:t>6</w:t>
            </w:r>
            <w:r>
              <w:rPr>
                <w:noProof/>
                <w:webHidden/>
              </w:rPr>
              <w:fldChar w:fldCharType="end"/>
            </w:r>
          </w:hyperlink>
        </w:p>
        <w:p w14:paraId="72368508" w14:textId="7FCAED49" w:rsidR="003849F7" w:rsidRDefault="003849F7">
          <w:pPr>
            <w:pStyle w:val="25"/>
            <w:tabs>
              <w:tab w:val="right" w:leader="dot" w:pos="9017"/>
            </w:tabs>
            <w:rPr>
              <w:rFonts w:eastAsiaTheme="minorEastAsia" w:hAnsiTheme="minorHAnsi" w:cstheme="minorBidi" w:hint="eastAsia"/>
              <w:b w:val="0"/>
              <w:bCs w:val="0"/>
              <w:noProof/>
              <w:kern w:val="2"/>
              <w:sz w:val="24"/>
              <w:szCs w:val="24"/>
            </w:rPr>
          </w:pPr>
          <w:hyperlink r:id="rId12" w:history="1">
            <w:r w:rsidRPr="00483FBF">
              <w:rPr>
                <w:rStyle w:val="af7"/>
                <w:noProof/>
              </w:rPr>
              <w:t>git branch</w:t>
            </w:r>
            <w:r>
              <w:rPr>
                <w:noProof/>
                <w:webHidden/>
              </w:rPr>
              <w:tab/>
            </w:r>
            <w:r>
              <w:rPr>
                <w:noProof/>
                <w:webHidden/>
              </w:rPr>
              <w:fldChar w:fldCharType="begin"/>
            </w:r>
            <w:r>
              <w:rPr>
                <w:noProof/>
                <w:webHidden/>
              </w:rPr>
              <w:instrText xml:space="preserve"> PAGEREF _Toc503536809 \h </w:instrText>
            </w:r>
            <w:r>
              <w:rPr>
                <w:noProof/>
                <w:webHidden/>
              </w:rPr>
            </w:r>
            <w:r>
              <w:rPr>
                <w:noProof/>
                <w:webHidden/>
              </w:rPr>
              <w:fldChar w:fldCharType="separate"/>
            </w:r>
            <w:r>
              <w:rPr>
                <w:noProof/>
                <w:webHidden/>
              </w:rPr>
              <w:t>7</w:t>
            </w:r>
            <w:r>
              <w:rPr>
                <w:noProof/>
                <w:webHidden/>
              </w:rPr>
              <w:fldChar w:fldCharType="end"/>
            </w:r>
          </w:hyperlink>
        </w:p>
        <w:p w14:paraId="309A80AA" w14:textId="76522F2D" w:rsidR="003849F7" w:rsidRDefault="003849F7">
          <w:pPr>
            <w:pStyle w:val="25"/>
            <w:tabs>
              <w:tab w:val="right" w:leader="dot" w:pos="9017"/>
            </w:tabs>
            <w:rPr>
              <w:rFonts w:eastAsiaTheme="minorEastAsia" w:hAnsiTheme="minorHAnsi" w:cstheme="minorBidi"/>
              <w:b w:val="0"/>
              <w:bCs w:val="0"/>
              <w:noProof/>
              <w:kern w:val="2"/>
              <w:sz w:val="24"/>
              <w:szCs w:val="24"/>
            </w:rPr>
          </w:pPr>
          <w:hyperlink r:id="rId13" w:history="1">
            <w:r w:rsidRPr="00483FBF">
              <w:rPr>
                <w:rStyle w:val="af7"/>
                <w:noProof/>
              </w:rPr>
              <w:t>Merge</w:t>
            </w:r>
            <w:r>
              <w:rPr>
                <w:noProof/>
                <w:webHidden/>
              </w:rPr>
              <w:tab/>
            </w:r>
            <w:r>
              <w:rPr>
                <w:noProof/>
                <w:webHidden/>
              </w:rPr>
              <w:fldChar w:fldCharType="begin"/>
            </w:r>
            <w:r>
              <w:rPr>
                <w:noProof/>
                <w:webHidden/>
              </w:rPr>
              <w:instrText xml:space="preserve"> PAGEREF _Toc503536810 \h </w:instrText>
            </w:r>
            <w:r>
              <w:rPr>
                <w:noProof/>
                <w:webHidden/>
              </w:rPr>
            </w:r>
            <w:r>
              <w:rPr>
                <w:noProof/>
                <w:webHidden/>
              </w:rPr>
              <w:fldChar w:fldCharType="separate"/>
            </w:r>
            <w:r>
              <w:rPr>
                <w:noProof/>
                <w:webHidden/>
              </w:rPr>
              <w:t>8</w:t>
            </w:r>
            <w:r>
              <w:rPr>
                <w:noProof/>
                <w:webHidden/>
              </w:rPr>
              <w:fldChar w:fldCharType="end"/>
            </w:r>
          </w:hyperlink>
        </w:p>
        <w:p w14:paraId="3246BDDE" w14:textId="7B8B5F68" w:rsidR="003849F7" w:rsidRDefault="003849F7">
          <w:pPr>
            <w:pStyle w:val="31"/>
            <w:tabs>
              <w:tab w:val="right" w:leader="dot" w:pos="9017"/>
            </w:tabs>
            <w:rPr>
              <w:rFonts w:eastAsiaTheme="minorEastAsia" w:hAnsiTheme="minorHAnsi" w:cstheme="minorBidi"/>
              <w:noProof/>
              <w:kern w:val="2"/>
              <w:sz w:val="24"/>
              <w:szCs w:val="24"/>
            </w:rPr>
          </w:pPr>
          <w:hyperlink r:id="rId14" w:history="1">
            <w:r w:rsidRPr="00483FBF">
              <w:rPr>
                <w:rStyle w:val="af7"/>
                <w:noProof/>
              </w:rPr>
              <w:t>意図せぬマージ発生</w:t>
            </w:r>
            <w:r>
              <w:rPr>
                <w:noProof/>
                <w:webHidden/>
              </w:rPr>
              <w:tab/>
            </w:r>
            <w:r>
              <w:rPr>
                <w:noProof/>
                <w:webHidden/>
              </w:rPr>
              <w:fldChar w:fldCharType="begin"/>
            </w:r>
            <w:r>
              <w:rPr>
                <w:noProof/>
                <w:webHidden/>
              </w:rPr>
              <w:instrText xml:space="preserve"> PAGEREF _Toc503536811 \h </w:instrText>
            </w:r>
            <w:r>
              <w:rPr>
                <w:noProof/>
                <w:webHidden/>
              </w:rPr>
            </w:r>
            <w:r>
              <w:rPr>
                <w:noProof/>
                <w:webHidden/>
              </w:rPr>
              <w:fldChar w:fldCharType="separate"/>
            </w:r>
            <w:r>
              <w:rPr>
                <w:noProof/>
                <w:webHidden/>
              </w:rPr>
              <w:t>8</w:t>
            </w:r>
            <w:r>
              <w:rPr>
                <w:noProof/>
                <w:webHidden/>
              </w:rPr>
              <w:fldChar w:fldCharType="end"/>
            </w:r>
          </w:hyperlink>
        </w:p>
        <w:p w14:paraId="5EEECBC2" w14:textId="0CCDAE56" w:rsidR="003849F7" w:rsidRDefault="003849F7">
          <w:pPr>
            <w:pStyle w:val="25"/>
            <w:tabs>
              <w:tab w:val="right" w:leader="dot" w:pos="9017"/>
            </w:tabs>
            <w:rPr>
              <w:rFonts w:eastAsiaTheme="minorEastAsia" w:hAnsiTheme="minorHAnsi" w:cstheme="minorBidi"/>
              <w:b w:val="0"/>
              <w:bCs w:val="0"/>
              <w:noProof/>
              <w:kern w:val="2"/>
              <w:sz w:val="24"/>
              <w:szCs w:val="24"/>
            </w:rPr>
          </w:pPr>
          <w:hyperlink r:id="rId15" w:history="1">
            <w:r w:rsidRPr="00483FBF">
              <w:rPr>
                <w:rStyle w:val="af7"/>
                <w:noProof/>
              </w:rPr>
              <w:t>Conflict</w:t>
            </w:r>
            <w:r>
              <w:rPr>
                <w:noProof/>
                <w:webHidden/>
              </w:rPr>
              <w:tab/>
            </w:r>
            <w:r>
              <w:rPr>
                <w:noProof/>
                <w:webHidden/>
              </w:rPr>
              <w:fldChar w:fldCharType="begin"/>
            </w:r>
            <w:r>
              <w:rPr>
                <w:noProof/>
                <w:webHidden/>
              </w:rPr>
              <w:instrText xml:space="preserve"> PAGEREF _Toc503536812 \h </w:instrText>
            </w:r>
            <w:r>
              <w:rPr>
                <w:noProof/>
                <w:webHidden/>
              </w:rPr>
            </w:r>
            <w:r>
              <w:rPr>
                <w:noProof/>
                <w:webHidden/>
              </w:rPr>
              <w:fldChar w:fldCharType="separate"/>
            </w:r>
            <w:r>
              <w:rPr>
                <w:noProof/>
                <w:webHidden/>
              </w:rPr>
              <w:t>9</w:t>
            </w:r>
            <w:r>
              <w:rPr>
                <w:noProof/>
                <w:webHidden/>
              </w:rPr>
              <w:fldChar w:fldCharType="end"/>
            </w:r>
          </w:hyperlink>
        </w:p>
        <w:p w14:paraId="0A0BB0B7" w14:textId="6BC14ABA" w:rsidR="003849F7" w:rsidRDefault="003849F7">
          <w:pPr>
            <w:pStyle w:val="25"/>
            <w:tabs>
              <w:tab w:val="right" w:leader="dot" w:pos="9017"/>
            </w:tabs>
            <w:rPr>
              <w:rFonts w:eastAsiaTheme="minorEastAsia" w:hAnsiTheme="minorHAnsi" w:cstheme="minorBidi"/>
              <w:b w:val="0"/>
              <w:bCs w:val="0"/>
              <w:noProof/>
              <w:kern w:val="2"/>
              <w:sz w:val="24"/>
              <w:szCs w:val="24"/>
            </w:rPr>
          </w:pPr>
          <w:hyperlink r:id="rId16" w:history="1">
            <w:r w:rsidRPr="00483FBF">
              <w:rPr>
                <w:rStyle w:val="af7"/>
                <w:noProof/>
              </w:rPr>
              <w:t>Diff</w:t>
            </w:r>
            <w:r>
              <w:rPr>
                <w:noProof/>
                <w:webHidden/>
              </w:rPr>
              <w:tab/>
            </w:r>
            <w:r>
              <w:rPr>
                <w:noProof/>
                <w:webHidden/>
              </w:rPr>
              <w:fldChar w:fldCharType="begin"/>
            </w:r>
            <w:r>
              <w:rPr>
                <w:noProof/>
                <w:webHidden/>
              </w:rPr>
              <w:instrText xml:space="preserve"> PAGEREF _Toc503536813 \h </w:instrText>
            </w:r>
            <w:r>
              <w:rPr>
                <w:noProof/>
                <w:webHidden/>
              </w:rPr>
            </w:r>
            <w:r>
              <w:rPr>
                <w:noProof/>
                <w:webHidden/>
              </w:rPr>
              <w:fldChar w:fldCharType="separate"/>
            </w:r>
            <w:r>
              <w:rPr>
                <w:noProof/>
                <w:webHidden/>
              </w:rPr>
              <w:t>9</w:t>
            </w:r>
            <w:r>
              <w:rPr>
                <w:noProof/>
                <w:webHidden/>
              </w:rPr>
              <w:fldChar w:fldCharType="end"/>
            </w:r>
          </w:hyperlink>
        </w:p>
        <w:p w14:paraId="7D870AC8" w14:textId="398D2DF9" w:rsidR="003849F7" w:rsidRDefault="003849F7">
          <w:pPr>
            <w:pStyle w:val="25"/>
            <w:tabs>
              <w:tab w:val="right" w:leader="dot" w:pos="9017"/>
            </w:tabs>
            <w:rPr>
              <w:rFonts w:eastAsiaTheme="minorEastAsia" w:hAnsiTheme="minorHAnsi" w:cstheme="minorBidi"/>
              <w:b w:val="0"/>
              <w:bCs w:val="0"/>
              <w:noProof/>
              <w:kern w:val="2"/>
              <w:sz w:val="24"/>
              <w:szCs w:val="24"/>
            </w:rPr>
          </w:pPr>
          <w:hyperlink r:id="rId17" w:history="1">
            <w:r w:rsidRPr="00483FBF">
              <w:rPr>
                <w:rStyle w:val="af7"/>
                <w:noProof/>
              </w:rPr>
              <w:t>qgit log</w:t>
            </w:r>
            <w:r>
              <w:rPr>
                <w:noProof/>
                <w:webHidden/>
              </w:rPr>
              <w:tab/>
            </w:r>
            <w:r>
              <w:rPr>
                <w:noProof/>
                <w:webHidden/>
              </w:rPr>
              <w:fldChar w:fldCharType="begin"/>
            </w:r>
            <w:r>
              <w:rPr>
                <w:noProof/>
                <w:webHidden/>
              </w:rPr>
              <w:instrText xml:space="preserve"> PAGEREF _Toc503536814 \h </w:instrText>
            </w:r>
            <w:r>
              <w:rPr>
                <w:noProof/>
                <w:webHidden/>
              </w:rPr>
            </w:r>
            <w:r>
              <w:rPr>
                <w:noProof/>
                <w:webHidden/>
              </w:rPr>
              <w:fldChar w:fldCharType="separate"/>
            </w:r>
            <w:r>
              <w:rPr>
                <w:noProof/>
                <w:webHidden/>
              </w:rPr>
              <w:t>10</w:t>
            </w:r>
            <w:r>
              <w:rPr>
                <w:noProof/>
                <w:webHidden/>
              </w:rPr>
              <w:fldChar w:fldCharType="end"/>
            </w:r>
          </w:hyperlink>
        </w:p>
        <w:p w14:paraId="40B5A499" w14:textId="0B4278F3" w:rsidR="003849F7" w:rsidRDefault="003849F7">
          <w:pPr>
            <w:pStyle w:val="25"/>
            <w:tabs>
              <w:tab w:val="right" w:leader="dot" w:pos="9017"/>
            </w:tabs>
            <w:rPr>
              <w:rFonts w:eastAsiaTheme="minorEastAsia" w:hAnsiTheme="minorHAnsi" w:cstheme="minorBidi"/>
              <w:b w:val="0"/>
              <w:bCs w:val="0"/>
              <w:noProof/>
              <w:kern w:val="2"/>
              <w:sz w:val="24"/>
              <w:szCs w:val="24"/>
            </w:rPr>
          </w:pPr>
          <w:hyperlink r:id="rId18" w:history="1">
            <w:r w:rsidRPr="00483FBF">
              <w:rPr>
                <w:rStyle w:val="af7"/>
                <w:noProof/>
              </w:rPr>
              <w:t>git pull : Fetch from and integrate with another repository</w:t>
            </w:r>
            <w:r>
              <w:rPr>
                <w:noProof/>
                <w:webHidden/>
              </w:rPr>
              <w:tab/>
            </w:r>
            <w:r>
              <w:rPr>
                <w:noProof/>
                <w:webHidden/>
              </w:rPr>
              <w:fldChar w:fldCharType="begin"/>
            </w:r>
            <w:r>
              <w:rPr>
                <w:noProof/>
                <w:webHidden/>
              </w:rPr>
              <w:instrText xml:space="preserve"> PAGEREF _Toc503536815 \h </w:instrText>
            </w:r>
            <w:r>
              <w:rPr>
                <w:noProof/>
                <w:webHidden/>
              </w:rPr>
            </w:r>
            <w:r>
              <w:rPr>
                <w:noProof/>
                <w:webHidden/>
              </w:rPr>
              <w:fldChar w:fldCharType="separate"/>
            </w:r>
            <w:r>
              <w:rPr>
                <w:noProof/>
                <w:webHidden/>
              </w:rPr>
              <w:t>13</w:t>
            </w:r>
            <w:r>
              <w:rPr>
                <w:noProof/>
                <w:webHidden/>
              </w:rPr>
              <w:fldChar w:fldCharType="end"/>
            </w:r>
          </w:hyperlink>
        </w:p>
        <w:p w14:paraId="13786ADC" w14:textId="353DA923" w:rsidR="003849F7" w:rsidRDefault="003849F7">
          <w:pPr>
            <w:pStyle w:val="25"/>
            <w:tabs>
              <w:tab w:val="right" w:leader="dot" w:pos="9017"/>
            </w:tabs>
            <w:rPr>
              <w:rFonts w:eastAsiaTheme="minorEastAsia" w:hAnsiTheme="minorHAnsi" w:cstheme="minorBidi"/>
              <w:b w:val="0"/>
              <w:bCs w:val="0"/>
              <w:noProof/>
              <w:kern w:val="2"/>
              <w:sz w:val="24"/>
              <w:szCs w:val="24"/>
            </w:rPr>
          </w:pPr>
          <w:hyperlink r:id="rId19" w:history="1">
            <w:r w:rsidRPr="00483FBF">
              <w:rPr>
                <w:rStyle w:val="af7"/>
                <w:noProof/>
              </w:rPr>
              <w:t>master と origin/master</w:t>
            </w:r>
            <w:r>
              <w:rPr>
                <w:noProof/>
                <w:webHidden/>
              </w:rPr>
              <w:tab/>
            </w:r>
            <w:r>
              <w:rPr>
                <w:noProof/>
                <w:webHidden/>
              </w:rPr>
              <w:fldChar w:fldCharType="begin"/>
            </w:r>
            <w:r>
              <w:rPr>
                <w:noProof/>
                <w:webHidden/>
              </w:rPr>
              <w:instrText xml:space="preserve"> PAGEREF _Toc503536816 \h </w:instrText>
            </w:r>
            <w:r>
              <w:rPr>
                <w:noProof/>
                <w:webHidden/>
              </w:rPr>
            </w:r>
            <w:r>
              <w:rPr>
                <w:noProof/>
                <w:webHidden/>
              </w:rPr>
              <w:fldChar w:fldCharType="separate"/>
            </w:r>
            <w:r>
              <w:rPr>
                <w:noProof/>
                <w:webHidden/>
              </w:rPr>
              <w:t>13</w:t>
            </w:r>
            <w:r>
              <w:rPr>
                <w:noProof/>
                <w:webHidden/>
              </w:rPr>
              <w:fldChar w:fldCharType="end"/>
            </w:r>
          </w:hyperlink>
        </w:p>
        <w:p w14:paraId="0DA83545" w14:textId="12D08F83" w:rsidR="003849F7" w:rsidRDefault="003849F7">
          <w:pPr>
            <w:pStyle w:val="25"/>
            <w:tabs>
              <w:tab w:val="right" w:leader="dot" w:pos="9017"/>
            </w:tabs>
            <w:rPr>
              <w:rFonts w:eastAsiaTheme="minorEastAsia" w:hAnsiTheme="minorHAnsi" w:cstheme="minorBidi"/>
              <w:b w:val="0"/>
              <w:bCs w:val="0"/>
              <w:noProof/>
              <w:kern w:val="2"/>
              <w:sz w:val="24"/>
              <w:szCs w:val="24"/>
            </w:rPr>
          </w:pPr>
          <w:hyperlink r:id="rId20" w:history="1">
            <w:r w:rsidRPr="00483FBF">
              <w:rPr>
                <w:rStyle w:val="af7"/>
                <w:noProof/>
              </w:rPr>
              <w:t>Sourcetree</w:t>
            </w:r>
            <w:r>
              <w:rPr>
                <w:noProof/>
                <w:webHidden/>
              </w:rPr>
              <w:tab/>
            </w:r>
            <w:r>
              <w:rPr>
                <w:noProof/>
                <w:webHidden/>
              </w:rPr>
              <w:fldChar w:fldCharType="begin"/>
            </w:r>
            <w:r>
              <w:rPr>
                <w:noProof/>
                <w:webHidden/>
              </w:rPr>
              <w:instrText xml:space="preserve"> PAGEREF _Toc503536817 \h </w:instrText>
            </w:r>
            <w:r>
              <w:rPr>
                <w:noProof/>
                <w:webHidden/>
              </w:rPr>
            </w:r>
            <w:r>
              <w:rPr>
                <w:noProof/>
                <w:webHidden/>
              </w:rPr>
              <w:fldChar w:fldCharType="separate"/>
            </w:r>
            <w:r>
              <w:rPr>
                <w:noProof/>
                <w:webHidden/>
              </w:rPr>
              <w:t>13</w:t>
            </w:r>
            <w:r>
              <w:rPr>
                <w:noProof/>
                <w:webHidden/>
              </w:rPr>
              <w:fldChar w:fldCharType="end"/>
            </w:r>
          </w:hyperlink>
        </w:p>
        <w:p w14:paraId="09104627" w14:textId="4299E9B1" w:rsidR="003849F7" w:rsidRDefault="003849F7">
          <w:pPr>
            <w:pStyle w:val="31"/>
            <w:tabs>
              <w:tab w:val="right" w:leader="dot" w:pos="9017"/>
            </w:tabs>
            <w:rPr>
              <w:rFonts w:eastAsiaTheme="minorEastAsia" w:hAnsiTheme="minorHAnsi" w:cstheme="minorBidi"/>
              <w:noProof/>
              <w:kern w:val="2"/>
              <w:sz w:val="24"/>
              <w:szCs w:val="24"/>
            </w:rPr>
          </w:pPr>
          <w:hyperlink r:id="rId21" w:history="1">
            <w:r w:rsidRPr="00483FBF">
              <w:rPr>
                <w:rStyle w:val="af7"/>
                <w:noProof/>
              </w:rPr>
              <w:t>Instrall Sourcetree</w:t>
            </w:r>
            <w:r>
              <w:rPr>
                <w:noProof/>
                <w:webHidden/>
              </w:rPr>
              <w:tab/>
            </w:r>
            <w:r>
              <w:rPr>
                <w:noProof/>
                <w:webHidden/>
              </w:rPr>
              <w:fldChar w:fldCharType="begin"/>
            </w:r>
            <w:r>
              <w:rPr>
                <w:noProof/>
                <w:webHidden/>
              </w:rPr>
              <w:instrText xml:space="preserve"> PAGEREF _Toc503536818 \h </w:instrText>
            </w:r>
            <w:r>
              <w:rPr>
                <w:noProof/>
                <w:webHidden/>
              </w:rPr>
            </w:r>
            <w:r>
              <w:rPr>
                <w:noProof/>
                <w:webHidden/>
              </w:rPr>
              <w:fldChar w:fldCharType="separate"/>
            </w:r>
            <w:r>
              <w:rPr>
                <w:noProof/>
                <w:webHidden/>
              </w:rPr>
              <w:t>14</w:t>
            </w:r>
            <w:r>
              <w:rPr>
                <w:noProof/>
                <w:webHidden/>
              </w:rPr>
              <w:fldChar w:fldCharType="end"/>
            </w:r>
          </w:hyperlink>
        </w:p>
        <w:p w14:paraId="505FEE7B" w14:textId="3A701132" w:rsidR="003849F7" w:rsidRDefault="003849F7">
          <w:pPr>
            <w:pStyle w:val="31"/>
            <w:tabs>
              <w:tab w:val="right" w:leader="dot" w:pos="9017"/>
            </w:tabs>
            <w:rPr>
              <w:rFonts w:eastAsiaTheme="minorEastAsia" w:hAnsiTheme="minorHAnsi" w:cstheme="minorBidi"/>
              <w:noProof/>
              <w:kern w:val="2"/>
              <w:sz w:val="24"/>
              <w:szCs w:val="24"/>
            </w:rPr>
          </w:pPr>
          <w:hyperlink r:id="rId22" w:history="1">
            <w:r w:rsidRPr="00483FBF">
              <w:rPr>
                <w:rStyle w:val="af7"/>
                <w:noProof/>
              </w:rPr>
              <w:t>Merge発生したらどう見える</w:t>
            </w:r>
            <w:r>
              <w:rPr>
                <w:noProof/>
                <w:webHidden/>
              </w:rPr>
              <w:tab/>
            </w:r>
            <w:r>
              <w:rPr>
                <w:noProof/>
                <w:webHidden/>
              </w:rPr>
              <w:fldChar w:fldCharType="begin"/>
            </w:r>
            <w:r>
              <w:rPr>
                <w:noProof/>
                <w:webHidden/>
              </w:rPr>
              <w:instrText xml:space="preserve"> PAGEREF _Toc503536819 \h </w:instrText>
            </w:r>
            <w:r>
              <w:rPr>
                <w:noProof/>
                <w:webHidden/>
              </w:rPr>
            </w:r>
            <w:r>
              <w:rPr>
                <w:noProof/>
                <w:webHidden/>
              </w:rPr>
              <w:fldChar w:fldCharType="separate"/>
            </w:r>
            <w:r>
              <w:rPr>
                <w:noProof/>
                <w:webHidden/>
              </w:rPr>
              <w:t>17</w:t>
            </w:r>
            <w:r>
              <w:rPr>
                <w:noProof/>
                <w:webHidden/>
              </w:rPr>
              <w:fldChar w:fldCharType="end"/>
            </w:r>
          </w:hyperlink>
        </w:p>
        <w:p w14:paraId="0B4CB3E3" w14:textId="006DF51B" w:rsidR="003849F7" w:rsidRDefault="003849F7">
          <w:pPr>
            <w:pStyle w:val="11"/>
            <w:tabs>
              <w:tab w:val="right" w:leader="dot" w:pos="9017"/>
            </w:tabs>
            <w:rPr>
              <w:rFonts w:eastAsiaTheme="minorEastAsia" w:hAnsiTheme="minorHAnsi" w:cstheme="minorBidi"/>
              <w:b w:val="0"/>
              <w:bCs w:val="0"/>
              <w:noProof/>
              <w:kern w:val="2"/>
            </w:rPr>
          </w:pPr>
          <w:hyperlink r:id="rId23" w:history="1">
            <w:r w:rsidRPr="00483FBF">
              <w:rPr>
                <w:rStyle w:val="af7"/>
                <w:noProof/>
              </w:rPr>
              <w:t>Github</w:t>
            </w:r>
            <w:r>
              <w:rPr>
                <w:noProof/>
                <w:webHidden/>
              </w:rPr>
              <w:tab/>
            </w:r>
            <w:r>
              <w:rPr>
                <w:noProof/>
                <w:webHidden/>
              </w:rPr>
              <w:fldChar w:fldCharType="begin"/>
            </w:r>
            <w:r>
              <w:rPr>
                <w:noProof/>
                <w:webHidden/>
              </w:rPr>
              <w:instrText xml:space="preserve"> PAGEREF _Toc503536820 \h </w:instrText>
            </w:r>
            <w:r>
              <w:rPr>
                <w:noProof/>
                <w:webHidden/>
              </w:rPr>
            </w:r>
            <w:r>
              <w:rPr>
                <w:noProof/>
                <w:webHidden/>
              </w:rPr>
              <w:fldChar w:fldCharType="separate"/>
            </w:r>
            <w:r>
              <w:rPr>
                <w:noProof/>
                <w:webHidden/>
              </w:rPr>
              <w:t>18</w:t>
            </w:r>
            <w:r>
              <w:rPr>
                <w:noProof/>
                <w:webHidden/>
              </w:rPr>
              <w:fldChar w:fldCharType="end"/>
            </w:r>
          </w:hyperlink>
        </w:p>
        <w:p w14:paraId="189DBEB8" w14:textId="5942BAF6" w:rsidR="003849F7" w:rsidRDefault="003849F7">
          <w:pPr>
            <w:pStyle w:val="25"/>
            <w:tabs>
              <w:tab w:val="right" w:leader="dot" w:pos="9017"/>
            </w:tabs>
            <w:rPr>
              <w:rFonts w:eastAsiaTheme="minorEastAsia" w:hAnsiTheme="minorHAnsi" w:cstheme="minorBidi"/>
              <w:b w:val="0"/>
              <w:bCs w:val="0"/>
              <w:noProof/>
              <w:kern w:val="2"/>
              <w:sz w:val="24"/>
              <w:szCs w:val="24"/>
            </w:rPr>
          </w:pPr>
          <w:hyperlink r:id="rId24" w:history="1">
            <w:r w:rsidRPr="00483FBF">
              <w:rPr>
                <w:rStyle w:val="af7"/>
                <w:rFonts w:asciiTheme="majorEastAsia" w:hAnsiTheme="majorEastAsia" w:cstheme="majorEastAsia"/>
                <w:noProof/>
              </w:rPr>
              <w:t>Setting</w:t>
            </w:r>
            <w:r>
              <w:rPr>
                <w:noProof/>
                <w:webHidden/>
              </w:rPr>
              <w:tab/>
            </w:r>
            <w:r>
              <w:rPr>
                <w:noProof/>
                <w:webHidden/>
              </w:rPr>
              <w:fldChar w:fldCharType="begin"/>
            </w:r>
            <w:r>
              <w:rPr>
                <w:noProof/>
                <w:webHidden/>
              </w:rPr>
              <w:instrText xml:space="preserve"> PAGEREF _Toc503536821 \h </w:instrText>
            </w:r>
            <w:r>
              <w:rPr>
                <w:noProof/>
                <w:webHidden/>
              </w:rPr>
            </w:r>
            <w:r>
              <w:rPr>
                <w:noProof/>
                <w:webHidden/>
              </w:rPr>
              <w:fldChar w:fldCharType="separate"/>
            </w:r>
            <w:r>
              <w:rPr>
                <w:noProof/>
                <w:webHidden/>
              </w:rPr>
              <w:t>19</w:t>
            </w:r>
            <w:r>
              <w:rPr>
                <w:noProof/>
                <w:webHidden/>
              </w:rPr>
              <w:fldChar w:fldCharType="end"/>
            </w:r>
          </w:hyperlink>
        </w:p>
        <w:p w14:paraId="76AA559C" w14:textId="2EE6E180" w:rsidR="003849F7" w:rsidRDefault="003849F7">
          <w:pPr>
            <w:pStyle w:val="25"/>
            <w:tabs>
              <w:tab w:val="right" w:leader="dot" w:pos="9017"/>
            </w:tabs>
            <w:rPr>
              <w:rFonts w:eastAsiaTheme="minorEastAsia" w:hAnsiTheme="minorHAnsi" w:cstheme="minorBidi"/>
              <w:b w:val="0"/>
              <w:bCs w:val="0"/>
              <w:noProof/>
              <w:kern w:val="2"/>
              <w:sz w:val="24"/>
              <w:szCs w:val="24"/>
            </w:rPr>
          </w:pPr>
          <w:hyperlink r:id="rId25" w:history="1">
            <w:r w:rsidRPr="00483FBF">
              <w:rPr>
                <w:rStyle w:val="af7"/>
                <w:rFonts w:asciiTheme="majorEastAsia" w:hAnsiTheme="majorEastAsia" w:cstheme="majorEastAsia"/>
                <w:noProof/>
              </w:rPr>
              <w:t>How to use Github</w:t>
            </w:r>
            <w:r>
              <w:rPr>
                <w:noProof/>
                <w:webHidden/>
              </w:rPr>
              <w:tab/>
            </w:r>
            <w:r>
              <w:rPr>
                <w:noProof/>
                <w:webHidden/>
              </w:rPr>
              <w:fldChar w:fldCharType="begin"/>
            </w:r>
            <w:r>
              <w:rPr>
                <w:noProof/>
                <w:webHidden/>
              </w:rPr>
              <w:instrText xml:space="preserve"> PAGEREF _Toc503536822 \h </w:instrText>
            </w:r>
            <w:r>
              <w:rPr>
                <w:noProof/>
                <w:webHidden/>
              </w:rPr>
            </w:r>
            <w:r>
              <w:rPr>
                <w:noProof/>
                <w:webHidden/>
              </w:rPr>
              <w:fldChar w:fldCharType="separate"/>
            </w:r>
            <w:r>
              <w:rPr>
                <w:noProof/>
                <w:webHidden/>
              </w:rPr>
              <w:t>19</w:t>
            </w:r>
            <w:r>
              <w:rPr>
                <w:noProof/>
                <w:webHidden/>
              </w:rPr>
              <w:fldChar w:fldCharType="end"/>
            </w:r>
          </w:hyperlink>
        </w:p>
        <w:p w14:paraId="7FA3276C" w14:textId="57D1AA7B" w:rsidR="003849F7" w:rsidRDefault="003849F7">
          <w:pPr>
            <w:pStyle w:val="11"/>
            <w:tabs>
              <w:tab w:val="right" w:leader="dot" w:pos="9017"/>
            </w:tabs>
            <w:rPr>
              <w:rFonts w:eastAsiaTheme="minorEastAsia" w:hAnsiTheme="minorHAnsi" w:cstheme="minorBidi"/>
              <w:b w:val="0"/>
              <w:bCs w:val="0"/>
              <w:noProof/>
              <w:kern w:val="2"/>
            </w:rPr>
          </w:pPr>
          <w:hyperlink r:id="rId26" w:history="1">
            <w:r w:rsidRPr="00483FBF">
              <w:rPr>
                <w:rStyle w:val="af7"/>
                <w:rFonts w:asciiTheme="majorEastAsia" w:hAnsiTheme="majorEastAsia" w:cstheme="majorEastAsia"/>
                <w:noProof/>
              </w:rPr>
              <w:t>Python</w:t>
            </w:r>
            <w:r>
              <w:rPr>
                <w:noProof/>
                <w:webHidden/>
              </w:rPr>
              <w:tab/>
            </w:r>
            <w:r>
              <w:rPr>
                <w:noProof/>
                <w:webHidden/>
              </w:rPr>
              <w:fldChar w:fldCharType="begin"/>
            </w:r>
            <w:r>
              <w:rPr>
                <w:noProof/>
                <w:webHidden/>
              </w:rPr>
              <w:instrText xml:space="preserve"> PAGEREF _Toc503536823 \h </w:instrText>
            </w:r>
            <w:r>
              <w:rPr>
                <w:noProof/>
                <w:webHidden/>
              </w:rPr>
            </w:r>
            <w:r>
              <w:rPr>
                <w:noProof/>
                <w:webHidden/>
              </w:rPr>
              <w:fldChar w:fldCharType="separate"/>
            </w:r>
            <w:r>
              <w:rPr>
                <w:noProof/>
                <w:webHidden/>
              </w:rPr>
              <w:t>19</w:t>
            </w:r>
            <w:r>
              <w:rPr>
                <w:noProof/>
                <w:webHidden/>
              </w:rPr>
              <w:fldChar w:fldCharType="end"/>
            </w:r>
          </w:hyperlink>
        </w:p>
        <w:p w14:paraId="312C4DDA" w14:textId="178ED255" w:rsidR="003849F7" w:rsidRDefault="003849F7">
          <w:pPr>
            <w:pStyle w:val="25"/>
            <w:tabs>
              <w:tab w:val="right" w:leader="dot" w:pos="9017"/>
            </w:tabs>
            <w:rPr>
              <w:rFonts w:eastAsiaTheme="minorEastAsia" w:hAnsiTheme="minorHAnsi" w:cstheme="minorBidi"/>
              <w:b w:val="0"/>
              <w:bCs w:val="0"/>
              <w:noProof/>
              <w:kern w:val="2"/>
              <w:sz w:val="24"/>
              <w:szCs w:val="24"/>
            </w:rPr>
          </w:pPr>
          <w:hyperlink r:id="rId27" w:history="1">
            <w:r w:rsidRPr="00483FBF">
              <w:rPr>
                <w:rStyle w:val="af7"/>
                <w:noProof/>
              </w:rPr>
              <w:t>事例１ : 東京の最高気温データ</w:t>
            </w:r>
            <w:r>
              <w:rPr>
                <w:noProof/>
                <w:webHidden/>
              </w:rPr>
              <w:tab/>
            </w:r>
            <w:r>
              <w:rPr>
                <w:noProof/>
                <w:webHidden/>
              </w:rPr>
              <w:fldChar w:fldCharType="begin"/>
            </w:r>
            <w:r>
              <w:rPr>
                <w:noProof/>
                <w:webHidden/>
              </w:rPr>
              <w:instrText xml:space="preserve"> PAGEREF _Toc503536824 \h </w:instrText>
            </w:r>
            <w:r>
              <w:rPr>
                <w:noProof/>
                <w:webHidden/>
              </w:rPr>
            </w:r>
            <w:r>
              <w:rPr>
                <w:noProof/>
                <w:webHidden/>
              </w:rPr>
              <w:fldChar w:fldCharType="separate"/>
            </w:r>
            <w:r>
              <w:rPr>
                <w:noProof/>
                <w:webHidden/>
              </w:rPr>
              <w:t>19</w:t>
            </w:r>
            <w:r>
              <w:rPr>
                <w:noProof/>
                <w:webHidden/>
              </w:rPr>
              <w:fldChar w:fldCharType="end"/>
            </w:r>
          </w:hyperlink>
        </w:p>
        <w:p w14:paraId="0BB3622A" w14:textId="03D96407" w:rsidR="003849F7" w:rsidRDefault="003849F7">
          <w:pPr>
            <w:pStyle w:val="25"/>
            <w:tabs>
              <w:tab w:val="right" w:leader="dot" w:pos="9017"/>
            </w:tabs>
            <w:rPr>
              <w:rFonts w:eastAsiaTheme="minorEastAsia" w:hAnsiTheme="minorHAnsi" w:cstheme="minorBidi"/>
              <w:b w:val="0"/>
              <w:bCs w:val="0"/>
              <w:noProof/>
              <w:kern w:val="2"/>
              <w:sz w:val="24"/>
              <w:szCs w:val="24"/>
            </w:rPr>
          </w:pPr>
          <w:hyperlink r:id="rId28" w:history="1">
            <w:r w:rsidRPr="00483FBF">
              <w:rPr>
                <w:rStyle w:val="af7"/>
                <w:noProof/>
              </w:rPr>
              <w:t>事例2 : 東日本大震災の地震データ</w:t>
            </w:r>
            <w:r>
              <w:rPr>
                <w:noProof/>
                <w:webHidden/>
              </w:rPr>
              <w:tab/>
            </w:r>
            <w:r>
              <w:rPr>
                <w:noProof/>
                <w:webHidden/>
              </w:rPr>
              <w:fldChar w:fldCharType="begin"/>
            </w:r>
            <w:r>
              <w:rPr>
                <w:noProof/>
                <w:webHidden/>
              </w:rPr>
              <w:instrText xml:space="preserve"> PAGEREF _Toc503536825 \h </w:instrText>
            </w:r>
            <w:r>
              <w:rPr>
                <w:noProof/>
                <w:webHidden/>
              </w:rPr>
            </w:r>
            <w:r>
              <w:rPr>
                <w:noProof/>
                <w:webHidden/>
              </w:rPr>
              <w:fldChar w:fldCharType="separate"/>
            </w:r>
            <w:r>
              <w:rPr>
                <w:noProof/>
                <w:webHidden/>
              </w:rPr>
              <w:t>23</w:t>
            </w:r>
            <w:r>
              <w:rPr>
                <w:noProof/>
                <w:webHidden/>
              </w:rPr>
              <w:fldChar w:fldCharType="end"/>
            </w:r>
          </w:hyperlink>
        </w:p>
        <w:p w14:paraId="7BC9A10C" w14:textId="7CE1349E" w:rsidR="003849F7" w:rsidRDefault="003849F7">
          <w:pPr>
            <w:pStyle w:val="25"/>
            <w:tabs>
              <w:tab w:val="right" w:leader="dot" w:pos="9017"/>
            </w:tabs>
            <w:rPr>
              <w:rFonts w:eastAsiaTheme="minorEastAsia" w:hAnsiTheme="minorHAnsi" w:cstheme="minorBidi"/>
              <w:b w:val="0"/>
              <w:bCs w:val="0"/>
              <w:noProof/>
              <w:kern w:val="2"/>
              <w:sz w:val="24"/>
              <w:szCs w:val="24"/>
            </w:rPr>
          </w:pPr>
          <w:hyperlink r:id="rId29" w:history="1">
            <w:r w:rsidRPr="00483FBF">
              <w:rPr>
                <w:rStyle w:val="af7"/>
                <w:noProof/>
              </w:rPr>
              <w:t>事例３ Google検索</w:t>
            </w:r>
            <w:r>
              <w:rPr>
                <w:noProof/>
                <w:webHidden/>
              </w:rPr>
              <w:tab/>
            </w:r>
            <w:r>
              <w:rPr>
                <w:noProof/>
                <w:webHidden/>
              </w:rPr>
              <w:fldChar w:fldCharType="begin"/>
            </w:r>
            <w:r>
              <w:rPr>
                <w:noProof/>
                <w:webHidden/>
              </w:rPr>
              <w:instrText xml:space="preserve"> PAGEREF _Toc503536826 \h </w:instrText>
            </w:r>
            <w:r>
              <w:rPr>
                <w:noProof/>
                <w:webHidden/>
              </w:rPr>
            </w:r>
            <w:r>
              <w:rPr>
                <w:noProof/>
                <w:webHidden/>
              </w:rPr>
              <w:fldChar w:fldCharType="separate"/>
            </w:r>
            <w:r>
              <w:rPr>
                <w:noProof/>
                <w:webHidden/>
              </w:rPr>
              <w:t>24</w:t>
            </w:r>
            <w:r>
              <w:rPr>
                <w:noProof/>
                <w:webHidden/>
              </w:rPr>
              <w:fldChar w:fldCharType="end"/>
            </w:r>
          </w:hyperlink>
        </w:p>
        <w:p w14:paraId="0134479E" w14:textId="222FF7FA" w:rsidR="003849F7" w:rsidRDefault="003849F7">
          <w:pPr>
            <w:pStyle w:val="11"/>
            <w:tabs>
              <w:tab w:val="right" w:leader="dot" w:pos="9017"/>
            </w:tabs>
            <w:rPr>
              <w:rFonts w:eastAsiaTheme="minorEastAsia" w:hAnsiTheme="minorHAnsi" w:cstheme="minorBidi"/>
              <w:b w:val="0"/>
              <w:bCs w:val="0"/>
              <w:noProof/>
              <w:kern w:val="2"/>
            </w:rPr>
          </w:pPr>
          <w:hyperlink r:id="rId30" w:history="1">
            <w:r w:rsidRPr="00483FBF">
              <w:rPr>
                <w:rStyle w:val="af7"/>
                <w:rFonts w:asciiTheme="majorEastAsia" w:hAnsiTheme="majorEastAsia" w:cstheme="majorEastAsia"/>
                <w:noProof/>
              </w:rPr>
              <w:t>Python Library</w:t>
            </w:r>
            <w:r>
              <w:rPr>
                <w:noProof/>
                <w:webHidden/>
              </w:rPr>
              <w:tab/>
            </w:r>
            <w:r>
              <w:rPr>
                <w:noProof/>
                <w:webHidden/>
              </w:rPr>
              <w:fldChar w:fldCharType="begin"/>
            </w:r>
            <w:r>
              <w:rPr>
                <w:noProof/>
                <w:webHidden/>
              </w:rPr>
              <w:instrText xml:space="preserve"> PAGEREF _Toc503536827 \h </w:instrText>
            </w:r>
            <w:r>
              <w:rPr>
                <w:noProof/>
                <w:webHidden/>
              </w:rPr>
            </w:r>
            <w:r>
              <w:rPr>
                <w:noProof/>
                <w:webHidden/>
              </w:rPr>
              <w:fldChar w:fldCharType="separate"/>
            </w:r>
            <w:r>
              <w:rPr>
                <w:noProof/>
                <w:webHidden/>
              </w:rPr>
              <w:t>25</w:t>
            </w:r>
            <w:r>
              <w:rPr>
                <w:noProof/>
                <w:webHidden/>
              </w:rPr>
              <w:fldChar w:fldCharType="end"/>
            </w:r>
          </w:hyperlink>
        </w:p>
        <w:p w14:paraId="4DAC2E6C" w14:textId="071582C3" w:rsidR="003849F7" w:rsidRDefault="003849F7">
          <w:pPr>
            <w:pStyle w:val="11"/>
            <w:tabs>
              <w:tab w:val="right" w:leader="dot" w:pos="9017"/>
            </w:tabs>
            <w:rPr>
              <w:rFonts w:eastAsiaTheme="minorEastAsia" w:hAnsiTheme="minorHAnsi" w:cstheme="minorBidi"/>
              <w:b w:val="0"/>
              <w:bCs w:val="0"/>
              <w:noProof/>
              <w:kern w:val="2"/>
            </w:rPr>
          </w:pPr>
          <w:hyperlink r:id="rId31" w:history="1">
            <w:r w:rsidRPr="00483FBF">
              <w:rPr>
                <w:rStyle w:val="af7"/>
                <w:rFonts w:asciiTheme="majorEastAsia" w:hAnsiTheme="majorEastAsia" w:cstheme="majorEastAsia"/>
                <w:noProof/>
              </w:rPr>
              <w:t>Atom</w:t>
            </w:r>
            <w:r>
              <w:rPr>
                <w:noProof/>
                <w:webHidden/>
              </w:rPr>
              <w:tab/>
            </w:r>
            <w:r>
              <w:rPr>
                <w:noProof/>
                <w:webHidden/>
              </w:rPr>
              <w:fldChar w:fldCharType="begin"/>
            </w:r>
            <w:r>
              <w:rPr>
                <w:noProof/>
                <w:webHidden/>
              </w:rPr>
              <w:instrText xml:space="preserve"> PAGEREF _Toc503536828 \h </w:instrText>
            </w:r>
            <w:r>
              <w:rPr>
                <w:noProof/>
                <w:webHidden/>
              </w:rPr>
            </w:r>
            <w:r>
              <w:rPr>
                <w:noProof/>
                <w:webHidden/>
              </w:rPr>
              <w:fldChar w:fldCharType="separate"/>
            </w:r>
            <w:r>
              <w:rPr>
                <w:noProof/>
                <w:webHidden/>
              </w:rPr>
              <w:t>26</w:t>
            </w:r>
            <w:r>
              <w:rPr>
                <w:noProof/>
                <w:webHidden/>
              </w:rPr>
              <w:fldChar w:fldCharType="end"/>
            </w:r>
          </w:hyperlink>
        </w:p>
        <w:p w14:paraId="617DBDA6" w14:textId="470CBC21" w:rsidR="003849F7" w:rsidRDefault="003849F7">
          <w:pPr>
            <w:pStyle w:val="25"/>
            <w:tabs>
              <w:tab w:val="right" w:leader="dot" w:pos="9017"/>
            </w:tabs>
            <w:rPr>
              <w:rFonts w:eastAsiaTheme="minorEastAsia" w:hAnsiTheme="minorHAnsi" w:cstheme="minorBidi"/>
              <w:b w:val="0"/>
              <w:bCs w:val="0"/>
              <w:noProof/>
              <w:kern w:val="2"/>
              <w:sz w:val="24"/>
              <w:szCs w:val="24"/>
            </w:rPr>
          </w:pPr>
          <w:hyperlink r:id="rId32" w:history="1">
            <w:r w:rsidRPr="00483FBF">
              <w:rPr>
                <w:rStyle w:val="af7"/>
                <w:rFonts w:asciiTheme="majorEastAsia" w:hAnsiTheme="majorEastAsia" w:cstheme="majorEastAsia"/>
                <w:noProof/>
              </w:rPr>
              <w:t>How to use Atom</w:t>
            </w:r>
            <w:r>
              <w:rPr>
                <w:noProof/>
                <w:webHidden/>
              </w:rPr>
              <w:tab/>
            </w:r>
            <w:r>
              <w:rPr>
                <w:noProof/>
                <w:webHidden/>
              </w:rPr>
              <w:fldChar w:fldCharType="begin"/>
            </w:r>
            <w:r>
              <w:rPr>
                <w:noProof/>
                <w:webHidden/>
              </w:rPr>
              <w:instrText xml:space="preserve"> PAGEREF _Toc503536829 \h </w:instrText>
            </w:r>
            <w:r>
              <w:rPr>
                <w:noProof/>
                <w:webHidden/>
              </w:rPr>
            </w:r>
            <w:r>
              <w:rPr>
                <w:noProof/>
                <w:webHidden/>
              </w:rPr>
              <w:fldChar w:fldCharType="separate"/>
            </w:r>
            <w:r>
              <w:rPr>
                <w:noProof/>
                <w:webHidden/>
              </w:rPr>
              <w:t>26</w:t>
            </w:r>
            <w:r>
              <w:rPr>
                <w:noProof/>
                <w:webHidden/>
              </w:rPr>
              <w:fldChar w:fldCharType="end"/>
            </w:r>
          </w:hyperlink>
        </w:p>
        <w:p w14:paraId="2FE17B7F" w14:textId="22E2DC6C" w:rsidR="003849F7" w:rsidRDefault="003849F7">
          <w:pPr>
            <w:pStyle w:val="11"/>
            <w:tabs>
              <w:tab w:val="right" w:leader="dot" w:pos="9017"/>
            </w:tabs>
            <w:rPr>
              <w:rFonts w:eastAsiaTheme="minorEastAsia" w:hAnsiTheme="minorHAnsi" w:cstheme="minorBidi"/>
              <w:b w:val="0"/>
              <w:bCs w:val="0"/>
              <w:noProof/>
              <w:kern w:val="2"/>
            </w:rPr>
          </w:pPr>
          <w:hyperlink r:id="rId33" w:history="1">
            <w:r w:rsidRPr="00483FBF">
              <w:rPr>
                <w:rStyle w:val="af7"/>
                <w:rFonts w:asciiTheme="majorEastAsia" w:hAnsiTheme="majorEastAsia" w:cstheme="majorEastAsia"/>
                <w:noProof/>
              </w:rPr>
              <w:t>Python Program</w:t>
            </w:r>
            <w:r>
              <w:rPr>
                <w:noProof/>
                <w:webHidden/>
              </w:rPr>
              <w:tab/>
            </w:r>
            <w:r>
              <w:rPr>
                <w:noProof/>
                <w:webHidden/>
              </w:rPr>
              <w:fldChar w:fldCharType="begin"/>
            </w:r>
            <w:r>
              <w:rPr>
                <w:noProof/>
                <w:webHidden/>
              </w:rPr>
              <w:instrText xml:space="preserve"> PAGEREF _Toc503536830 \h </w:instrText>
            </w:r>
            <w:r>
              <w:rPr>
                <w:noProof/>
                <w:webHidden/>
              </w:rPr>
            </w:r>
            <w:r>
              <w:rPr>
                <w:noProof/>
                <w:webHidden/>
              </w:rPr>
              <w:fldChar w:fldCharType="separate"/>
            </w:r>
            <w:r>
              <w:rPr>
                <w:noProof/>
                <w:webHidden/>
              </w:rPr>
              <w:t>26</w:t>
            </w:r>
            <w:r>
              <w:rPr>
                <w:noProof/>
                <w:webHidden/>
              </w:rPr>
              <w:fldChar w:fldCharType="end"/>
            </w:r>
          </w:hyperlink>
        </w:p>
        <w:p w14:paraId="784B8A14" w14:textId="17D094A5" w:rsidR="003849F7" w:rsidRDefault="003849F7">
          <w:pPr>
            <w:pStyle w:val="25"/>
            <w:tabs>
              <w:tab w:val="right" w:leader="dot" w:pos="9017"/>
            </w:tabs>
            <w:rPr>
              <w:rFonts w:eastAsiaTheme="minorEastAsia" w:hAnsiTheme="minorHAnsi" w:cstheme="minorBidi"/>
              <w:b w:val="0"/>
              <w:bCs w:val="0"/>
              <w:noProof/>
              <w:kern w:val="2"/>
              <w:sz w:val="24"/>
              <w:szCs w:val="24"/>
            </w:rPr>
          </w:pPr>
          <w:hyperlink r:id="rId34" w:history="1">
            <w:r w:rsidRPr="00483FBF">
              <w:rPr>
                <w:rStyle w:val="af7"/>
                <w:rFonts w:asciiTheme="majorEastAsia" w:hAnsiTheme="majorEastAsia" w:cstheme="majorEastAsia"/>
                <w:noProof/>
              </w:rPr>
              <w:t>Google search</w:t>
            </w:r>
            <w:r>
              <w:rPr>
                <w:noProof/>
                <w:webHidden/>
              </w:rPr>
              <w:tab/>
            </w:r>
            <w:r>
              <w:rPr>
                <w:noProof/>
                <w:webHidden/>
              </w:rPr>
              <w:fldChar w:fldCharType="begin"/>
            </w:r>
            <w:r>
              <w:rPr>
                <w:noProof/>
                <w:webHidden/>
              </w:rPr>
              <w:instrText xml:space="preserve"> PAGEREF _Toc503536831 \h </w:instrText>
            </w:r>
            <w:r>
              <w:rPr>
                <w:noProof/>
                <w:webHidden/>
              </w:rPr>
            </w:r>
            <w:r>
              <w:rPr>
                <w:noProof/>
                <w:webHidden/>
              </w:rPr>
              <w:fldChar w:fldCharType="separate"/>
            </w:r>
            <w:r>
              <w:rPr>
                <w:noProof/>
                <w:webHidden/>
              </w:rPr>
              <w:t>26</w:t>
            </w:r>
            <w:r>
              <w:rPr>
                <w:noProof/>
                <w:webHidden/>
              </w:rPr>
              <w:fldChar w:fldCharType="end"/>
            </w:r>
          </w:hyperlink>
        </w:p>
        <w:p w14:paraId="04FD2465" w14:textId="22E887F3" w:rsidR="003849F7" w:rsidRDefault="003849F7">
          <w:pPr>
            <w:pStyle w:val="25"/>
            <w:tabs>
              <w:tab w:val="right" w:leader="dot" w:pos="9017"/>
            </w:tabs>
            <w:rPr>
              <w:rFonts w:eastAsiaTheme="minorEastAsia" w:hAnsiTheme="minorHAnsi" w:cstheme="minorBidi"/>
              <w:b w:val="0"/>
              <w:bCs w:val="0"/>
              <w:noProof/>
              <w:kern w:val="2"/>
              <w:sz w:val="24"/>
              <w:szCs w:val="24"/>
            </w:rPr>
          </w:pPr>
          <w:hyperlink r:id="rId35" w:history="1">
            <w:r w:rsidRPr="00483FBF">
              <w:rPr>
                <w:rStyle w:val="af7"/>
                <w:rFonts w:asciiTheme="majorEastAsia" w:hAnsiTheme="majorEastAsia" w:cstheme="majorEastAsia"/>
                <w:noProof/>
              </w:rPr>
              <w:t>PyCon 2016</w:t>
            </w:r>
            <w:r>
              <w:rPr>
                <w:noProof/>
                <w:webHidden/>
              </w:rPr>
              <w:tab/>
            </w:r>
            <w:r>
              <w:rPr>
                <w:noProof/>
                <w:webHidden/>
              </w:rPr>
              <w:fldChar w:fldCharType="begin"/>
            </w:r>
            <w:r>
              <w:rPr>
                <w:noProof/>
                <w:webHidden/>
              </w:rPr>
              <w:instrText xml:space="preserve"> PAGEREF _Toc503536832 \h </w:instrText>
            </w:r>
            <w:r>
              <w:rPr>
                <w:noProof/>
                <w:webHidden/>
              </w:rPr>
            </w:r>
            <w:r>
              <w:rPr>
                <w:noProof/>
                <w:webHidden/>
              </w:rPr>
              <w:fldChar w:fldCharType="separate"/>
            </w:r>
            <w:r>
              <w:rPr>
                <w:noProof/>
                <w:webHidden/>
              </w:rPr>
              <w:t>26</w:t>
            </w:r>
            <w:r>
              <w:rPr>
                <w:noProof/>
                <w:webHidden/>
              </w:rPr>
              <w:fldChar w:fldCharType="end"/>
            </w:r>
          </w:hyperlink>
        </w:p>
        <w:p w14:paraId="7E69E55E" w14:textId="4FC6E59A" w:rsidR="003849F7" w:rsidRDefault="003849F7">
          <w:pPr>
            <w:pStyle w:val="25"/>
            <w:tabs>
              <w:tab w:val="right" w:leader="dot" w:pos="9017"/>
            </w:tabs>
            <w:rPr>
              <w:rFonts w:eastAsiaTheme="minorEastAsia" w:hAnsiTheme="minorHAnsi" w:cstheme="minorBidi"/>
              <w:b w:val="0"/>
              <w:bCs w:val="0"/>
              <w:noProof/>
              <w:kern w:val="2"/>
              <w:sz w:val="24"/>
              <w:szCs w:val="24"/>
            </w:rPr>
          </w:pPr>
          <w:hyperlink r:id="rId36" w:history="1">
            <w:r w:rsidRPr="00483FBF">
              <w:rPr>
                <w:rStyle w:val="af7"/>
                <w:rFonts w:asciiTheme="majorEastAsia" w:hAnsiTheme="majorEastAsia" w:cstheme="majorEastAsia"/>
                <w:noProof/>
              </w:rPr>
              <w:t>Pycon 2017</w:t>
            </w:r>
            <w:r>
              <w:rPr>
                <w:noProof/>
                <w:webHidden/>
              </w:rPr>
              <w:tab/>
            </w:r>
            <w:r>
              <w:rPr>
                <w:noProof/>
                <w:webHidden/>
              </w:rPr>
              <w:fldChar w:fldCharType="begin"/>
            </w:r>
            <w:r>
              <w:rPr>
                <w:noProof/>
                <w:webHidden/>
              </w:rPr>
              <w:instrText xml:space="preserve"> PAGEREF _Toc503536833 \h </w:instrText>
            </w:r>
            <w:r>
              <w:rPr>
                <w:noProof/>
                <w:webHidden/>
              </w:rPr>
            </w:r>
            <w:r>
              <w:rPr>
                <w:noProof/>
                <w:webHidden/>
              </w:rPr>
              <w:fldChar w:fldCharType="separate"/>
            </w:r>
            <w:r>
              <w:rPr>
                <w:noProof/>
                <w:webHidden/>
              </w:rPr>
              <w:t>27</w:t>
            </w:r>
            <w:r>
              <w:rPr>
                <w:noProof/>
                <w:webHidden/>
              </w:rPr>
              <w:fldChar w:fldCharType="end"/>
            </w:r>
          </w:hyperlink>
        </w:p>
        <w:p w14:paraId="3F914D92" w14:textId="46D70D27" w:rsidR="003849F7" w:rsidRDefault="003849F7">
          <w:pPr>
            <w:pStyle w:val="11"/>
            <w:tabs>
              <w:tab w:val="right" w:leader="dot" w:pos="9017"/>
            </w:tabs>
            <w:rPr>
              <w:rFonts w:eastAsiaTheme="minorEastAsia" w:hAnsiTheme="minorHAnsi" w:cstheme="minorBidi"/>
              <w:b w:val="0"/>
              <w:bCs w:val="0"/>
              <w:noProof/>
              <w:kern w:val="2"/>
            </w:rPr>
          </w:pPr>
          <w:hyperlink r:id="rId37" w:history="1">
            <w:r w:rsidRPr="00483FBF">
              <w:rPr>
                <w:rStyle w:val="af7"/>
                <w:rFonts w:asciiTheme="majorEastAsia" w:hAnsiTheme="majorEastAsia" w:cstheme="majorEastAsia"/>
                <w:noProof/>
              </w:rPr>
              <w:t>Mac Operation</w:t>
            </w:r>
            <w:r>
              <w:rPr>
                <w:noProof/>
                <w:webHidden/>
              </w:rPr>
              <w:tab/>
            </w:r>
            <w:r>
              <w:rPr>
                <w:noProof/>
                <w:webHidden/>
              </w:rPr>
              <w:fldChar w:fldCharType="begin"/>
            </w:r>
            <w:r>
              <w:rPr>
                <w:noProof/>
                <w:webHidden/>
              </w:rPr>
              <w:instrText xml:space="preserve"> PAGEREF _Toc503536834 \h </w:instrText>
            </w:r>
            <w:r>
              <w:rPr>
                <w:noProof/>
                <w:webHidden/>
              </w:rPr>
            </w:r>
            <w:r>
              <w:rPr>
                <w:noProof/>
                <w:webHidden/>
              </w:rPr>
              <w:fldChar w:fldCharType="separate"/>
            </w:r>
            <w:r>
              <w:rPr>
                <w:noProof/>
                <w:webHidden/>
              </w:rPr>
              <w:t>27</w:t>
            </w:r>
            <w:r>
              <w:rPr>
                <w:noProof/>
                <w:webHidden/>
              </w:rPr>
              <w:fldChar w:fldCharType="end"/>
            </w:r>
          </w:hyperlink>
        </w:p>
        <w:p w14:paraId="4459AEC8" w14:textId="3C7A6921" w:rsidR="003849F7" w:rsidRDefault="003849F7">
          <w:pPr>
            <w:pStyle w:val="25"/>
            <w:tabs>
              <w:tab w:val="right" w:leader="dot" w:pos="9017"/>
            </w:tabs>
            <w:rPr>
              <w:rFonts w:eastAsiaTheme="minorEastAsia" w:hAnsiTheme="minorHAnsi" w:cstheme="minorBidi"/>
              <w:b w:val="0"/>
              <w:bCs w:val="0"/>
              <w:noProof/>
              <w:kern w:val="2"/>
              <w:sz w:val="24"/>
              <w:szCs w:val="24"/>
            </w:rPr>
          </w:pPr>
          <w:hyperlink r:id="rId38" w:history="1">
            <w:r w:rsidRPr="00483FBF">
              <w:rPr>
                <w:rStyle w:val="af7"/>
                <w:rFonts w:asciiTheme="majorEastAsia" w:hAnsiTheme="majorEastAsia" w:cstheme="majorEastAsia"/>
                <w:noProof/>
              </w:rPr>
              <w:t>Screenshot</w:t>
            </w:r>
            <w:r>
              <w:rPr>
                <w:noProof/>
                <w:webHidden/>
              </w:rPr>
              <w:tab/>
            </w:r>
            <w:r>
              <w:rPr>
                <w:noProof/>
                <w:webHidden/>
              </w:rPr>
              <w:fldChar w:fldCharType="begin"/>
            </w:r>
            <w:r>
              <w:rPr>
                <w:noProof/>
                <w:webHidden/>
              </w:rPr>
              <w:instrText xml:space="preserve"> PAGEREF _Toc503536835 \h </w:instrText>
            </w:r>
            <w:r>
              <w:rPr>
                <w:noProof/>
                <w:webHidden/>
              </w:rPr>
            </w:r>
            <w:r>
              <w:rPr>
                <w:noProof/>
                <w:webHidden/>
              </w:rPr>
              <w:fldChar w:fldCharType="separate"/>
            </w:r>
            <w:r>
              <w:rPr>
                <w:noProof/>
                <w:webHidden/>
              </w:rPr>
              <w:t>27</w:t>
            </w:r>
            <w:r>
              <w:rPr>
                <w:noProof/>
                <w:webHidden/>
              </w:rPr>
              <w:fldChar w:fldCharType="end"/>
            </w:r>
          </w:hyperlink>
        </w:p>
        <w:p w14:paraId="3F931934" w14:textId="51E00C37" w:rsidR="003849F7" w:rsidRDefault="003849F7">
          <w:pPr>
            <w:pStyle w:val="25"/>
            <w:tabs>
              <w:tab w:val="right" w:leader="dot" w:pos="9017"/>
            </w:tabs>
            <w:rPr>
              <w:rFonts w:eastAsiaTheme="minorEastAsia" w:hAnsiTheme="minorHAnsi" w:cstheme="minorBidi"/>
              <w:b w:val="0"/>
              <w:bCs w:val="0"/>
              <w:noProof/>
              <w:kern w:val="2"/>
              <w:sz w:val="24"/>
              <w:szCs w:val="24"/>
            </w:rPr>
          </w:pPr>
          <w:hyperlink r:id="rId39" w:history="1">
            <w:r w:rsidRPr="00483FBF">
              <w:rPr>
                <w:rStyle w:val="af7"/>
                <w:rFonts w:asciiTheme="majorEastAsia" w:hAnsiTheme="majorEastAsia" w:cstheme="majorEastAsia"/>
                <w:noProof/>
              </w:rPr>
              <w:t>Paint</w:t>
            </w:r>
            <w:r>
              <w:rPr>
                <w:noProof/>
                <w:webHidden/>
              </w:rPr>
              <w:tab/>
            </w:r>
            <w:r>
              <w:rPr>
                <w:noProof/>
                <w:webHidden/>
              </w:rPr>
              <w:fldChar w:fldCharType="begin"/>
            </w:r>
            <w:r>
              <w:rPr>
                <w:noProof/>
                <w:webHidden/>
              </w:rPr>
              <w:instrText xml:space="preserve"> PAGEREF _Toc503536836 \h </w:instrText>
            </w:r>
            <w:r>
              <w:rPr>
                <w:noProof/>
                <w:webHidden/>
              </w:rPr>
            </w:r>
            <w:r>
              <w:rPr>
                <w:noProof/>
                <w:webHidden/>
              </w:rPr>
              <w:fldChar w:fldCharType="separate"/>
            </w:r>
            <w:r>
              <w:rPr>
                <w:noProof/>
                <w:webHidden/>
              </w:rPr>
              <w:t>27</w:t>
            </w:r>
            <w:r>
              <w:rPr>
                <w:noProof/>
                <w:webHidden/>
              </w:rPr>
              <w:fldChar w:fldCharType="end"/>
            </w:r>
          </w:hyperlink>
        </w:p>
        <w:p w14:paraId="093AC4F9" w14:textId="66B63CF6" w:rsidR="003849F7" w:rsidRDefault="003849F7">
          <w:pPr>
            <w:pStyle w:val="25"/>
            <w:tabs>
              <w:tab w:val="right" w:leader="dot" w:pos="9017"/>
            </w:tabs>
            <w:rPr>
              <w:rFonts w:eastAsiaTheme="minorEastAsia" w:hAnsiTheme="minorHAnsi" w:cstheme="minorBidi"/>
              <w:b w:val="0"/>
              <w:bCs w:val="0"/>
              <w:noProof/>
              <w:kern w:val="2"/>
              <w:sz w:val="24"/>
              <w:szCs w:val="24"/>
            </w:rPr>
          </w:pPr>
          <w:hyperlink r:id="rId40" w:history="1">
            <w:r w:rsidRPr="00483FBF">
              <w:rPr>
                <w:rStyle w:val="af7"/>
                <w:rFonts w:ascii="Helvetica" w:eastAsia="Times New Roman" w:hAnsi="Helvetica"/>
                <w:noProof/>
              </w:rPr>
              <w:t>Mac</w:t>
            </w:r>
            <w:r w:rsidRPr="00483FBF">
              <w:rPr>
                <w:rStyle w:val="af7"/>
                <w:rFonts w:ascii="MS Mincho" w:eastAsia="MS Mincho" w:hAnsi="MS Mincho" w:cs="MS Mincho"/>
                <w:noProof/>
              </w:rPr>
              <w:t>標準装備の「プレビュー」は、描画ソフトでもある</w:t>
            </w:r>
            <w:r>
              <w:rPr>
                <w:noProof/>
                <w:webHidden/>
              </w:rPr>
              <w:tab/>
            </w:r>
            <w:r>
              <w:rPr>
                <w:noProof/>
                <w:webHidden/>
              </w:rPr>
              <w:fldChar w:fldCharType="begin"/>
            </w:r>
            <w:r>
              <w:rPr>
                <w:noProof/>
                <w:webHidden/>
              </w:rPr>
              <w:instrText xml:space="preserve"> PAGEREF _Toc503536837 \h </w:instrText>
            </w:r>
            <w:r>
              <w:rPr>
                <w:noProof/>
                <w:webHidden/>
              </w:rPr>
            </w:r>
            <w:r>
              <w:rPr>
                <w:noProof/>
                <w:webHidden/>
              </w:rPr>
              <w:fldChar w:fldCharType="separate"/>
            </w:r>
            <w:r>
              <w:rPr>
                <w:noProof/>
                <w:webHidden/>
              </w:rPr>
              <w:t>27</w:t>
            </w:r>
            <w:r>
              <w:rPr>
                <w:noProof/>
                <w:webHidden/>
              </w:rPr>
              <w:fldChar w:fldCharType="end"/>
            </w:r>
          </w:hyperlink>
        </w:p>
        <w:p w14:paraId="2EA33935" w14:textId="62BBBBF1" w:rsidR="003849F7" w:rsidRDefault="003849F7">
          <w:pPr>
            <w:pStyle w:val="31"/>
            <w:tabs>
              <w:tab w:val="right" w:leader="dot" w:pos="9017"/>
            </w:tabs>
            <w:rPr>
              <w:rFonts w:eastAsiaTheme="minorEastAsia" w:hAnsiTheme="minorHAnsi" w:cstheme="minorBidi"/>
              <w:noProof/>
              <w:kern w:val="2"/>
              <w:sz w:val="24"/>
              <w:szCs w:val="24"/>
            </w:rPr>
          </w:pPr>
          <w:hyperlink r:id="rId41" w:history="1">
            <w:r w:rsidRPr="00483FBF">
              <w:rPr>
                <w:rStyle w:val="af7"/>
                <w:rFonts w:ascii="MS Mincho" w:eastAsia="MS Mincho" w:hAnsi="MS Mincho" w:cs="MS Mincho"/>
                <w:b/>
                <w:bCs/>
                <w:noProof/>
              </w:rPr>
              <w:t>「プレビュー」の作図機能</w:t>
            </w:r>
            <w:r>
              <w:rPr>
                <w:noProof/>
                <w:webHidden/>
              </w:rPr>
              <w:tab/>
            </w:r>
            <w:r>
              <w:rPr>
                <w:noProof/>
                <w:webHidden/>
              </w:rPr>
              <w:fldChar w:fldCharType="begin"/>
            </w:r>
            <w:r>
              <w:rPr>
                <w:noProof/>
                <w:webHidden/>
              </w:rPr>
              <w:instrText xml:space="preserve"> PAGEREF _Toc503536838 \h </w:instrText>
            </w:r>
            <w:r>
              <w:rPr>
                <w:noProof/>
                <w:webHidden/>
              </w:rPr>
            </w:r>
            <w:r>
              <w:rPr>
                <w:noProof/>
                <w:webHidden/>
              </w:rPr>
              <w:fldChar w:fldCharType="separate"/>
            </w:r>
            <w:r>
              <w:rPr>
                <w:noProof/>
                <w:webHidden/>
              </w:rPr>
              <w:t>27</w:t>
            </w:r>
            <w:r>
              <w:rPr>
                <w:noProof/>
                <w:webHidden/>
              </w:rPr>
              <w:fldChar w:fldCharType="end"/>
            </w:r>
          </w:hyperlink>
        </w:p>
        <w:p w14:paraId="46D67B4C" w14:textId="58FE3078" w:rsidR="003849F7" w:rsidRDefault="003849F7">
          <w:pPr>
            <w:pStyle w:val="25"/>
            <w:tabs>
              <w:tab w:val="right" w:leader="dot" w:pos="9017"/>
            </w:tabs>
            <w:rPr>
              <w:rFonts w:eastAsiaTheme="minorEastAsia" w:hAnsiTheme="minorHAnsi" w:cstheme="minorBidi"/>
              <w:b w:val="0"/>
              <w:bCs w:val="0"/>
              <w:noProof/>
              <w:kern w:val="2"/>
              <w:sz w:val="24"/>
              <w:szCs w:val="24"/>
            </w:rPr>
          </w:pPr>
          <w:hyperlink r:id="rId42" w:history="1">
            <w:r w:rsidRPr="00483FBF">
              <w:rPr>
                <w:rStyle w:val="af7"/>
                <w:noProof/>
              </w:rPr>
              <w:t>Finder (Explorer)</w:t>
            </w:r>
            <w:r>
              <w:rPr>
                <w:noProof/>
                <w:webHidden/>
              </w:rPr>
              <w:tab/>
            </w:r>
            <w:r>
              <w:rPr>
                <w:noProof/>
                <w:webHidden/>
              </w:rPr>
              <w:fldChar w:fldCharType="begin"/>
            </w:r>
            <w:r>
              <w:rPr>
                <w:noProof/>
                <w:webHidden/>
              </w:rPr>
              <w:instrText xml:space="preserve"> PAGEREF _Toc503536839 \h </w:instrText>
            </w:r>
            <w:r>
              <w:rPr>
                <w:noProof/>
                <w:webHidden/>
              </w:rPr>
            </w:r>
            <w:r>
              <w:rPr>
                <w:noProof/>
                <w:webHidden/>
              </w:rPr>
              <w:fldChar w:fldCharType="separate"/>
            </w:r>
            <w:r>
              <w:rPr>
                <w:noProof/>
                <w:webHidden/>
              </w:rPr>
              <w:t>29</w:t>
            </w:r>
            <w:r>
              <w:rPr>
                <w:noProof/>
                <w:webHidden/>
              </w:rPr>
              <w:fldChar w:fldCharType="end"/>
            </w:r>
          </w:hyperlink>
        </w:p>
        <w:p w14:paraId="2D44F2AB" w14:textId="166DC7C4" w:rsidR="003849F7" w:rsidRDefault="003849F7">
          <w:pPr>
            <w:pStyle w:val="25"/>
            <w:tabs>
              <w:tab w:val="right" w:leader="dot" w:pos="9017"/>
            </w:tabs>
            <w:rPr>
              <w:rFonts w:eastAsiaTheme="minorEastAsia" w:hAnsiTheme="minorHAnsi" w:cstheme="minorBidi"/>
              <w:b w:val="0"/>
              <w:bCs w:val="0"/>
              <w:noProof/>
              <w:kern w:val="2"/>
              <w:sz w:val="24"/>
              <w:szCs w:val="24"/>
            </w:rPr>
          </w:pPr>
          <w:hyperlink r:id="rId43" w:history="1">
            <w:r w:rsidRPr="00483FBF">
              <w:rPr>
                <w:rStyle w:val="af7"/>
                <w:noProof/>
              </w:rPr>
              <w:t>簡単！MacのFinderを使いやすくする１０のカスタマイズ</w:t>
            </w:r>
            <w:r>
              <w:rPr>
                <w:noProof/>
                <w:webHidden/>
              </w:rPr>
              <w:tab/>
            </w:r>
            <w:r>
              <w:rPr>
                <w:noProof/>
                <w:webHidden/>
              </w:rPr>
              <w:fldChar w:fldCharType="begin"/>
            </w:r>
            <w:r>
              <w:rPr>
                <w:noProof/>
                <w:webHidden/>
              </w:rPr>
              <w:instrText xml:space="preserve"> PAGEREF _Toc503536840 \h </w:instrText>
            </w:r>
            <w:r>
              <w:rPr>
                <w:noProof/>
                <w:webHidden/>
              </w:rPr>
            </w:r>
            <w:r>
              <w:rPr>
                <w:noProof/>
                <w:webHidden/>
              </w:rPr>
              <w:fldChar w:fldCharType="separate"/>
            </w:r>
            <w:r>
              <w:rPr>
                <w:noProof/>
                <w:webHidden/>
              </w:rPr>
              <w:t>29</w:t>
            </w:r>
            <w:r>
              <w:rPr>
                <w:noProof/>
                <w:webHidden/>
              </w:rPr>
              <w:fldChar w:fldCharType="end"/>
            </w:r>
          </w:hyperlink>
        </w:p>
        <w:p w14:paraId="491E5EB7" w14:textId="1743B2A5" w:rsidR="003849F7" w:rsidRDefault="003849F7">
          <w:pPr>
            <w:pStyle w:val="11"/>
            <w:tabs>
              <w:tab w:val="right" w:leader="dot" w:pos="9017"/>
            </w:tabs>
            <w:rPr>
              <w:rFonts w:eastAsiaTheme="minorEastAsia" w:hAnsiTheme="minorHAnsi" w:cstheme="minorBidi"/>
              <w:b w:val="0"/>
              <w:bCs w:val="0"/>
              <w:noProof/>
              <w:kern w:val="2"/>
            </w:rPr>
          </w:pPr>
          <w:hyperlink r:id="rId44" w:history="1">
            <w:r w:rsidRPr="00483FBF">
              <w:rPr>
                <w:rStyle w:val="af7"/>
                <w:rFonts w:asciiTheme="majorEastAsia" w:hAnsiTheme="majorEastAsia" w:cstheme="majorEastAsia"/>
                <w:noProof/>
              </w:rPr>
              <w:t>Mac</w:t>
            </w:r>
            <w:r w:rsidRPr="00483FBF">
              <w:rPr>
                <w:rStyle w:val="af7"/>
                <w:rFonts w:asciiTheme="majorEastAsia" w:hAnsiTheme="majorEastAsia" w:cstheme="majorEastAsia"/>
                <w:noProof/>
              </w:rPr>
              <w:t>の仕様とか、設定</w:t>
            </w:r>
            <w:r>
              <w:rPr>
                <w:noProof/>
                <w:webHidden/>
              </w:rPr>
              <w:tab/>
            </w:r>
            <w:r>
              <w:rPr>
                <w:noProof/>
                <w:webHidden/>
              </w:rPr>
              <w:fldChar w:fldCharType="begin"/>
            </w:r>
            <w:r>
              <w:rPr>
                <w:noProof/>
                <w:webHidden/>
              </w:rPr>
              <w:instrText xml:space="preserve"> PAGEREF _Toc503536841 \h </w:instrText>
            </w:r>
            <w:r>
              <w:rPr>
                <w:noProof/>
                <w:webHidden/>
              </w:rPr>
            </w:r>
            <w:r>
              <w:rPr>
                <w:noProof/>
                <w:webHidden/>
              </w:rPr>
              <w:fldChar w:fldCharType="separate"/>
            </w:r>
            <w:r>
              <w:rPr>
                <w:noProof/>
                <w:webHidden/>
              </w:rPr>
              <w:t>29</w:t>
            </w:r>
            <w:r>
              <w:rPr>
                <w:noProof/>
                <w:webHidden/>
              </w:rPr>
              <w:fldChar w:fldCharType="end"/>
            </w:r>
          </w:hyperlink>
        </w:p>
        <w:p w14:paraId="2D246F18" w14:textId="68E5DF23" w:rsidR="003849F7" w:rsidRDefault="003849F7">
          <w:pPr>
            <w:pStyle w:val="25"/>
            <w:tabs>
              <w:tab w:val="right" w:leader="dot" w:pos="9017"/>
            </w:tabs>
            <w:rPr>
              <w:rFonts w:eastAsiaTheme="minorEastAsia" w:hAnsiTheme="minorHAnsi" w:cstheme="minorBidi"/>
              <w:b w:val="0"/>
              <w:bCs w:val="0"/>
              <w:noProof/>
              <w:kern w:val="2"/>
              <w:sz w:val="24"/>
              <w:szCs w:val="24"/>
            </w:rPr>
          </w:pPr>
          <w:hyperlink r:id="rId45" w:history="1">
            <w:r w:rsidRPr="00483FBF">
              <w:rPr>
                <w:rStyle w:val="af7"/>
                <w:rFonts w:asciiTheme="majorEastAsia" w:hAnsiTheme="majorEastAsia" w:cstheme="majorEastAsia"/>
                <w:noProof/>
                <w:lang w:val="en-GB"/>
              </w:rPr>
              <w:t>クリップボードについて</w:t>
            </w:r>
            <w:r>
              <w:rPr>
                <w:noProof/>
                <w:webHidden/>
              </w:rPr>
              <w:tab/>
            </w:r>
            <w:r>
              <w:rPr>
                <w:noProof/>
                <w:webHidden/>
              </w:rPr>
              <w:fldChar w:fldCharType="begin"/>
            </w:r>
            <w:r>
              <w:rPr>
                <w:noProof/>
                <w:webHidden/>
              </w:rPr>
              <w:instrText xml:space="preserve"> PAGEREF _Toc503536842 \h </w:instrText>
            </w:r>
            <w:r>
              <w:rPr>
                <w:noProof/>
                <w:webHidden/>
              </w:rPr>
            </w:r>
            <w:r>
              <w:rPr>
                <w:noProof/>
                <w:webHidden/>
              </w:rPr>
              <w:fldChar w:fldCharType="separate"/>
            </w:r>
            <w:r>
              <w:rPr>
                <w:noProof/>
                <w:webHidden/>
              </w:rPr>
              <w:t>29</w:t>
            </w:r>
            <w:r>
              <w:rPr>
                <w:noProof/>
                <w:webHidden/>
              </w:rPr>
              <w:fldChar w:fldCharType="end"/>
            </w:r>
          </w:hyperlink>
        </w:p>
        <w:p w14:paraId="69C6B2AC" w14:textId="0D43F09A" w:rsidR="003849F7" w:rsidRDefault="003849F7">
          <w:pPr>
            <w:pStyle w:val="25"/>
            <w:tabs>
              <w:tab w:val="right" w:leader="dot" w:pos="9017"/>
            </w:tabs>
            <w:rPr>
              <w:rFonts w:eastAsiaTheme="minorEastAsia" w:hAnsiTheme="minorHAnsi" w:cstheme="minorBidi"/>
              <w:b w:val="0"/>
              <w:bCs w:val="0"/>
              <w:noProof/>
              <w:kern w:val="2"/>
              <w:sz w:val="24"/>
              <w:szCs w:val="24"/>
            </w:rPr>
          </w:pPr>
          <w:hyperlink r:id="rId46" w:history="1">
            <w:r w:rsidRPr="00483FBF">
              <w:rPr>
                <w:rStyle w:val="af7"/>
                <w:noProof/>
                <w:lang w:val="en-GB"/>
              </w:rPr>
              <w:t>Basemapインストール方法</w:t>
            </w:r>
            <w:r>
              <w:rPr>
                <w:noProof/>
                <w:webHidden/>
              </w:rPr>
              <w:tab/>
            </w:r>
            <w:r>
              <w:rPr>
                <w:noProof/>
                <w:webHidden/>
              </w:rPr>
              <w:fldChar w:fldCharType="begin"/>
            </w:r>
            <w:r>
              <w:rPr>
                <w:noProof/>
                <w:webHidden/>
              </w:rPr>
              <w:instrText xml:space="preserve"> PAGEREF _Toc503536843 \h </w:instrText>
            </w:r>
            <w:r>
              <w:rPr>
                <w:noProof/>
                <w:webHidden/>
              </w:rPr>
            </w:r>
            <w:r>
              <w:rPr>
                <w:noProof/>
                <w:webHidden/>
              </w:rPr>
              <w:fldChar w:fldCharType="separate"/>
            </w:r>
            <w:r>
              <w:rPr>
                <w:noProof/>
                <w:webHidden/>
              </w:rPr>
              <w:t>29</w:t>
            </w:r>
            <w:r>
              <w:rPr>
                <w:noProof/>
                <w:webHidden/>
              </w:rPr>
              <w:fldChar w:fldCharType="end"/>
            </w:r>
          </w:hyperlink>
        </w:p>
        <w:p w14:paraId="65CB44A3" w14:textId="1C972D92" w:rsidR="00283C17" w:rsidRDefault="00283C17">
          <w:r>
            <w:rPr>
              <w:b/>
              <w:bCs/>
              <w:noProof/>
            </w:rPr>
            <w:fldChar w:fldCharType="end"/>
          </w:r>
        </w:p>
      </w:sdtContent>
    </w:sdt>
    <w:p w14:paraId="371EF4F2" w14:textId="1ADF4932" w:rsidR="00283C17" w:rsidRDefault="00283C17">
      <w:pPr>
        <w:rPr>
          <w:rFonts w:asciiTheme="majorEastAsia" w:hAnsiTheme="majorEastAsia" w:cstheme="majorEastAsia"/>
          <w:smallCaps/>
          <w:spacing w:val="5"/>
          <w:sz w:val="36"/>
          <w:szCs w:val="36"/>
        </w:rPr>
      </w:pPr>
      <w:r>
        <w:rPr>
          <w:rFonts w:asciiTheme="majorEastAsia" w:hAnsiTheme="majorEastAsia" w:cstheme="majorEastAsia"/>
        </w:rPr>
        <w:br w:type="page"/>
      </w:r>
    </w:p>
    <w:p w14:paraId="6FF5467F" w14:textId="77777777" w:rsidR="001E34C5" w:rsidRDefault="001E34C5" w:rsidP="007821D7">
      <w:pPr>
        <w:pStyle w:val="1"/>
        <w:rPr>
          <w:rFonts w:asciiTheme="majorEastAsia" w:hAnsiTheme="majorEastAsia" w:cstheme="majorEastAsia"/>
        </w:rPr>
      </w:pPr>
    </w:p>
    <w:p w14:paraId="2F9E5B5E" w14:textId="77777777" w:rsidR="001E34C5" w:rsidRDefault="001E34C5" w:rsidP="007821D7">
      <w:pPr>
        <w:pStyle w:val="1"/>
        <w:rPr>
          <w:rFonts w:asciiTheme="majorEastAsia" w:hAnsiTheme="majorEastAsia" w:cstheme="majorEastAsia"/>
        </w:rPr>
      </w:pPr>
    </w:p>
    <w:p w14:paraId="6AD338E1" w14:textId="77777777" w:rsidR="007821D7" w:rsidRDefault="007821D7" w:rsidP="007821D7">
      <w:pPr>
        <w:pStyle w:val="1"/>
        <w:rPr>
          <w:rFonts w:asciiTheme="majorEastAsia" w:hAnsiTheme="majorEastAsia" w:cstheme="majorEastAsia"/>
        </w:rPr>
      </w:pPr>
      <w:bookmarkStart w:id="0" w:name="_Toc503536805"/>
      <w:r>
        <w:rPr>
          <w:rFonts w:asciiTheme="majorEastAsia" w:hAnsiTheme="majorEastAsia" w:cstheme="majorEastAsia"/>
        </w:rPr>
        <w:t>Git</w:t>
      </w:r>
      <w:bookmarkEnd w:id="0"/>
    </w:p>
    <w:tbl>
      <w:tblPr>
        <w:tblStyle w:val="afb"/>
        <w:tblW w:w="0" w:type="auto"/>
        <w:tblLook w:val="04A0" w:firstRow="1" w:lastRow="0" w:firstColumn="1" w:lastColumn="0" w:noHBand="0" w:noVBand="1"/>
      </w:tblPr>
      <w:tblGrid>
        <w:gridCol w:w="9017"/>
      </w:tblGrid>
      <w:tr w:rsidR="00DC7005" w14:paraId="17606049" w14:textId="77777777" w:rsidTr="00DC7005">
        <w:tc>
          <w:tcPr>
            <w:tcW w:w="9017" w:type="dxa"/>
          </w:tcPr>
          <w:p w14:paraId="4E30353B" w14:textId="0D1DB4C1" w:rsidR="00DC7005" w:rsidRDefault="00DC7005" w:rsidP="00DC7005">
            <w:r>
              <w:rPr>
                <w:rFonts w:hint="eastAsia"/>
              </w:rPr>
              <w:t>とりあえず、このファイルをGITの作業フォルダ（</w:t>
            </w:r>
            <w:r>
              <w:t>master</w:t>
            </w:r>
            <w:r>
              <w:rPr>
                <w:rFonts w:hint="eastAsia"/>
              </w:rPr>
              <w:t>と呼ぶんだっけ？）においてみた。</w:t>
            </w:r>
            <w:r w:rsidR="00CF54D7">
              <w:t xml:space="preserve"> </w:t>
            </w:r>
          </w:p>
          <w:p w14:paraId="1DB1BDAA" w14:textId="77777777" w:rsidR="00B42EE2" w:rsidRDefault="00B42EE2" w:rsidP="00DC7005"/>
          <w:p w14:paraId="515EA0BD" w14:textId="5515BE08" w:rsidR="00B42EE2" w:rsidRDefault="00B42EE2" w:rsidP="00DC7005">
            <w:r>
              <w:rPr>
                <w:rFonts w:hint="eastAsia"/>
              </w:rPr>
              <w:t>ファイル一覧を見ると、</w:t>
            </w:r>
            <w:r>
              <w:t>”Github + Python.docx”</w:t>
            </w:r>
            <w:r>
              <w:rPr>
                <w:rFonts w:hint="eastAsia"/>
              </w:rPr>
              <w:t>が新規に追加されているのは期待通り。</w:t>
            </w:r>
          </w:p>
          <w:p w14:paraId="3D3DB69C" w14:textId="5CA13DF7" w:rsidR="00B42EE2" w:rsidRDefault="00B42EE2" w:rsidP="00DC7005">
            <w:r>
              <w:rPr>
                <w:rFonts w:hint="eastAsia"/>
              </w:rPr>
              <w:t>しかし、</w:t>
            </w:r>
            <w:r>
              <w:t>”.DS_Store”</w:t>
            </w:r>
            <w:r>
              <w:rPr>
                <w:rFonts w:hint="eastAsia"/>
              </w:rPr>
              <w:t>って見に覚えがない。何だこれ？</w:t>
            </w:r>
          </w:p>
          <w:p w14:paraId="58227EA1" w14:textId="77777777" w:rsidR="00DC7005" w:rsidRDefault="00DC7005" w:rsidP="00DC7005"/>
          <w:p w14:paraId="3E60D0D0" w14:textId="4D385D3E" w:rsidR="00DC7005" w:rsidRDefault="00DC7005" w:rsidP="00DC7005">
            <w:r>
              <w:rPr>
                <w:rFonts w:hint="eastAsia"/>
                <w:noProof/>
              </w:rPr>
              <w:drawing>
                <wp:inline distT="0" distB="0" distL="0" distR="0" wp14:anchorId="065DF742" wp14:editId="0A73E12F">
                  <wp:extent cx="5732145" cy="412686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5732145" cy="4126865"/>
                          </a:xfrm>
                          <a:prstGeom prst="rect">
                            <a:avLst/>
                          </a:prstGeom>
                        </pic:spPr>
                      </pic:pic>
                    </a:graphicData>
                  </a:graphic>
                </wp:inline>
              </w:drawing>
            </w:r>
          </w:p>
          <w:p w14:paraId="4D328798" w14:textId="0A1B1645" w:rsidR="00DC7005" w:rsidRDefault="00B42EE2" w:rsidP="00DC7005">
            <w:r>
              <w:rPr>
                <w:rFonts w:hint="eastAsia"/>
              </w:rPr>
              <w:t>ネットで調べたところ、メタデータ管理ファイルらしい。気にしなくて良いらしい。</w:t>
            </w:r>
          </w:p>
          <w:p w14:paraId="2688A444" w14:textId="77777777" w:rsidR="00117E80" w:rsidRDefault="00117E80" w:rsidP="00DC7005"/>
          <w:p w14:paraId="63129A92" w14:textId="64210450" w:rsidR="00117E80" w:rsidRDefault="00B42EE2" w:rsidP="00DC7005">
            <w:r>
              <w:rPr>
                <w:rFonts w:hint="eastAsia"/>
                <w:noProof/>
              </w:rPr>
              <w:drawing>
                <wp:inline distT="0" distB="0" distL="0" distR="0" wp14:anchorId="61AF6B32" wp14:editId="2BE57B23">
                  <wp:extent cx="4368837" cy="1595664"/>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48">
                            <a:extLst>
                              <a:ext uri="{28A0092B-C50C-407E-A947-70E740481C1C}">
                                <a14:useLocalDpi xmlns:a14="http://schemas.microsoft.com/office/drawing/2010/main" val="0"/>
                              </a:ext>
                            </a:extLst>
                          </a:blip>
                          <a:stretch>
                            <a:fillRect/>
                          </a:stretch>
                        </pic:blipFill>
                        <pic:spPr>
                          <a:xfrm>
                            <a:off x="0" y="0"/>
                            <a:ext cx="4378160" cy="1599069"/>
                          </a:xfrm>
                          <a:prstGeom prst="rect">
                            <a:avLst/>
                          </a:prstGeom>
                        </pic:spPr>
                      </pic:pic>
                    </a:graphicData>
                  </a:graphic>
                </wp:inline>
              </w:drawing>
            </w:r>
          </w:p>
          <w:p w14:paraId="5BC0B305" w14:textId="77777777" w:rsidR="00117E80" w:rsidRDefault="00117E80" w:rsidP="00DC7005"/>
          <w:p w14:paraId="4C31FB21" w14:textId="00335630" w:rsidR="00B42EE2" w:rsidRDefault="00B42EE2" w:rsidP="00DC7005">
            <w:r>
              <w:rPr>
                <w:rFonts w:hint="eastAsia"/>
              </w:rPr>
              <w:t>さて、GITでは、当然、</w:t>
            </w:r>
            <w:r>
              <w:t>”Github + Python.docx”</w:t>
            </w:r>
            <w:r>
              <w:rPr>
                <w:rFonts w:hint="eastAsia"/>
              </w:rPr>
              <w:t>だけを追加したい。確か、</w:t>
            </w:r>
            <w:r>
              <w:t>git add</w:t>
            </w:r>
            <w:r>
              <w:rPr>
                <w:rFonts w:hint="eastAsia"/>
              </w:rPr>
              <w:t>コマンドを使ってステージに乗せる（ステージング？）させるんだっけ？</w:t>
            </w:r>
          </w:p>
          <w:p w14:paraId="280292B1" w14:textId="77777777" w:rsidR="0000138F" w:rsidRDefault="0000138F" w:rsidP="00DC7005"/>
          <w:p w14:paraId="05C26247" w14:textId="6608EA21" w:rsidR="0000138F" w:rsidRDefault="0000138F" w:rsidP="00DC7005">
            <w:r>
              <w:rPr>
                <w:noProof/>
              </w:rPr>
              <w:drawing>
                <wp:inline distT="0" distB="0" distL="0" distR="0" wp14:anchorId="7F0AD697" wp14:editId="738F0450">
                  <wp:extent cx="3911637" cy="23746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49">
                            <a:extLst>
                              <a:ext uri="{28A0092B-C50C-407E-A947-70E740481C1C}">
                                <a14:useLocalDpi xmlns:a14="http://schemas.microsoft.com/office/drawing/2010/main" val="0"/>
                              </a:ext>
                            </a:extLst>
                          </a:blip>
                          <a:stretch>
                            <a:fillRect/>
                          </a:stretch>
                        </pic:blipFill>
                        <pic:spPr>
                          <a:xfrm>
                            <a:off x="0" y="0"/>
                            <a:ext cx="4006185" cy="243203"/>
                          </a:xfrm>
                          <a:prstGeom prst="rect">
                            <a:avLst/>
                          </a:prstGeom>
                        </pic:spPr>
                      </pic:pic>
                    </a:graphicData>
                  </a:graphic>
                </wp:inline>
              </w:drawing>
            </w:r>
          </w:p>
          <w:p w14:paraId="0D40E655" w14:textId="77777777" w:rsidR="0000138F" w:rsidRDefault="0000138F" w:rsidP="00DC7005"/>
          <w:p w14:paraId="50A56AE5" w14:textId="0B3D191D" w:rsidR="0000138F" w:rsidRDefault="0000138F" w:rsidP="00DC7005">
            <w:r>
              <w:rPr>
                <w:rFonts w:hint="eastAsia"/>
              </w:rPr>
              <w:t>これで、問題なくステージング出来た。</w:t>
            </w:r>
          </w:p>
          <w:p w14:paraId="41F936E4" w14:textId="77777777" w:rsidR="0000138F" w:rsidRDefault="0000138F" w:rsidP="00DC7005"/>
          <w:p w14:paraId="10BB9C00" w14:textId="5E59B3DD" w:rsidR="0000138F" w:rsidRDefault="0000138F" w:rsidP="00DC7005">
            <w:r>
              <w:rPr>
                <w:noProof/>
              </w:rPr>
              <w:drawing>
                <wp:inline distT="0" distB="0" distL="0" distR="0" wp14:anchorId="32561EE5" wp14:editId="59BB5117">
                  <wp:extent cx="4597437" cy="239217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50">
                            <a:extLst>
                              <a:ext uri="{28A0092B-C50C-407E-A947-70E740481C1C}">
                                <a14:useLocalDpi xmlns:a14="http://schemas.microsoft.com/office/drawing/2010/main" val="0"/>
                              </a:ext>
                            </a:extLst>
                          </a:blip>
                          <a:stretch>
                            <a:fillRect/>
                          </a:stretch>
                        </pic:blipFill>
                        <pic:spPr>
                          <a:xfrm>
                            <a:off x="0" y="0"/>
                            <a:ext cx="4599044" cy="2393011"/>
                          </a:xfrm>
                          <a:prstGeom prst="rect">
                            <a:avLst/>
                          </a:prstGeom>
                        </pic:spPr>
                      </pic:pic>
                    </a:graphicData>
                  </a:graphic>
                </wp:inline>
              </w:drawing>
            </w:r>
          </w:p>
          <w:p w14:paraId="2FB9858F" w14:textId="77777777" w:rsidR="00AF3015" w:rsidRDefault="00AF3015" w:rsidP="00DC7005"/>
          <w:p w14:paraId="3AC5930A" w14:textId="77777777" w:rsidR="00AF3015" w:rsidRDefault="00AF3015" w:rsidP="00DC7005">
            <w:r>
              <w:rPr>
                <w:rFonts w:hint="eastAsia"/>
              </w:rPr>
              <w:t>その後、またWORDファイルを編集していたので、</w:t>
            </w:r>
            <w:r>
              <w:t xml:space="preserve">git status </w:t>
            </w:r>
            <w:r>
              <w:rPr>
                <w:rFonts w:hint="eastAsia"/>
              </w:rPr>
              <w:t>コマンドを実行すると今度は、WORDファイルが</w:t>
            </w:r>
            <w:r>
              <w:t>modified</w:t>
            </w:r>
            <w:r>
              <w:rPr>
                <w:rFonts w:hint="eastAsia"/>
              </w:rPr>
              <w:t>となってしまった。</w:t>
            </w:r>
          </w:p>
          <w:p w14:paraId="0DD108A0" w14:textId="77777777" w:rsidR="0000138F" w:rsidRDefault="0000138F" w:rsidP="00DC7005"/>
          <w:p w14:paraId="4C7E2190" w14:textId="143C7B34" w:rsidR="00B42EE2" w:rsidRDefault="00AF3015" w:rsidP="00DC7005">
            <w:r>
              <w:rPr>
                <w:noProof/>
              </w:rPr>
              <w:drawing>
                <wp:inline distT="0" distB="0" distL="0" distR="0" wp14:anchorId="6F4F408C" wp14:editId="035D5CB0">
                  <wp:extent cx="5732145" cy="3652520"/>
                  <wp:effectExtent l="0" t="0" r="8255"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51">
                            <a:extLst>
                              <a:ext uri="{28A0092B-C50C-407E-A947-70E740481C1C}">
                                <a14:useLocalDpi xmlns:a14="http://schemas.microsoft.com/office/drawing/2010/main" val="0"/>
                              </a:ext>
                            </a:extLst>
                          </a:blip>
                          <a:stretch>
                            <a:fillRect/>
                          </a:stretch>
                        </pic:blipFill>
                        <pic:spPr>
                          <a:xfrm>
                            <a:off x="0" y="0"/>
                            <a:ext cx="5732145" cy="3652520"/>
                          </a:xfrm>
                          <a:prstGeom prst="rect">
                            <a:avLst/>
                          </a:prstGeom>
                        </pic:spPr>
                      </pic:pic>
                    </a:graphicData>
                  </a:graphic>
                </wp:inline>
              </w:drawing>
            </w:r>
          </w:p>
          <w:p w14:paraId="1DDA7F03" w14:textId="77777777" w:rsidR="00B42EE2" w:rsidRPr="00B42EE2" w:rsidRDefault="00B42EE2" w:rsidP="00DC7005"/>
          <w:p w14:paraId="347C0551" w14:textId="4C3CCF58" w:rsidR="00B42EE2" w:rsidRDefault="00AF3015" w:rsidP="00DC7005">
            <w:r>
              <w:rPr>
                <w:rFonts w:hint="eastAsia"/>
              </w:rPr>
              <w:t>git log で今の経緯を見てみた。</w:t>
            </w:r>
          </w:p>
          <w:p w14:paraId="67B589EF" w14:textId="77777777" w:rsidR="00DF68A6" w:rsidRDefault="00DF68A6" w:rsidP="00DC7005"/>
          <w:p w14:paraId="3A797210" w14:textId="5DD22175" w:rsidR="00DF68A6" w:rsidRDefault="00DF68A6" w:rsidP="00DC7005">
            <w:r>
              <w:rPr>
                <w:noProof/>
              </w:rPr>
              <w:lastRenderedPageBreak/>
              <w:drawing>
                <wp:inline distT="0" distB="0" distL="0" distR="0" wp14:anchorId="615A7A3E" wp14:editId="1A069317">
                  <wp:extent cx="5732145" cy="1102360"/>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52">
                            <a:extLst>
                              <a:ext uri="{28A0092B-C50C-407E-A947-70E740481C1C}">
                                <a14:useLocalDpi xmlns:a14="http://schemas.microsoft.com/office/drawing/2010/main" val="0"/>
                              </a:ext>
                            </a:extLst>
                          </a:blip>
                          <a:stretch>
                            <a:fillRect/>
                          </a:stretch>
                        </pic:blipFill>
                        <pic:spPr>
                          <a:xfrm>
                            <a:off x="0" y="0"/>
                            <a:ext cx="5732145" cy="1102360"/>
                          </a:xfrm>
                          <a:prstGeom prst="rect">
                            <a:avLst/>
                          </a:prstGeom>
                        </pic:spPr>
                      </pic:pic>
                    </a:graphicData>
                  </a:graphic>
                </wp:inline>
              </w:drawing>
            </w:r>
          </w:p>
          <w:p w14:paraId="59BF9F03" w14:textId="77777777" w:rsidR="00AF3015" w:rsidRDefault="00AF3015" w:rsidP="00DC7005"/>
          <w:p w14:paraId="09458CC3" w14:textId="64B5DEF0" w:rsidR="00DF68A6" w:rsidRDefault="00DF68A6" w:rsidP="00DC7005">
            <w:r>
              <w:rPr>
                <w:rFonts w:hint="eastAsia"/>
              </w:rPr>
              <w:t>どうやら、</w:t>
            </w:r>
            <w:r>
              <w:t>git add</w:t>
            </w:r>
            <w:r>
              <w:rPr>
                <w:rFonts w:hint="eastAsia"/>
              </w:rPr>
              <w:t>したログは出てこないらしい。</w:t>
            </w:r>
          </w:p>
          <w:p w14:paraId="0547CA87" w14:textId="77777777" w:rsidR="000F5971" w:rsidRDefault="000F5971" w:rsidP="00DC7005"/>
          <w:p w14:paraId="2E31473B" w14:textId="4034777E" w:rsidR="000F5971" w:rsidRDefault="000F5971" w:rsidP="00DC7005">
            <w:r>
              <w:rPr>
                <w:rFonts w:hint="eastAsia"/>
              </w:rPr>
              <w:t>とりあえず、</w:t>
            </w:r>
            <w:r>
              <w:t xml:space="preserve">git commit </w:t>
            </w:r>
            <w:r>
              <w:rPr>
                <w:rFonts w:hint="eastAsia"/>
              </w:rPr>
              <w:t>をしてみた。</w:t>
            </w:r>
          </w:p>
          <w:p w14:paraId="3D27B6AD" w14:textId="77777777" w:rsidR="00AF3015" w:rsidRDefault="00AF3015" w:rsidP="00DC7005"/>
          <w:p w14:paraId="59106E68" w14:textId="102EA451" w:rsidR="00222BA3" w:rsidRDefault="000F5971" w:rsidP="00DC7005">
            <w:r>
              <w:rPr>
                <w:noProof/>
              </w:rPr>
              <w:drawing>
                <wp:inline distT="0" distB="0" distL="0" distR="0" wp14:anchorId="68627996" wp14:editId="5A4E1727">
                  <wp:extent cx="4713117" cy="941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53">
                            <a:extLst>
                              <a:ext uri="{28A0092B-C50C-407E-A947-70E740481C1C}">
                                <a14:useLocalDpi xmlns:a14="http://schemas.microsoft.com/office/drawing/2010/main" val="0"/>
                              </a:ext>
                            </a:extLst>
                          </a:blip>
                          <a:stretch>
                            <a:fillRect/>
                          </a:stretch>
                        </pic:blipFill>
                        <pic:spPr>
                          <a:xfrm>
                            <a:off x="0" y="0"/>
                            <a:ext cx="4725683" cy="943880"/>
                          </a:xfrm>
                          <a:prstGeom prst="rect">
                            <a:avLst/>
                          </a:prstGeom>
                        </pic:spPr>
                      </pic:pic>
                    </a:graphicData>
                  </a:graphic>
                </wp:inline>
              </w:drawing>
            </w:r>
          </w:p>
          <w:p w14:paraId="14E4D696" w14:textId="77777777" w:rsidR="00B42EE2" w:rsidRDefault="00B42EE2" w:rsidP="00DC7005"/>
          <w:p w14:paraId="37D8EF1F" w14:textId="6FA481A8" w:rsidR="000F5971" w:rsidRPr="000F5971" w:rsidRDefault="000F5971" w:rsidP="00DC7005">
            <w:r>
              <w:rPr>
                <w:rFonts w:hint="eastAsia"/>
              </w:rPr>
              <w:t>次は、これを</w:t>
            </w:r>
            <w:r>
              <w:t>github</w:t>
            </w:r>
            <w:r>
              <w:rPr>
                <w:rFonts w:hint="eastAsia"/>
              </w:rPr>
              <w:t>にあげてみよう。</w:t>
            </w:r>
            <w:r>
              <w:t>(2018/01/07)</w:t>
            </w:r>
          </w:p>
          <w:p w14:paraId="457AE999" w14:textId="00336181" w:rsidR="00117E80" w:rsidRDefault="00117E80" w:rsidP="00DC7005"/>
        </w:tc>
      </w:tr>
      <w:tr w:rsidR="00DC7005" w14:paraId="189A6763" w14:textId="77777777" w:rsidTr="00DC7005">
        <w:tc>
          <w:tcPr>
            <w:tcW w:w="9017" w:type="dxa"/>
          </w:tcPr>
          <w:p w14:paraId="451EABDB" w14:textId="630A6356" w:rsidR="00DC7005" w:rsidRDefault="00324F95" w:rsidP="00324F95">
            <w:pPr>
              <w:pStyle w:val="3"/>
              <w:outlineLvl w:val="2"/>
            </w:pPr>
            <w:bookmarkStart w:id="1" w:name="_Toc503536806"/>
            <w:r>
              <w:lastRenderedPageBreak/>
              <w:t>Commit message</w:t>
            </w:r>
            <w:r w:rsidR="00687432">
              <w:rPr>
                <w:rFonts w:hint="eastAsia"/>
              </w:rPr>
              <w:t>エディタ</w:t>
            </w:r>
            <w:r>
              <w:rPr>
                <w:rFonts w:hint="eastAsia"/>
              </w:rPr>
              <w:t>の変更</w:t>
            </w:r>
            <w:bookmarkEnd w:id="1"/>
          </w:p>
          <w:p w14:paraId="3CCB9828" w14:textId="23850D61" w:rsidR="00324F95" w:rsidRDefault="00324F95" w:rsidP="00DC7005">
            <w:r>
              <w:rPr>
                <w:rFonts w:hint="eastAsia"/>
              </w:rPr>
              <w:t>コミットメッセージを編集するエディタが</w:t>
            </w:r>
            <w:r>
              <w:t>vi</w:t>
            </w:r>
            <w:r>
              <w:rPr>
                <w:rFonts w:hint="eastAsia"/>
              </w:rPr>
              <w:t>だと使いにくい。</w:t>
            </w:r>
            <w:r w:rsidR="00FA10F4">
              <w:rPr>
                <w:rFonts w:hint="eastAsia"/>
              </w:rPr>
              <w:t>これは自由に変更出来る。下記のように、</w:t>
            </w:r>
            <w:r w:rsidR="00FA10F4">
              <w:t>core.editor</w:t>
            </w:r>
            <w:r w:rsidR="00FA10F4">
              <w:rPr>
                <w:rFonts w:hint="eastAsia"/>
              </w:rPr>
              <w:t>を変更すれば良い</w:t>
            </w:r>
            <w:r w:rsidR="00687432">
              <w:rPr>
                <w:rFonts w:hint="eastAsia"/>
              </w:rPr>
              <w:t>らしい</w:t>
            </w:r>
            <w:r w:rsidR="00FA10F4">
              <w:rPr>
                <w:rFonts w:hint="eastAsia"/>
              </w:rPr>
              <w:t>。</w:t>
            </w:r>
          </w:p>
          <w:p w14:paraId="6F6B4546" w14:textId="77777777" w:rsidR="00A4153D" w:rsidRPr="00687432" w:rsidRDefault="00A4153D" w:rsidP="00DC7005"/>
          <w:p w14:paraId="014D789B" w14:textId="0E0A6817" w:rsidR="00A4153D" w:rsidRDefault="00A4153D" w:rsidP="00DC7005">
            <w:r>
              <w:rPr>
                <w:noProof/>
              </w:rPr>
              <w:drawing>
                <wp:inline distT="0" distB="0" distL="0" distR="0" wp14:anchorId="4047EE8B" wp14:editId="30B2F5A7">
                  <wp:extent cx="5732145" cy="445135"/>
                  <wp:effectExtent l="0" t="0" r="8255" b="1206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54">
                            <a:extLst>
                              <a:ext uri="{28A0092B-C50C-407E-A947-70E740481C1C}">
                                <a14:useLocalDpi xmlns:a14="http://schemas.microsoft.com/office/drawing/2010/main" val="0"/>
                              </a:ext>
                            </a:extLst>
                          </a:blip>
                          <a:stretch>
                            <a:fillRect/>
                          </a:stretch>
                        </pic:blipFill>
                        <pic:spPr>
                          <a:xfrm>
                            <a:off x="0" y="0"/>
                            <a:ext cx="5732145" cy="445135"/>
                          </a:xfrm>
                          <a:prstGeom prst="rect">
                            <a:avLst/>
                          </a:prstGeom>
                        </pic:spPr>
                      </pic:pic>
                    </a:graphicData>
                  </a:graphic>
                </wp:inline>
              </w:drawing>
            </w:r>
          </w:p>
          <w:p w14:paraId="1F3C02F0" w14:textId="77777777" w:rsidR="00FA10F4" w:rsidRDefault="00FA10F4" w:rsidP="00DC7005"/>
          <w:p w14:paraId="766986D9" w14:textId="736A5F72" w:rsidR="00687432" w:rsidRDefault="00687432" w:rsidP="00DC7005">
            <w:r>
              <w:rPr>
                <w:rFonts w:hint="eastAsia"/>
              </w:rPr>
              <w:t>ところが、これだとエラーが発生した。どうやら、</w:t>
            </w:r>
            <w:r>
              <w:t>git</w:t>
            </w:r>
            <w:r>
              <w:rPr>
                <w:rFonts w:hint="eastAsia"/>
              </w:rPr>
              <w:t>とエディタの連携が上手くいかないらしい。エディタが開きコミットメッセージ編集をする前に、</w:t>
            </w:r>
            <w:r>
              <w:t>git</w:t>
            </w:r>
            <w:r>
              <w:rPr>
                <w:rFonts w:hint="eastAsia"/>
              </w:rPr>
              <w:t>がコミットメッセージがないと判断してしまい、エラーを吐いているようだ。というわけで、</w:t>
            </w:r>
            <w:r>
              <w:t>git</w:t>
            </w:r>
            <w:r>
              <w:rPr>
                <w:rFonts w:hint="eastAsia"/>
              </w:rPr>
              <w:t>に編集待ちさせなくてはいけないようだ。</w:t>
            </w:r>
          </w:p>
          <w:p w14:paraId="129660DA" w14:textId="77777777" w:rsidR="00687432" w:rsidRDefault="00687432" w:rsidP="00DC7005"/>
          <w:p w14:paraId="2E0E3DEC" w14:textId="1FC42194" w:rsidR="00687432" w:rsidRPr="00687432" w:rsidRDefault="00687432" w:rsidP="00DC7005">
            <w:r>
              <w:rPr>
                <w:rFonts w:hint="eastAsia"/>
              </w:rPr>
              <w:t>色々と調べたところ、</w:t>
            </w:r>
            <w:r>
              <w:t xml:space="preserve"> “      -w”</w:t>
            </w:r>
            <w:r>
              <w:rPr>
                <w:rFonts w:hint="eastAsia"/>
              </w:rPr>
              <w:t xml:space="preserve">　という風に、</w:t>
            </w:r>
            <w:r>
              <w:t>-w</w:t>
            </w:r>
            <w:r>
              <w:rPr>
                <w:rFonts w:hint="eastAsia"/>
              </w:rPr>
              <w:t>オプションを付けると上手くいくらしいことがわかった。</w:t>
            </w:r>
          </w:p>
          <w:p w14:paraId="1A3B10DA" w14:textId="77777777" w:rsidR="00687432" w:rsidRPr="00687432" w:rsidRDefault="00687432" w:rsidP="00DC7005"/>
          <w:p w14:paraId="2045EE14" w14:textId="5202E35C" w:rsidR="00687432" w:rsidRDefault="00687432" w:rsidP="00DC7005">
            <w:r>
              <w:rPr>
                <w:rFonts w:hint="eastAsia"/>
                <w:noProof/>
              </w:rPr>
              <w:drawing>
                <wp:inline distT="0" distB="0" distL="0" distR="0" wp14:anchorId="53D93409" wp14:editId="08251B56">
                  <wp:extent cx="5732145" cy="485140"/>
                  <wp:effectExtent l="0" t="0" r="825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55">
                            <a:extLst>
                              <a:ext uri="{28A0092B-C50C-407E-A947-70E740481C1C}">
                                <a14:useLocalDpi xmlns:a14="http://schemas.microsoft.com/office/drawing/2010/main" val="0"/>
                              </a:ext>
                            </a:extLst>
                          </a:blip>
                          <a:stretch>
                            <a:fillRect/>
                          </a:stretch>
                        </pic:blipFill>
                        <pic:spPr>
                          <a:xfrm>
                            <a:off x="0" y="0"/>
                            <a:ext cx="5732145" cy="485140"/>
                          </a:xfrm>
                          <a:prstGeom prst="rect">
                            <a:avLst/>
                          </a:prstGeom>
                        </pic:spPr>
                      </pic:pic>
                    </a:graphicData>
                  </a:graphic>
                </wp:inline>
              </w:drawing>
            </w:r>
          </w:p>
          <w:p w14:paraId="67022A06" w14:textId="77777777" w:rsidR="00687432" w:rsidRDefault="00687432" w:rsidP="00DC7005"/>
          <w:p w14:paraId="4248FBEA" w14:textId="21BBDA92" w:rsidR="00687432" w:rsidRDefault="00687432" w:rsidP="00DC7005">
            <w:r>
              <w:rPr>
                <w:rFonts w:hint="eastAsia"/>
              </w:rPr>
              <w:t>やってみると、果たして、問題なくコミット出来た。これは良い。</w:t>
            </w:r>
          </w:p>
          <w:p w14:paraId="5913162C" w14:textId="77777777" w:rsidR="00687432" w:rsidRDefault="00687432" w:rsidP="00DC7005"/>
          <w:p w14:paraId="2091D3A1" w14:textId="48F71863" w:rsidR="00687432" w:rsidRDefault="00687432" w:rsidP="00DC7005">
            <w:r>
              <w:rPr>
                <w:rFonts w:hint="eastAsia"/>
                <w:noProof/>
              </w:rPr>
              <w:lastRenderedPageBreak/>
              <w:drawing>
                <wp:inline distT="0" distB="0" distL="0" distR="0" wp14:anchorId="4A6F743E" wp14:editId="35179722">
                  <wp:extent cx="5732145" cy="1134745"/>
                  <wp:effectExtent l="0" t="0" r="8255"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56">
                            <a:extLst>
                              <a:ext uri="{28A0092B-C50C-407E-A947-70E740481C1C}">
                                <a14:useLocalDpi xmlns:a14="http://schemas.microsoft.com/office/drawing/2010/main" val="0"/>
                              </a:ext>
                            </a:extLst>
                          </a:blip>
                          <a:stretch>
                            <a:fillRect/>
                          </a:stretch>
                        </pic:blipFill>
                        <pic:spPr>
                          <a:xfrm>
                            <a:off x="0" y="0"/>
                            <a:ext cx="5732145" cy="1134745"/>
                          </a:xfrm>
                          <a:prstGeom prst="rect">
                            <a:avLst/>
                          </a:prstGeom>
                        </pic:spPr>
                      </pic:pic>
                    </a:graphicData>
                  </a:graphic>
                </wp:inline>
              </w:drawing>
            </w:r>
            <w:r>
              <w:rPr>
                <w:rFonts w:hint="eastAsia"/>
              </w:rPr>
              <w:t>コミットメッセージ</w:t>
            </w:r>
          </w:p>
          <w:p w14:paraId="19CD2EE1" w14:textId="77777777" w:rsidR="00324F95" w:rsidRDefault="00324F95" w:rsidP="00DC7005"/>
          <w:p w14:paraId="78A162DA" w14:textId="29AF06C8" w:rsidR="00FA10F4" w:rsidRDefault="001D6AE7" w:rsidP="00DC7005">
            <w:pPr>
              <w:rPr>
                <w:rStyle w:val="af7"/>
              </w:rPr>
            </w:pPr>
            <w:hyperlink r:id="rId57" w:history="1">
              <w:r w:rsidR="00FA10F4" w:rsidRPr="009B5603">
                <w:rPr>
                  <w:rStyle w:val="af7"/>
                </w:rPr>
                <w:t>https://qiita.com/ma_me/items/f944101c97a4d0e4a842</w:t>
              </w:r>
            </w:hyperlink>
          </w:p>
          <w:p w14:paraId="650DC4AF" w14:textId="41A634D7" w:rsidR="00687432" w:rsidRDefault="001D6AE7" w:rsidP="00DC7005">
            <w:hyperlink r:id="rId58" w:history="1">
              <w:r w:rsidR="00687432" w:rsidRPr="00F574A3">
                <w:rPr>
                  <w:rStyle w:val="af7"/>
                </w:rPr>
                <w:t>http://www.devlog.alt-area.org/?p=1366</w:t>
              </w:r>
            </w:hyperlink>
          </w:p>
          <w:p w14:paraId="1E706597" w14:textId="77777777" w:rsidR="00687432" w:rsidRPr="00687432" w:rsidRDefault="00687432" w:rsidP="00DC7005"/>
          <w:p w14:paraId="675A91DB" w14:textId="77777777" w:rsidR="000F5971" w:rsidRDefault="000F5971" w:rsidP="00DC7005"/>
        </w:tc>
      </w:tr>
      <w:tr w:rsidR="001D6AE7" w14:paraId="4DBD56B7" w14:textId="77777777" w:rsidTr="00DC7005">
        <w:tc>
          <w:tcPr>
            <w:tcW w:w="9017" w:type="dxa"/>
          </w:tcPr>
          <w:p w14:paraId="38881C27" w14:textId="16645DED" w:rsidR="001D6AE7" w:rsidRDefault="00D46D36" w:rsidP="00324F95">
            <w:pPr>
              <w:pStyle w:val="3"/>
              <w:outlineLvl w:val="2"/>
            </w:pPr>
            <w:bookmarkStart w:id="2" w:name="_Toc503536807"/>
            <w:r>
              <w:rPr>
                <w:rFonts w:hint="eastAsia"/>
              </w:rPr>
              <w:lastRenderedPageBreak/>
              <w:t>名前とメールアドレスの設定</w:t>
            </w:r>
            <w:bookmarkEnd w:id="2"/>
          </w:p>
          <w:p w14:paraId="76581E2C" w14:textId="77777777" w:rsidR="0089609D" w:rsidRDefault="0089609D" w:rsidP="0089609D"/>
          <w:p w14:paraId="3CF40419" w14:textId="77777777" w:rsidR="0089609D" w:rsidRDefault="0089609D" w:rsidP="0089609D">
            <w:pPr>
              <w:rPr>
                <w:rFonts w:hint="eastAsia"/>
              </w:rPr>
            </w:pPr>
            <w:r>
              <w:t>git</w:t>
            </w:r>
            <w:r>
              <w:rPr>
                <w:rFonts w:hint="eastAsia"/>
              </w:rPr>
              <w:t>でコミットする前に、名前とメールアドレスを適切に設定しておいた方が良い。</w:t>
            </w:r>
          </w:p>
          <w:p w14:paraId="75C6F291" w14:textId="77777777" w:rsidR="0089609D" w:rsidRDefault="0089609D" w:rsidP="0089609D">
            <w:pPr>
              <w:rPr>
                <w:rFonts w:hint="eastAsia"/>
              </w:rPr>
            </w:pPr>
            <w:r>
              <w:rPr>
                <w:rFonts w:hint="eastAsia"/>
              </w:rPr>
              <w:t>下記のようなコマンド一度実行すれば良い。</w:t>
            </w:r>
          </w:p>
          <w:p w14:paraId="58ACD683" w14:textId="77777777" w:rsidR="001D6AE7" w:rsidRDefault="001D6AE7" w:rsidP="001D6AE7"/>
          <w:tbl>
            <w:tblPr>
              <w:tblStyle w:val="afb"/>
              <w:tblW w:w="0" w:type="auto"/>
              <w:tblLook w:val="04A0" w:firstRow="1" w:lastRow="0" w:firstColumn="1" w:lastColumn="0" w:noHBand="0" w:noVBand="1"/>
            </w:tblPr>
            <w:tblGrid>
              <w:gridCol w:w="5554"/>
            </w:tblGrid>
            <w:tr w:rsidR="0089609D" w14:paraId="1954D81D" w14:textId="77777777" w:rsidTr="0089609D">
              <w:trPr>
                <w:trHeight w:val="485"/>
              </w:trPr>
              <w:tc>
                <w:tcPr>
                  <w:tcW w:w="5554" w:type="dxa"/>
                </w:tcPr>
                <w:p w14:paraId="2E3B26ED" w14:textId="77777777" w:rsidR="0089609D" w:rsidRDefault="0089609D" w:rsidP="0089609D">
                  <w:r>
                    <w:t>$ git config --global user.name "John Doe"</w:t>
                  </w:r>
                </w:p>
                <w:p w14:paraId="79F7250A" w14:textId="2E510C78" w:rsidR="0089609D" w:rsidRDefault="0089609D" w:rsidP="0089609D">
                  <w:r>
                    <w:t>$ git config --global user.email johndoe@example.com</w:t>
                  </w:r>
                </w:p>
              </w:tc>
            </w:tr>
          </w:tbl>
          <w:p w14:paraId="79AE5154" w14:textId="77777777" w:rsidR="001D6AE7" w:rsidRDefault="001D6AE7" w:rsidP="001D6AE7">
            <w:pPr>
              <w:rPr>
                <w:rFonts w:hint="eastAsia"/>
              </w:rPr>
            </w:pPr>
          </w:p>
          <w:p w14:paraId="2F72F961" w14:textId="77777777" w:rsidR="001D6AE7" w:rsidRDefault="001D6AE7" w:rsidP="001D6AE7"/>
          <w:p w14:paraId="740B05E0" w14:textId="470535E8" w:rsidR="001D6AE7" w:rsidRDefault="0089609D" w:rsidP="001D6AE7">
            <w:hyperlink r:id="rId59" w:history="1">
              <w:r w:rsidRPr="00F574A3">
                <w:rPr>
                  <w:rStyle w:val="af7"/>
                </w:rPr>
                <w:t>https://git-scm.com/book/ja/v1/%E4%BD%BF%E3%81%84%E5%A7%8B%E3%82%81%E3%82%8B-%E6%9C%80%E5%88%9D%E3%81%AEGit%E3%81%AE%E6%A7%8B%E6%88%90</w:t>
              </w:r>
            </w:hyperlink>
          </w:p>
          <w:p w14:paraId="6C81E1B9" w14:textId="40D63062" w:rsidR="0089609D" w:rsidRPr="001D6AE7" w:rsidRDefault="0089609D" w:rsidP="001D6AE7"/>
        </w:tc>
      </w:tr>
      <w:tr w:rsidR="00DC7005" w14:paraId="3363FD18" w14:textId="77777777" w:rsidTr="00DC7005">
        <w:tc>
          <w:tcPr>
            <w:tcW w:w="9017" w:type="dxa"/>
          </w:tcPr>
          <w:p w14:paraId="2DD4559C" w14:textId="77777777" w:rsidR="00DC7005" w:rsidRDefault="00D96FCF" w:rsidP="00A77538">
            <w:pPr>
              <w:pStyle w:val="3"/>
              <w:outlineLvl w:val="2"/>
            </w:pPr>
            <w:bookmarkStart w:id="3" w:name="_Toc503536808"/>
            <w:r w:rsidRPr="00D96FCF">
              <w:rPr>
                <w:rFonts w:hint="eastAsia"/>
              </w:rPr>
              <w:t>コミットの取り消し</w:t>
            </w:r>
            <w:bookmarkEnd w:id="3"/>
          </w:p>
          <w:p w14:paraId="702849FC" w14:textId="77777777" w:rsidR="00A77538" w:rsidRDefault="00A77538" w:rsidP="00A77538"/>
          <w:p w14:paraId="37966D7A" w14:textId="77777777" w:rsidR="00A77538" w:rsidRDefault="00A77538" w:rsidP="00A77538">
            <w:r>
              <w:rPr>
                <w:rFonts w:hint="eastAsia"/>
              </w:rPr>
              <w:t>コミットの方法を間違えたり、コミットした後に編集したりして、コミットを取り消したい時には、下記のコマンドを打てば良いらしい。</w:t>
            </w:r>
          </w:p>
          <w:p w14:paraId="20BE82DF" w14:textId="77777777" w:rsidR="00A77538" w:rsidRDefault="00A77538" w:rsidP="00DC7005"/>
          <w:tbl>
            <w:tblPr>
              <w:tblStyle w:val="afb"/>
              <w:tblW w:w="0" w:type="auto"/>
              <w:tblLook w:val="04A0" w:firstRow="1" w:lastRow="0" w:firstColumn="1" w:lastColumn="0" w:noHBand="0" w:noVBand="1"/>
            </w:tblPr>
            <w:tblGrid>
              <w:gridCol w:w="2852"/>
            </w:tblGrid>
            <w:tr w:rsidR="00A77538" w14:paraId="2D6B97A1" w14:textId="77777777" w:rsidTr="00A77538">
              <w:trPr>
                <w:trHeight w:val="255"/>
              </w:trPr>
              <w:tc>
                <w:tcPr>
                  <w:tcW w:w="2852" w:type="dxa"/>
                </w:tcPr>
                <w:p w14:paraId="5F35C8F7" w14:textId="2E117E55" w:rsidR="00A77538" w:rsidRDefault="00A77538" w:rsidP="00DC7005">
                  <w:r w:rsidRPr="00A77538">
                    <w:t>git reset --hard HEAD^</w:t>
                  </w:r>
                </w:p>
              </w:tc>
            </w:tr>
          </w:tbl>
          <w:p w14:paraId="38E135B4" w14:textId="77777777" w:rsidR="00A77538" w:rsidRDefault="00A77538" w:rsidP="00DC7005"/>
          <w:p w14:paraId="32D5FBF4" w14:textId="7AC0F99F" w:rsidR="00A77538" w:rsidRDefault="00A77538" w:rsidP="00DC7005">
            <w:r>
              <w:rPr>
                <w:noProof/>
              </w:rPr>
              <w:drawing>
                <wp:inline distT="0" distB="0" distL="0" distR="0" wp14:anchorId="5835370E" wp14:editId="217BAD92">
                  <wp:extent cx="4370217" cy="972612"/>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60">
                            <a:extLst>
                              <a:ext uri="{28A0092B-C50C-407E-A947-70E740481C1C}">
                                <a14:useLocalDpi xmlns:a14="http://schemas.microsoft.com/office/drawing/2010/main" val="0"/>
                              </a:ext>
                            </a:extLst>
                          </a:blip>
                          <a:stretch>
                            <a:fillRect/>
                          </a:stretch>
                        </pic:blipFill>
                        <pic:spPr>
                          <a:xfrm>
                            <a:off x="0" y="0"/>
                            <a:ext cx="4389929" cy="976999"/>
                          </a:xfrm>
                          <a:prstGeom prst="rect">
                            <a:avLst/>
                          </a:prstGeom>
                        </pic:spPr>
                      </pic:pic>
                    </a:graphicData>
                  </a:graphic>
                </wp:inline>
              </w:drawing>
            </w:r>
          </w:p>
          <w:p w14:paraId="45E51E5C" w14:textId="77777777" w:rsidR="00D96FCF" w:rsidRDefault="00D96FCF" w:rsidP="00DC7005"/>
          <w:p w14:paraId="0B550807" w14:textId="27C8445F" w:rsidR="00D96FCF" w:rsidRDefault="001D6AE7" w:rsidP="00DC7005">
            <w:hyperlink r:id="rId61" w:history="1">
              <w:r w:rsidR="00CA5036" w:rsidRPr="00F574A3">
                <w:rPr>
                  <w:rStyle w:val="af7"/>
                </w:rPr>
                <w:t>https://qiita.com/shuntaro_tamura/items/06281261d893acf049ed</w:t>
              </w:r>
            </w:hyperlink>
          </w:p>
          <w:p w14:paraId="767CF8DC" w14:textId="543188AC" w:rsidR="00CA5036" w:rsidRDefault="00CA5036" w:rsidP="00DC7005"/>
        </w:tc>
      </w:tr>
      <w:tr w:rsidR="00DC7005" w14:paraId="4D52A5A4" w14:textId="77777777" w:rsidTr="00DC7005">
        <w:tc>
          <w:tcPr>
            <w:tcW w:w="9017" w:type="dxa"/>
          </w:tcPr>
          <w:p w14:paraId="1DF14E39" w14:textId="77777777" w:rsidR="00DC7005" w:rsidRDefault="00DC7005" w:rsidP="00DC7005"/>
        </w:tc>
      </w:tr>
      <w:tr w:rsidR="00DC7005" w14:paraId="5B38F94D" w14:textId="77777777" w:rsidTr="00DC7005">
        <w:tc>
          <w:tcPr>
            <w:tcW w:w="9017" w:type="dxa"/>
          </w:tcPr>
          <w:p w14:paraId="76A9629C" w14:textId="77777777" w:rsidR="00DC7005" w:rsidRDefault="00DC7005" w:rsidP="00DC7005"/>
        </w:tc>
      </w:tr>
      <w:tr w:rsidR="00DC7005" w14:paraId="0827F6CA" w14:textId="77777777" w:rsidTr="00DC7005">
        <w:tc>
          <w:tcPr>
            <w:tcW w:w="9017" w:type="dxa"/>
          </w:tcPr>
          <w:p w14:paraId="33C0D7EA" w14:textId="77777777" w:rsidR="00DC7005" w:rsidRDefault="00DC7005" w:rsidP="00DC7005"/>
        </w:tc>
      </w:tr>
    </w:tbl>
    <w:p w14:paraId="322D8135" w14:textId="77777777" w:rsidR="00DC7005" w:rsidRPr="00DC7005" w:rsidRDefault="00DC7005" w:rsidP="00DC7005"/>
    <w:p w14:paraId="50B89435" w14:textId="77777777" w:rsidR="00F264E2" w:rsidRDefault="00F264E2" w:rsidP="00283C17">
      <w:pPr>
        <w:pStyle w:val="2"/>
      </w:pPr>
      <w:bookmarkStart w:id="4" w:name="_Toc503536809"/>
      <w:r>
        <w:t>git branch</w:t>
      </w:r>
      <w:bookmarkEnd w:id="4"/>
    </w:p>
    <w:tbl>
      <w:tblPr>
        <w:tblStyle w:val="afb"/>
        <w:tblW w:w="0" w:type="auto"/>
        <w:tblLook w:val="04A0" w:firstRow="1" w:lastRow="0" w:firstColumn="1" w:lastColumn="0" w:noHBand="0" w:noVBand="1"/>
      </w:tblPr>
      <w:tblGrid>
        <w:gridCol w:w="9017"/>
      </w:tblGrid>
      <w:tr w:rsidR="00F264E2" w14:paraId="2CD32B4A" w14:textId="77777777" w:rsidTr="00F264E2">
        <w:tc>
          <w:tcPr>
            <w:tcW w:w="9017" w:type="dxa"/>
          </w:tcPr>
          <w:p w14:paraId="12645513" w14:textId="77777777" w:rsidR="00F264E2" w:rsidRDefault="00F264E2" w:rsidP="00F264E2">
            <w:r>
              <w:rPr>
                <w:rFonts w:hint="eastAsia"/>
              </w:rPr>
              <w:t>ブランチを作成する時に使う。</w:t>
            </w:r>
          </w:p>
          <w:p w14:paraId="1ADDCCD1" w14:textId="77777777" w:rsidR="00DC2A98" w:rsidRDefault="00DC2A98" w:rsidP="00F264E2"/>
          <w:p w14:paraId="4A072200" w14:textId="4C15434C" w:rsidR="00DC2A98" w:rsidRDefault="00DC2A98" w:rsidP="00F264E2">
            <w:pPr>
              <w:rPr>
                <w:rFonts w:hint="eastAsia"/>
              </w:rPr>
            </w:pPr>
            <w:r>
              <w:t xml:space="preserve">   git branch develop </w:t>
            </w:r>
            <w:r>
              <w:rPr>
                <w:rFonts w:hint="eastAsia"/>
              </w:rPr>
              <w:t>を実行すると、</w:t>
            </w:r>
            <w:r>
              <w:t>develop</w:t>
            </w:r>
            <w:r>
              <w:rPr>
                <w:rFonts w:hint="eastAsia"/>
              </w:rPr>
              <w:t>というブランチが作成される。</w:t>
            </w:r>
          </w:p>
          <w:p w14:paraId="7FBA957E" w14:textId="46F7EB90" w:rsidR="00DC2A98" w:rsidRDefault="00DC2A98" w:rsidP="00F264E2">
            <w:pPr>
              <w:rPr>
                <w:rFonts w:hint="eastAsia"/>
              </w:rPr>
            </w:pPr>
            <w:r>
              <w:rPr>
                <w:rFonts w:hint="eastAsia"/>
              </w:rPr>
              <w:t xml:space="preserve">　</w:t>
            </w:r>
            <w:r>
              <w:t>git branch</w:t>
            </w:r>
            <w:r>
              <w:rPr>
                <w:rFonts w:hint="eastAsia"/>
              </w:rPr>
              <w:t>を実行すると、２つのブランチが存在することが確認出来る。</w:t>
            </w:r>
            <w:r>
              <w:t xml:space="preserve">  *(</w:t>
            </w:r>
            <w:r>
              <w:rPr>
                <w:rFonts w:hint="eastAsia"/>
              </w:rPr>
              <w:t>アスタリスク</w:t>
            </w:r>
            <w:r>
              <w:t>)</w:t>
            </w:r>
            <w:r>
              <w:rPr>
                <w:rFonts w:hint="eastAsia"/>
              </w:rPr>
              <w:t>が付いている方が、現在の作業対象になっているらしい。</w:t>
            </w:r>
          </w:p>
          <w:p w14:paraId="3014CECE" w14:textId="77777777" w:rsidR="00DC2A98" w:rsidRDefault="00DC2A98" w:rsidP="00F264E2">
            <w:pPr>
              <w:rPr>
                <w:rFonts w:hint="eastAsia"/>
              </w:rPr>
            </w:pPr>
          </w:p>
          <w:p w14:paraId="294E7700" w14:textId="5DA028DA" w:rsidR="00DC2A98" w:rsidRPr="00DC2A98" w:rsidRDefault="00DC2A98" w:rsidP="00F264E2">
            <w:pPr>
              <w:rPr>
                <w:rFonts w:hint="eastAsia"/>
              </w:rPr>
            </w:pPr>
            <w:r>
              <w:rPr>
                <w:rFonts w:hint="eastAsia"/>
              </w:rPr>
              <w:t xml:space="preserve">　・・・</w:t>
            </w:r>
            <w:r w:rsidRPr="00DC2A98">
              <w:rPr>
                <w:rFonts w:hint="eastAsia"/>
                <w:color w:val="FF0000"/>
              </w:rPr>
              <w:t>ちょっと何を言っているのかわからない。ちゃんと調べる必要がある。</w:t>
            </w:r>
          </w:p>
          <w:p w14:paraId="2E206909" w14:textId="77777777" w:rsidR="00F264E2" w:rsidRDefault="00F264E2" w:rsidP="00F264E2">
            <w:pPr>
              <w:rPr>
                <w:rFonts w:hint="eastAsia"/>
              </w:rPr>
            </w:pPr>
          </w:p>
          <w:p w14:paraId="48FED67D" w14:textId="34713D63" w:rsidR="00F264E2" w:rsidRDefault="00DC2A98" w:rsidP="00F264E2">
            <w:pPr>
              <w:rPr>
                <w:rFonts w:hint="eastAsia"/>
              </w:rPr>
            </w:pPr>
            <w:r>
              <w:rPr>
                <w:rFonts w:hint="eastAsia"/>
                <w:noProof/>
              </w:rPr>
              <w:drawing>
                <wp:inline distT="0" distB="0" distL="0" distR="0" wp14:anchorId="774CD415" wp14:editId="0EBD9A86">
                  <wp:extent cx="5732145" cy="2080260"/>
                  <wp:effectExtent l="0" t="0" r="8255" b="254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png"/>
                          <pic:cNvPicPr/>
                        </pic:nvPicPr>
                        <pic:blipFill>
                          <a:blip r:embed="rId62">
                            <a:extLst>
                              <a:ext uri="{28A0092B-C50C-407E-A947-70E740481C1C}">
                                <a14:useLocalDpi xmlns:a14="http://schemas.microsoft.com/office/drawing/2010/main" val="0"/>
                              </a:ext>
                            </a:extLst>
                          </a:blip>
                          <a:stretch>
                            <a:fillRect/>
                          </a:stretch>
                        </pic:blipFill>
                        <pic:spPr>
                          <a:xfrm>
                            <a:off x="0" y="0"/>
                            <a:ext cx="5732145" cy="2080260"/>
                          </a:xfrm>
                          <a:prstGeom prst="rect">
                            <a:avLst/>
                          </a:prstGeom>
                        </pic:spPr>
                      </pic:pic>
                    </a:graphicData>
                  </a:graphic>
                </wp:inline>
              </w:drawing>
            </w:r>
          </w:p>
          <w:p w14:paraId="2C6A3B6A" w14:textId="77777777" w:rsidR="00F264E2" w:rsidRDefault="00F264E2" w:rsidP="00F264E2"/>
          <w:p w14:paraId="7A410E6B" w14:textId="2D50DE13" w:rsidR="00F264E2" w:rsidRPr="00F264E2" w:rsidRDefault="00F264E2" w:rsidP="00F264E2">
            <w:pPr>
              <w:rPr>
                <w:rFonts w:hint="eastAsia"/>
              </w:rPr>
            </w:pPr>
          </w:p>
        </w:tc>
      </w:tr>
      <w:tr w:rsidR="00F264E2" w14:paraId="2A9125B6" w14:textId="77777777" w:rsidTr="00F264E2">
        <w:tc>
          <w:tcPr>
            <w:tcW w:w="9017" w:type="dxa"/>
          </w:tcPr>
          <w:p w14:paraId="0B2F1432" w14:textId="27A46DB9" w:rsidR="00F264E2" w:rsidRDefault="004F0254" w:rsidP="00F264E2">
            <w:r>
              <w:t>git branch –D &lt;</w:t>
            </w:r>
            <w:r>
              <w:rPr>
                <w:rFonts w:hint="eastAsia"/>
              </w:rPr>
              <w:t>ブランチ名</w:t>
            </w:r>
            <w:r>
              <w:t>&gt;</w:t>
            </w:r>
          </w:p>
          <w:p w14:paraId="32F7AD54" w14:textId="77777777" w:rsidR="004F0254" w:rsidRDefault="004F0254" w:rsidP="00F264E2">
            <w:pPr>
              <w:rPr>
                <w:rFonts w:hint="eastAsia"/>
              </w:rPr>
            </w:pPr>
          </w:p>
          <w:p w14:paraId="6A120C46" w14:textId="6340EAEE" w:rsidR="004F0254" w:rsidRDefault="004F0254" w:rsidP="00F264E2">
            <w:r>
              <w:rPr>
                <w:rFonts w:hint="eastAsia"/>
              </w:rPr>
              <w:t>不要になったブランチを削除する時に使う</w:t>
            </w:r>
          </w:p>
          <w:p w14:paraId="6649DEE4" w14:textId="77777777" w:rsidR="004F0254" w:rsidRDefault="004F0254" w:rsidP="00F264E2"/>
          <w:p w14:paraId="4C818F4A" w14:textId="543A63BD" w:rsidR="004F0254" w:rsidRDefault="004F0254" w:rsidP="00F264E2">
            <w:r>
              <w:t>(</w:t>
            </w:r>
            <w:r>
              <w:rPr>
                <w:rFonts w:hint="eastAsia"/>
              </w:rPr>
              <w:t>例</w:t>
            </w:r>
            <w:r>
              <w:t>)</w:t>
            </w:r>
            <w:r>
              <w:rPr>
                <w:rFonts w:hint="eastAsia"/>
              </w:rPr>
              <w:t>不要になった</w:t>
            </w:r>
            <w:r>
              <w:t xml:space="preserve"> develop</w:t>
            </w:r>
            <w:r>
              <w:rPr>
                <w:rFonts w:hint="eastAsia"/>
              </w:rPr>
              <w:t>ブランチを削除してみた。</w:t>
            </w:r>
          </w:p>
          <w:p w14:paraId="6D227B35" w14:textId="76A0E2D6" w:rsidR="004F0254" w:rsidRDefault="004F0254" w:rsidP="00F264E2">
            <w:r>
              <w:rPr>
                <w:noProof/>
              </w:rPr>
              <w:drawing>
                <wp:inline distT="0" distB="0" distL="0" distR="0" wp14:anchorId="152B3311" wp14:editId="6ACA19BA">
                  <wp:extent cx="5732145" cy="2044065"/>
                  <wp:effectExtent l="0" t="0" r="8255"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png"/>
                          <pic:cNvPicPr/>
                        </pic:nvPicPr>
                        <pic:blipFill>
                          <a:blip r:embed="rId63">
                            <a:extLst>
                              <a:ext uri="{28A0092B-C50C-407E-A947-70E740481C1C}">
                                <a14:useLocalDpi xmlns:a14="http://schemas.microsoft.com/office/drawing/2010/main" val="0"/>
                              </a:ext>
                            </a:extLst>
                          </a:blip>
                          <a:stretch>
                            <a:fillRect/>
                          </a:stretch>
                        </pic:blipFill>
                        <pic:spPr>
                          <a:xfrm>
                            <a:off x="0" y="0"/>
                            <a:ext cx="5732145" cy="2044065"/>
                          </a:xfrm>
                          <a:prstGeom prst="rect">
                            <a:avLst/>
                          </a:prstGeom>
                        </pic:spPr>
                      </pic:pic>
                    </a:graphicData>
                  </a:graphic>
                </wp:inline>
              </w:drawing>
            </w:r>
          </w:p>
          <w:p w14:paraId="2162FA21" w14:textId="77777777" w:rsidR="004F0254" w:rsidRDefault="004F0254" w:rsidP="00F264E2"/>
          <w:p w14:paraId="3C3078A5" w14:textId="77777777" w:rsidR="004F0254" w:rsidRDefault="004F0254" w:rsidP="00F264E2"/>
        </w:tc>
      </w:tr>
      <w:tr w:rsidR="00F264E2" w14:paraId="1D1313C4" w14:textId="77777777" w:rsidTr="00F264E2">
        <w:tc>
          <w:tcPr>
            <w:tcW w:w="9017" w:type="dxa"/>
          </w:tcPr>
          <w:p w14:paraId="1D6093CE" w14:textId="77777777" w:rsidR="00F264E2" w:rsidRDefault="00F264E2" w:rsidP="00F264E2"/>
        </w:tc>
      </w:tr>
      <w:tr w:rsidR="00F264E2" w14:paraId="4D926017" w14:textId="77777777" w:rsidTr="00F264E2">
        <w:tc>
          <w:tcPr>
            <w:tcW w:w="9017" w:type="dxa"/>
          </w:tcPr>
          <w:p w14:paraId="7FE9F614" w14:textId="77777777" w:rsidR="00F264E2" w:rsidRDefault="00F264E2" w:rsidP="00F264E2"/>
        </w:tc>
      </w:tr>
    </w:tbl>
    <w:p w14:paraId="6A898E01" w14:textId="77777777" w:rsidR="00F264E2" w:rsidRDefault="00F264E2" w:rsidP="00F264E2"/>
    <w:p w14:paraId="3A19B095" w14:textId="77777777" w:rsidR="00F264E2" w:rsidRDefault="00F264E2" w:rsidP="00F264E2"/>
    <w:p w14:paraId="0698040C" w14:textId="77777777" w:rsidR="00F264E2" w:rsidRPr="00F264E2" w:rsidRDefault="00F264E2" w:rsidP="00F264E2"/>
    <w:p w14:paraId="0777EF0C" w14:textId="77777777" w:rsidR="00283C17" w:rsidRDefault="00283C17" w:rsidP="00283C17">
      <w:pPr>
        <w:pStyle w:val="2"/>
      </w:pPr>
      <w:bookmarkStart w:id="5" w:name="_Toc503536810"/>
      <w:r>
        <w:t>Merge</w:t>
      </w:r>
      <w:bookmarkEnd w:id="5"/>
    </w:p>
    <w:tbl>
      <w:tblPr>
        <w:tblStyle w:val="afb"/>
        <w:tblW w:w="0" w:type="auto"/>
        <w:tblLook w:val="04A0" w:firstRow="1" w:lastRow="0" w:firstColumn="1" w:lastColumn="0" w:noHBand="0" w:noVBand="1"/>
      </w:tblPr>
      <w:tblGrid>
        <w:gridCol w:w="9017"/>
      </w:tblGrid>
      <w:tr w:rsidR="00196091" w14:paraId="7F2303FC" w14:textId="77777777" w:rsidTr="00196091">
        <w:tc>
          <w:tcPr>
            <w:tcW w:w="9017" w:type="dxa"/>
          </w:tcPr>
          <w:p w14:paraId="32A97AF4" w14:textId="2563481C" w:rsidR="00196091" w:rsidRDefault="00196091" w:rsidP="00196091">
            <w:pPr>
              <w:pStyle w:val="3"/>
              <w:outlineLvl w:val="2"/>
            </w:pPr>
            <w:bookmarkStart w:id="6" w:name="_Toc503536811"/>
            <w:r>
              <w:rPr>
                <w:rFonts w:hint="eastAsia"/>
              </w:rPr>
              <w:t>意図せぬマージ発生</w:t>
            </w:r>
            <w:bookmarkEnd w:id="6"/>
          </w:p>
          <w:p w14:paraId="2ADEADDF" w14:textId="77777777" w:rsidR="00196091" w:rsidRDefault="00196091" w:rsidP="00196091"/>
          <w:p w14:paraId="3AB0424A" w14:textId="3E1BCE67" w:rsidR="00AC08A2" w:rsidRDefault="00AC08A2" w:rsidP="00196091">
            <w:r>
              <w:t>remote server</w:t>
            </w:r>
            <w:r>
              <w:rPr>
                <w:rFonts w:hint="eastAsia"/>
              </w:rPr>
              <w:t>に、変更した</w:t>
            </w:r>
            <w:r>
              <w:t>WORD</w:t>
            </w:r>
            <w:r>
              <w:rPr>
                <w:rFonts w:hint="eastAsia"/>
              </w:rPr>
              <w:t>ファイルを</w:t>
            </w:r>
            <w:r>
              <w:t>push</w:t>
            </w:r>
            <w:r>
              <w:rPr>
                <w:rFonts w:hint="eastAsia"/>
              </w:rPr>
              <w:t>しようとしたら、</w:t>
            </w:r>
            <w:r>
              <w:t>reject</w:t>
            </w:r>
            <w:r>
              <w:rPr>
                <w:rFonts w:hint="eastAsia"/>
              </w:rPr>
              <w:t>されてしまった。どうやら、</w:t>
            </w:r>
            <w:r>
              <w:t>remote server</w:t>
            </w:r>
            <w:r>
              <w:rPr>
                <w:rFonts w:hint="eastAsia"/>
              </w:rPr>
              <w:t>の方が</w:t>
            </w:r>
            <w:r>
              <w:t>local</w:t>
            </w:r>
            <w:r>
              <w:rPr>
                <w:rFonts w:hint="eastAsia"/>
              </w:rPr>
              <w:t>より新しい状態だからダメということらしい。</w:t>
            </w:r>
          </w:p>
          <w:p w14:paraId="6A53970A" w14:textId="77777777" w:rsidR="00196091" w:rsidRDefault="00196091" w:rsidP="00196091"/>
          <w:p w14:paraId="2118BB70" w14:textId="5CD7B686" w:rsidR="00AC08A2" w:rsidRDefault="00AC08A2" w:rsidP="00196091">
            <w:r>
              <w:rPr>
                <w:rFonts w:hint="eastAsia"/>
              </w:rPr>
              <w:t>そういえば、</w:t>
            </w:r>
            <w:r>
              <w:t xml:space="preserve">README.md </w:t>
            </w:r>
            <w:r>
              <w:rPr>
                <w:rFonts w:hint="eastAsia"/>
              </w:rPr>
              <w:t>という説明を</w:t>
            </w:r>
            <w:r>
              <w:t>Github</w:t>
            </w:r>
            <w:r>
              <w:rPr>
                <w:rFonts w:hint="eastAsia"/>
              </w:rPr>
              <w:t>にて編集していた。</w:t>
            </w:r>
          </w:p>
          <w:p w14:paraId="4CDB8D1B" w14:textId="77777777" w:rsidR="00AC08A2" w:rsidRDefault="00AC08A2" w:rsidP="00196091"/>
          <w:p w14:paraId="23D6555E" w14:textId="75F352FA" w:rsidR="00AC08A2" w:rsidRDefault="00AC08A2" w:rsidP="00196091">
            <w:r>
              <w:rPr>
                <w:rFonts w:hint="eastAsia"/>
                <w:noProof/>
              </w:rPr>
              <w:drawing>
                <wp:inline distT="0" distB="0" distL="0" distR="0" wp14:anchorId="12C3277A" wp14:editId="66FF8E3F">
                  <wp:extent cx="5732145" cy="3378200"/>
                  <wp:effectExtent l="0" t="0" r="8255"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64">
                            <a:extLst>
                              <a:ext uri="{28A0092B-C50C-407E-A947-70E740481C1C}">
                                <a14:useLocalDpi xmlns:a14="http://schemas.microsoft.com/office/drawing/2010/main" val="0"/>
                              </a:ext>
                            </a:extLst>
                          </a:blip>
                          <a:stretch>
                            <a:fillRect/>
                          </a:stretch>
                        </pic:blipFill>
                        <pic:spPr>
                          <a:xfrm>
                            <a:off x="0" y="0"/>
                            <a:ext cx="5732145" cy="3378200"/>
                          </a:xfrm>
                          <a:prstGeom prst="rect">
                            <a:avLst/>
                          </a:prstGeom>
                        </pic:spPr>
                      </pic:pic>
                    </a:graphicData>
                  </a:graphic>
                </wp:inline>
              </w:drawing>
            </w:r>
          </w:p>
          <w:p w14:paraId="7095BEDA" w14:textId="77777777" w:rsidR="00AC08A2" w:rsidRDefault="00AC08A2" w:rsidP="00196091"/>
          <w:p w14:paraId="1165268E" w14:textId="6808ABFA" w:rsidR="00306F08" w:rsidRDefault="00306F08" w:rsidP="00196091">
            <w:r>
              <w:rPr>
                <w:rFonts w:hint="eastAsia"/>
              </w:rPr>
              <w:t>そこで、</w:t>
            </w:r>
            <w:r>
              <w:t xml:space="preserve">git pull </w:t>
            </w:r>
            <w:r>
              <w:rPr>
                <w:rFonts w:hint="eastAsia"/>
              </w:rPr>
              <w:t>を実行してみた。</w:t>
            </w:r>
            <w:r>
              <w:t>README.md</w:t>
            </w:r>
            <w:r>
              <w:rPr>
                <w:rFonts w:hint="eastAsia"/>
              </w:rPr>
              <w:t>ファイルをサーバーから取得出来た。ちなみに、ここで気になるメッセージがあった。</w:t>
            </w:r>
            <w:r>
              <w:t>Merge</w:t>
            </w:r>
            <w:r>
              <w:rPr>
                <w:rFonts w:hint="eastAsia"/>
              </w:rPr>
              <w:t>。どうやら、これが</w:t>
            </w:r>
            <w:r>
              <w:t>Merge</w:t>
            </w:r>
            <w:r>
              <w:rPr>
                <w:rFonts w:hint="eastAsia"/>
              </w:rPr>
              <w:t>というやつらしい。</w:t>
            </w:r>
          </w:p>
          <w:p w14:paraId="18070CA9" w14:textId="77777777" w:rsidR="00E5032B" w:rsidRDefault="00E5032B" w:rsidP="00196091"/>
          <w:p w14:paraId="3CF27E74" w14:textId="17E71B17" w:rsidR="00E5032B" w:rsidRDefault="00E5032B" w:rsidP="00196091">
            <w:r>
              <w:rPr>
                <w:rFonts w:hint="eastAsia"/>
                <w:noProof/>
              </w:rPr>
              <w:drawing>
                <wp:inline distT="0" distB="0" distL="0" distR="0" wp14:anchorId="5D40213B" wp14:editId="0047C85A">
                  <wp:extent cx="5732145" cy="1347470"/>
                  <wp:effectExtent l="0" t="0" r="825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65">
                            <a:extLst>
                              <a:ext uri="{28A0092B-C50C-407E-A947-70E740481C1C}">
                                <a14:useLocalDpi xmlns:a14="http://schemas.microsoft.com/office/drawing/2010/main" val="0"/>
                              </a:ext>
                            </a:extLst>
                          </a:blip>
                          <a:stretch>
                            <a:fillRect/>
                          </a:stretch>
                        </pic:blipFill>
                        <pic:spPr>
                          <a:xfrm>
                            <a:off x="0" y="0"/>
                            <a:ext cx="5732145" cy="1347470"/>
                          </a:xfrm>
                          <a:prstGeom prst="rect">
                            <a:avLst/>
                          </a:prstGeom>
                        </pic:spPr>
                      </pic:pic>
                    </a:graphicData>
                  </a:graphic>
                </wp:inline>
              </w:drawing>
            </w:r>
          </w:p>
          <w:p w14:paraId="3DEA098C" w14:textId="77777777" w:rsidR="00E5032B" w:rsidRDefault="00E5032B" w:rsidP="00196091"/>
          <w:p w14:paraId="617D77EC" w14:textId="6A64E79A" w:rsidR="00E5032B" w:rsidRDefault="00E5032B" w:rsidP="00196091">
            <w:r>
              <w:t>git pull</w:t>
            </w:r>
            <w:r>
              <w:rPr>
                <w:rFonts w:hint="eastAsia"/>
              </w:rPr>
              <w:t>した後で、</w:t>
            </w:r>
            <w:r>
              <w:t>git push origin master</w:t>
            </w:r>
            <w:r>
              <w:rPr>
                <w:rFonts w:hint="eastAsia"/>
              </w:rPr>
              <w:t>を実行したら、上手くいった。そこで、</w:t>
            </w:r>
            <w:r>
              <w:t>git log</w:t>
            </w:r>
            <w:r>
              <w:rPr>
                <w:rFonts w:hint="eastAsia"/>
              </w:rPr>
              <w:t>を見ると、</w:t>
            </w:r>
            <w:r>
              <w:t xml:space="preserve">Marge </w:t>
            </w:r>
            <w:r>
              <w:rPr>
                <w:rFonts w:hint="eastAsia"/>
              </w:rPr>
              <w:t>したというコミットメッセージが生成されていた。</w:t>
            </w:r>
          </w:p>
          <w:p w14:paraId="256E9258" w14:textId="77777777" w:rsidR="00E5032B" w:rsidRDefault="00E5032B" w:rsidP="00196091"/>
          <w:p w14:paraId="567D1ECB" w14:textId="281BE5CB" w:rsidR="00E5032B" w:rsidRDefault="00E5032B" w:rsidP="00196091">
            <w:r>
              <w:rPr>
                <w:rFonts w:hint="eastAsia"/>
                <w:noProof/>
              </w:rPr>
              <w:drawing>
                <wp:inline distT="0" distB="0" distL="0" distR="0" wp14:anchorId="514B5EFB" wp14:editId="5387B2E7">
                  <wp:extent cx="5732145" cy="2142490"/>
                  <wp:effectExtent l="0" t="0" r="825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66">
                            <a:extLst>
                              <a:ext uri="{28A0092B-C50C-407E-A947-70E740481C1C}">
                                <a14:useLocalDpi xmlns:a14="http://schemas.microsoft.com/office/drawing/2010/main" val="0"/>
                              </a:ext>
                            </a:extLst>
                          </a:blip>
                          <a:stretch>
                            <a:fillRect/>
                          </a:stretch>
                        </pic:blipFill>
                        <pic:spPr>
                          <a:xfrm>
                            <a:off x="0" y="0"/>
                            <a:ext cx="5732145" cy="2142490"/>
                          </a:xfrm>
                          <a:prstGeom prst="rect">
                            <a:avLst/>
                          </a:prstGeom>
                        </pic:spPr>
                      </pic:pic>
                    </a:graphicData>
                  </a:graphic>
                </wp:inline>
              </w:drawing>
            </w:r>
          </w:p>
          <w:p w14:paraId="5A822B03" w14:textId="05D8699B" w:rsidR="00AC08A2" w:rsidRDefault="00AC08A2" w:rsidP="00196091"/>
          <w:p w14:paraId="4EB9075A" w14:textId="77777777" w:rsidR="00AC08A2" w:rsidRDefault="00AC08A2" w:rsidP="00196091"/>
          <w:p w14:paraId="2B5BEBCD" w14:textId="52793E6E" w:rsidR="00AC08A2" w:rsidRDefault="00B6120D" w:rsidP="00196091">
            <w:r>
              <w:t>git merge –abort</w:t>
            </w:r>
          </w:p>
          <w:p w14:paraId="436C1B62" w14:textId="77777777" w:rsidR="00B6120D" w:rsidRDefault="00B6120D" w:rsidP="00196091"/>
          <w:p w14:paraId="105CF1AF" w14:textId="711F4707" w:rsidR="00B6120D" w:rsidRDefault="00B6120D" w:rsidP="00196091">
            <w:r>
              <w:rPr>
                <w:rFonts w:hint="eastAsia"/>
              </w:rPr>
              <w:t>コンフリクトが解消されない場合、マージ開始前の状態に戻してくれる。</w:t>
            </w:r>
          </w:p>
          <w:p w14:paraId="0071E4BA" w14:textId="77777777" w:rsidR="00AC08A2" w:rsidRDefault="00AC08A2" w:rsidP="00196091"/>
          <w:p w14:paraId="25D53370" w14:textId="0162497A" w:rsidR="00AC08A2" w:rsidRDefault="00AC08A2" w:rsidP="00196091"/>
        </w:tc>
      </w:tr>
      <w:tr w:rsidR="00196091" w14:paraId="6D0497B8" w14:textId="77777777" w:rsidTr="00196091">
        <w:tc>
          <w:tcPr>
            <w:tcW w:w="9017" w:type="dxa"/>
          </w:tcPr>
          <w:p w14:paraId="7D5CD281" w14:textId="77777777" w:rsidR="00196091" w:rsidRDefault="00196091" w:rsidP="00196091"/>
        </w:tc>
      </w:tr>
      <w:tr w:rsidR="00196091" w14:paraId="23A254E2" w14:textId="77777777" w:rsidTr="00196091">
        <w:tc>
          <w:tcPr>
            <w:tcW w:w="9017" w:type="dxa"/>
          </w:tcPr>
          <w:p w14:paraId="643D6D98" w14:textId="77777777" w:rsidR="00196091" w:rsidRDefault="00196091" w:rsidP="00196091"/>
        </w:tc>
      </w:tr>
      <w:tr w:rsidR="00196091" w14:paraId="67BA4A82" w14:textId="77777777" w:rsidTr="00196091">
        <w:tc>
          <w:tcPr>
            <w:tcW w:w="9017" w:type="dxa"/>
          </w:tcPr>
          <w:p w14:paraId="259F34D3" w14:textId="77777777" w:rsidR="00196091" w:rsidRDefault="00196091" w:rsidP="00196091"/>
        </w:tc>
      </w:tr>
    </w:tbl>
    <w:p w14:paraId="52A28910" w14:textId="77777777" w:rsidR="00196091" w:rsidRDefault="00196091" w:rsidP="00196091"/>
    <w:p w14:paraId="4071198F" w14:textId="77777777" w:rsidR="00196091" w:rsidRDefault="00196091" w:rsidP="00196091"/>
    <w:p w14:paraId="4DEE4842" w14:textId="77777777" w:rsidR="00196091" w:rsidRPr="00196091" w:rsidRDefault="00196091" w:rsidP="00196091"/>
    <w:p w14:paraId="4993A2E6" w14:textId="1F1A6100" w:rsidR="00283C17" w:rsidRDefault="00283C17" w:rsidP="00283C17">
      <w:pPr>
        <w:pStyle w:val="2"/>
      </w:pPr>
      <w:bookmarkStart w:id="7" w:name="_Toc503536812"/>
      <w:r>
        <w:t>Conflict</w:t>
      </w:r>
      <w:bookmarkEnd w:id="7"/>
    </w:p>
    <w:p w14:paraId="615BA418" w14:textId="13B323C8" w:rsidR="00E12EE2" w:rsidRDefault="00E12EE2" w:rsidP="00283C17">
      <w:pPr>
        <w:pStyle w:val="2"/>
      </w:pPr>
      <w:bookmarkStart w:id="8" w:name="_Toc503536813"/>
      <w:r>
        <w:t>Diff</w:t>
      </w:r>
      <w:bookmarkEnd w:id="8"/>
    </w:p>
    <w:tbl>
      <w:tblPr>
        <w:tblStyle w:val="afb"/>
        <w:tblW w:w="0" w:type="auto"/>
        <w:tblLook w:val="04A0" w:firstRow="1" w:lastRow="0" w:firstColumn="1" w:lastColumn="0" w:noHBand="0" w:noVBand="1"/>
      </w:tblPr>
      <w:tblGrid>
        <w:gridCol w:w="9017"/>
      </w:tblGrid>
      <w:tr w:rsidR="00CD5F7F" w14:paraId="00B433C2" w14:textId="77777777" w:rsidTr="00CD5F7F">
        <w:tc>
          <w:tcPr>
            <w:tcW w:w="9017" w:type="dxa"/>
          </w:tcPr>
          <w:p w14:paraId="567037D1" w14:textId="231AFE34" w:rsidR="00CD5F7F" w:rsidRDefault="00961CB0" w:rsidP="00CD5F7F">
            <w:pPr>
              <w:rPr>
                <w:rFonts w:hint="eastAsia"/>
              </w:rPr>
            </w:pPr>
            <w:r>
              <w:t>Git diff</w:t>
            </w:r>
            <w:r>
              <w:rPr>
                <w:rFonts w:hint="eastAsia"/>
              </w:rPr>
              <w:t>コマンドを実行すると、最後にコミットした後の変更内容が</w:t>
            </w:r>
            <w:r>
              <w:t>diff</w:t>
            </w:r>
            <w:r>
              <w:rPr>
                <w:rFonts w:hint="eastAsia"/>
              </w:rPr>
              <w:t>される。</w:t>
            </w:r>
          </w:p>
          <w:p w14:paraId="0F41EE8E" w14:textId="77777777" w:rsidR="00961CB0" w:rsidRDefault="00961CB0" w:rsidP="00CD5F7F">
            <w:pPr>
              <w:rPr>
                <w:rFonts w:hint="eastAsia"/>
              </w:rPr>
            </w:pPr>
          </w:p>
          <w:p w14:paraId="0CB0AC4A" w14:textId="420D1C66" w:rsidR="00CD5F7F" w:rsidRDefault="00961CB0" w:rsidP="00CD5F7F">
            <w:pPr>
              <w:rPr>
                <w:rFonts w:hint="eastAsia"/>
              </w:rPr>
            </w:pPr>
            <w:r>
              <w:rPr>
                <w:rFonts w:hint="eastAsia"/>
              </w:rPr>
              <w:t>ただし、試したところ、</w:t>
            </w:r>
            <w:r>
              <w:t>git add</w:t>
            </w:r>
            <w:r>
              <w:rPr>
                <w:rFonts w:hint="eastAsia"/>
              </w:rPr>
              <w:t>コマンドでステージングされるファイルは、</w:t>
            </w:r>
            <w:r>
              <w:t>diff</w:t>
            </w:r>
            <w:r>
              <w:rPr>
                <w:rFonts w:hint="eastAsia"/>
              </w:rPr>
              <w:t>されないみたい。使い所がいまいちわからない。</w:t>
            </w:r>
          </w:p>
          <w:p w14:paraId="0C075245" w14:textId="77777777" w:rsidR="00961CB0" w:rsidRDefault="00961CB0" w:rsidP="00CD5F7F"/>
          <w:p w14:paraId="705ACD43" w14:textId="77777777" w:rsidR="00CD5F7F" w:rsidRDefault="00CD5F7F" w:rsidP="00CD5F7F"/>
          <w:p w14:paraId="2A1A2F29" w14:textId="32060485" w:rsidR="00CD5F7F" w:rsidRDefault="00CD5F7F" w:rsidP="00CD5F7F">
            <w:r>
              <w:rPr>
                <w:noProof/>
              </w:rPr>
              <w:lastRenderedPageBreak/>
              <w:drawing>
                <wp:inline distT="0" distB="0" distL="0" distR="0" wp14:anchorId="2BE83424" wp14:editId="0C5DFC9C">
                  <wp:extent cx="4141617" cy="2344485"/>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png"/>
                          <pic:cNvPicPr/>
                        </pic:nvPicPr>
                        <pic:blipFill>
                          <a:blip r:embed="rId67">
                            <a:extLst>
                              <a:ext uri="{28A0092B-C50C-407E-A947-70E740481C1C}">
                                <a14:useLocalDpi xmlns:a14="http://schemas.microsoft.com/office/drawing/2010/main" val="0"/>
                              </a:ext>
                            </a:extLst>
                          </a:blip>
                          <a:stretch>
                            <a:fillRect/>
                          </a:stretch>
                        </pic:blipFill>
                        <pic:spPr>
                          <a:xfrm>
                            <a:off x="0" y="0"/>
                            <a:ext cx="4147404" cy="2347761"/>
                          </a:xfrm>
                          <a:prstGeom prst="rect">
                            <a:avLst/>
                          </a:prstGeom>
                        </pic:spPr>
                      </pic:pic>
                    </a:graphicData>
                  </a:graphic>
                </wp:inline>
              </w:drawing>
            </w:r>
          </w:p>
          <w:p w14:paraId="14183BA0" w14:textId="77777777" w:rsidR="00CD5F7F" w:rsidRDefault="00CD5F7F" w:rsidP="00CD5F7F"/>
        </w:tc>
      </w:tr>
      <w:tr w:rsidR="00CD5F7F" w14:paraId="50408401" w14:textId="77777777" w:rsidTr="00CD5F7F">
        <w:tc>
          <w:tcPr>
            <w:tcW w:w="9017" w:type="dxa"/>
          </w:tcPr>
          <w:p w14:paraId="1C3249A8" w14:textId="77777777" w:rsidR="00CD5F7F" w:rsidRDefault="00CD5F7F" w:rsidP="00CD5F7F"/>
        </w:tc>
      </w:tr>
      <w:tr w:rsidR="00CD5F7F" w14:paraId="7CFECFA0" w14:textId="77777777" w:rsidTr="00CD5F7F">
        <w:tc>
          <w:tcPr>
            <w:tcW w:w="9017" w:type="dxa"/>
          </w:tcPr>
          <w:p w14:paraId="5614F4C3" w14:textId="77777777" w:rsidR="00CD5F7F" w:rsidRDefault="00CD5F7F" w:rsidP="00CD5F7F"/>
        </w:tc>
      </w:tr>
    </w:tbl>
    <w:p w14:paraId="3FEC1295" w14:textId="77777777" w:rsidR="00CD5F7F" w:rsidRPr="00CD5F7F" w:rsidRDefault="00CD5F7F" w:rsidP="00CD5F7F"/>
    <w:p w14:paraId="59E24F46" w14:textId="6275B825" w:rsidR="00BA6240" w:rsidRDefault="00754F13" w:rsidP="00283C17">
      <w:pPr>
        <w:pStyle w:val="2"/>
      </w:pPr>
      <w:bookmarkStart w:id="9" w:name="_Toc503536814"/>
      <w:r>
        <w:t>q</w:t>
      </w:r>
      <w:r w:rsidR="00BA6240">
        <w:t>git log</w:t>
      </w:r>
      <w:bookmarkEnd w:id="9"/>
    </w:p>
    <w:p w14:paraId="0098D517" w14:textId="77777777" w:rsidR="00BA6240" w:rsidRDefault="00BA6240" w:rsidP="007B7BC0"/>
    <w:p w14:paraId="2C5F01C5" w14:textId="406D6F7A" w:rsidR="007B7BC0" w:rsidRPr="007B7BC0" w:rsidRDefault="007B7BC0" w:rsidP="007B7BC0">
      <w:pPr>
        <w:rPr>
          <w:rFonts w:hint="eastAsia"/>
        </w:rPr>
      </w:pPr>
      <w:r>
        <w:rPr>
          <w:rFonts w:hint="eastAsia"/>
        </w:rPr>
        <w:t>色々なオプションがあるので、知っておくと便利に使えそう。</w:t>
      </w:r>
    </w:p>
    <w:tbl>
      <w:tblPr>
        <w:tblStyle w:val="afb"/>
        <w:tblW w:w="0" w:type="auto"/>
        <w:tblLook w:val="04A0" w:firstRow="1" w:lastRow="0" w:firstColumn="1" w:lastColumn="0" w:noHBand="0" w:noVBand="1"/>
      </w:tblPr>
      <w:tblGrid>
        <w:gridCol w:w="9017"/>
      </w:tblGrid>
      <w:tr w:rsidR="0030473C" w14:paraId="475833FE" w14:textId="77777777" w:rsidTr="0030473C">
        <w:tc>
          <w:tcPr>
            <w:tcW w:w="9017" w:type="dxa"/>
          </w:tcPr>
          <w:p w14:paraId="20F3E300" w14:textId="70C454E4" w:rsidR="0030473C" w:rsidRDefault="0030473C" w:rsidP="0030473C">
            <w:r>
              <w:t xml:space="preserve">git log </w:t>
            </w:r>
          </w:p>
        </w:tc>
      </w:tr>
      <w:tr w:rsidR="0030473C" w14:paraId="395E80C7" w14:textId="77777777" w:rsidTr="0030473C">
        <w:tc>
          <w:tcPr>
            <w:tcW w:w="9017" w:type="dxa"/>
          </w:tcPr>
          <w:p w14:paraId="1DCF6B92" w14:textId="5E041D33" w:rsidR="001A11B4" w:rsidRDefault="0030473C" w:rsidP="001A11B4">
            <w:r>
              <w:t>–</w:t>
            </w:r>
            <w:r w:rsidR="0084216D">
              <w:t>n</w:t>
            </w:r>
            <w:r>
              <w:t xml:space="preserve"> :</w:t>
            </w:r>
            <w:r w:rsidR="001A11B4">
              <w:rPr>
                <w:rFonts w:hint="eastAsia"/>
              </w:rPr>
              <w:t>表示するコミット数の指定</w:t>
            </w:r>
          </w:p>
        </w:tc>
      </w:tr>
      <w:tr w:rsidR="0030473C" w14:paraId="1E70EA2A" w14:textId="77777777" w:rsidTr="0030473C">
        <w:tc>
          <w:tcPr>
            <w:tcW w:w="9017" w:type="dxa"/>
          </w:tcPr>
          <w:p w14:paraId="0B7B491F" w14:textId="259F2B50" w:rsidR="0030473C" w:rsidRDefault="0030473C" w:rsidP="0030473C">
            <w:pPr>
              <w:rPr>
                <w:rFonts w:hint="eastAsia"/>
              </w:rPr>
            </w:pPr>
            <w:r>
              <w:t xml:space="preserve">–p : </w:t>
            </w:r>
            <w:r w:rsidR="00EF6378">
              <w:rPr>
                <w:rFonts w:hint="eastAsia"/>
              </w:rPr>
              <w:t>任意の</w:t>
            </w:r>
            <w:r>
              <w:rPr>
                <w:rFonts w:hint="eastAsia"/>
              </w:rPr>
              <w:t>ファイルの変更履歴</w:t>
            </w:r>
            <w:r w:rsidR="00EF6378">
              <w:rPr>
                <w:rFonts w:hint="eastAsia"/>
              </w:rPr>
              <w:t>を表示する</w:t>
            </w:r>
          </w:p>
          <w:p w14:paraId="664D70F4" w14:textId="77777777" w:rsidR="00EF6378" w:rsidRPr="00EF6378" w:rsidRDefault="00EF6378" w:rsidP="0030473C"/>
          <w:p w14:paraId="13B0E36F" w14:textId="77777777" w:rsidR="00EF6378" w:rsidRPr="00EF6378" w:rsidRDefault="00EF6378" w:rsidP="0030473C">
            <w:pPr>
              <w:rPr>
                <w:rFonts w:hint="eastAsia"/>
              </w:rPr>
            </w:pPr>
          </w:p>
          <w:p w14:paraId="0411E382" w14:textId="77777777" w:rsidR="00EF6378" w:rsidRDefault="00EF6378" w:rsidP="0030473C">
            <w:pPr>
              <w:rPr>
                <w:rFonts w:hint="eastAsia"/>
              </w:rPr>
            </w:pPr>
          </w:p>
          <w:p w14:paraId="797F29BB" w14:textId="2B76E6A6" w:rsidR="00EF6378" w:rsidRPr="00EF6378" w:rsidRDefault="00EF6378" w:rsidP="0030473C">
            <w:pPr>
              <w:rPr>
                <w:rFonts w:hint="eastAsia"/>
              </w:rPr>
            </w:pPr>
          </w:p>
        </w:tc>
      </w:tr>
      <w:tr w:rsidR="00C17EF3" w14:paraId="465B106C" w14:textId="77777777" w:rsidTr="0030473C">
        <w:tc>
          <w:tcPr>
            <w:tcW w:w="9017" w:type="dxa"/>
          </w:tcPr>
          <w:p w14:paraId="1013A605" w14:textId="38F7A9C4" w:rsidR="005F63B3" w:rsidRDefault="00C17EF3" w:rsidP="0030473C">
            <w:pPr>
              <w:rPr>
                <w:rFonts w:hint="eastAsia"/>
              </w:rPr>
            </w:pPr>
            <w:r>
              <w:t xml:space="preserve">--stat : </w:t>
            </w:r>
            <w:r w:rsidR="0012308B">
              <w:t>diffstat</w:t>
            </w:r>
            <w:r w:rsidR="0012308B">
              <w:rPr>
                <w:rFonts w:hint="eastAsia"/>
              </w:rPr>
              <w:t>を生成する</w:t>
            </w:r>
          </w:p>
          <w:p w14:paraId="6C388730" w14:textId="77777777" w:rsidR="005F63B3" w:rsidRDefault="005F63B3" w:rsidP="0030473C"/>
          <w:p w14:paraId="11CAF7A9" w14:textId="5CD4D692" w:rsidR="00C17EF3" w:rsidRDefault="003A7DD5" w:rsidP="0030473C">
            <w:pPr>
              <w:rPr>
                <w:rFonts w:hint="eastAsia"/>
              </w:rPr>
            </w:pPr>
            <w:r>
              <w:rPr>
                <w:rFonts w:hint="eastAsia"/>
                <w:noProof/>
              </w:rPr>
              <w:drawing>
                <wp:inline distT="0" distB="0" distL="0" distR="0" wp14:anchorId="575E5C78" wp14:editId="4D3C386D">
                  <wp:extent cx="5732145" cy="2185035"/>
                  <wp:effectExtent l="0" t="0" r="8255"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png"/>
                          <pic:cNvPicPr/>
                        </pic:nvPicPr>
                        <pic:blipFill>
                          <a:blip r:embed="rId68">
                            <a:extLst>
                              <a:ext uri="{28A0092B-C50C-407E-A947-70E740481C1C}">
                                <a14:useLocalDpi xmlns:a14="http://schemas.microsoft.com/office/drawing/2010/main" val="0"/>
                              </a:ext>
                            </a:extLst>
                          </a:blip>
                          <a:stretch>
                            <a:fillRect/>
                          </a:stretch>
                        </pic:blipFill>
                        <pic:spPr>
                          <a:xfrm>
                            <a:off x="0" y="0"/>
                            <a:ext cx="5732145" cy="2185035"/>
                          </a:xfrm>
                          <a:prstGeom prst="rect">
                            <a:avLst/>
                          </a:prstGeom>
                        </pic:spPr>
                      </pic:pic>
                    </a:graphicData>
                  </a:graphic>
                </wp:inline>
              </w:drawing>
            </w:r>
          </w:p>
          <w:p w14:paraId="1A4D99A6" w14:textId="77777777" w:rsidR="00C17EF3" w:rsidRDefault="00C17EF3" w:rsidP="0030473C">
            <w:pPr>
              <w:rPr>
                <w:rFonts w:hint="eastAsia"/>
              </w:rPr>
            </w:pPr>
          </w:p>
          <w:p w14:paraId="3DB8550D" w14:textId="66417A7F" w:rsidR="00E57F52" w:rsidRDefault="0012308B" w:rsidP="0030473C">
            <w:r>
              <w:t>diffstat</w:t>
            </w:r>
            <w:r>
              <w:rPr>
                <w:rFonts w:hint="eastAsia"/>
              </w:rPr>
              <w:t>の仕様も</w:t>
            </w:r>
            <w:r w:rsidR="00E57F52">
              <w:rPr>
                <w:rFonts w:hint="eastAsia"/>
              </w:rPr>
              <w:t>調べてみた</w:t>
            </w:r>
            <w:r w:rsidR="00E57F52">
              <w:t>(man diff)</w:t>
            </w:r>
            <w:r w:rsidR="00E57F52">
              <w:rPr>
                <w:rFonts w:hint="eastAsia"/>
              </w:rPr>
              <w:t>。どうやら、</w:t>
            </w:r>
            <w:r w:rsidR="00E57F52">
              <w:t>diff</w:t>
            </w:r>
            <w:r w:rsidR="00E57F52">
              <w:rPr>
                <w:rFonts w:hint="eastAsia"/>
              </w:rPr>
              <w:t>の結果を受け取って、それをグラフにするというコマンドだそうだ。</w:t>
            </w:r>
          </w:p>
          <w:p w14:paraId="2318173F" w14:textId="77777777" w:rsidR="003A7DD5" w:rsidRDefault="003A7DD5" w:rsidP="0030473C"/>
          <w:p w14:paraId="6E40820F" w14:textId="5DCA1A1B" w:rsidR="003A7DD5" w:rsidRDefault="003A7DD5" w:rsidP="0030473C">
            <w:pPr>
              <w:rPr>
                <w:rFonts w:hint="eastAsia"/>
              </w:rPr>
            </w:pPr>
            <w:r>
              <w:rPr>
                <w:rFonts w:hint="eastAsia"/>
                <w:noProof/>
              </w:rPr>
              <w:drawing>
                <wp:inline distT="0" distB="0" distL="0" distR="0" wp14:anchorId="2D586775" wp14:editId="7F092A13">
                  <wp:extent cx="5732145" cy="2292985"/>
                  <wp:effectExtent l="0" t="0" r="8255"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png"/>
                          <pic:cNvPicPr/>
                        </pic:nvPicPr>
                        <pic:blipFill>
                          <a:blip r:embed="rId69">
                            <a:extLst>
                              <a:ext uri="{28A0092B-C50C-407E-A947-70E740481C1C}">
                                <a14:useLocalDpi xmlns:a14="http://schemas.microsoft.com/office/drawing/2010/main" val="0"/>
                              </a:ext>
                            </a:extLst>
                          </a:blip>
                          <a:stretch>
                            <a:fillRect/>
                          </a:stretch>
                        </pic:blipFill>
                        <pic:spPr>
                          <a:xfrm>
                            <a:off x="0" y="0"/>
                            <a:ext cx="5732145" cy="2292985"/>
                          </a:xfrm>
                          <a:prstGeom prst="rect">
                            <a:avLst/>
                          </a:prstGeom>
                        </pic:spPr>
                      </pic:pic>
                    </a:graphicData>
                  </a:graphic>
                </wp:inline>
              </w:drawing>
            </w:r>
          </w:p>
          <w:p w14:paraId="5B0ABF55" w14:textId="2B3ECB37" w:rsidR="003A7DD5" w:rsidRDefault="003A7DD5" w:rsidP="0030473C">
            <w:pPr>
              <w:rPr>
                <w:rFonts w:hint="eastAsia"/>
              </w:rPr>
            </w:pPr>
          </w:p>
        </w:tc>
      </w:tr>
      <w:tr w:rsidR="0030473C" w14:paraId="1EA56185" w14:textId="77777777" w:rsidTr="0030473C">
        <w:tc>
          <w:tcPr>
            <w:tcW w:w="9017" w:type="dxa"/>
          </w:tcPr>
          <w:p w14:paraId="4050F8C3" w14:textId="12C6CD0E" w:rsidR="0030473C" w:rsidRDefault="007B7BC0" w:rsidP="0030473C">
            <w:r w:rsidRPr="007B7BC0">
              <w:lastRenderedPageBreak/>
              <w:t>git log --name-status</w:t>
            </w:r>
            <w:r>
              <w:t xml:space="preserve"> : </w:t>
            </w:r>
            <w:r w:rsidRPr="007B7BC0">
              <w:rPr>
                <w:rFonts w:hint="eastAsia"/>
              </w:rPr>
              <w:t>変更したファイルを表示</w:t>
            </w:r>
          </w:p>
          <w:p w14:paraId="7D642CC6" w14:textId="77777777" w:rsidR="007B7BC0" w:rsidRDefault="007B7BC0" w:rsidP="0030473C"/>
          <w:p w14:paraId="688165F8" w14:textId="32BA33B9" w:rsidR="007B7BC0" w:rsidRDefault="007B7BC0" w:rsidP="0030473C">
            <w:hyperlink r:id="rId70" w:history="1">
              <w:r w:rsidRPr="00F574A3">
                <w:rPr>
                  <w:rStyle w:val="af7"/>
                </w:rPr>
                <w:t>https://qiita.com/take4s5i/items/15d8648405f4e7ea3039</w:t>
              </w:r>
            </w:hyperlink>
          </w:p>
          <w:p w14:paraId="6CD41137" w14:textId="19262C62" w:rsidR="007B7BC0" w:rsidRDefault="007B7BC0" w:rsidP="0030473C"/>
        </w:tc>
      </w:tr>
      <w:tr w:rsidR="005A10A2" w14:paraId="3C629E97" w14:textId="77777777" w:rsidTr="0030473C">
        <w:tc>
          <w:tcPr>
            <w:tcW w:w="9017" w:type="dxa"/>
          </w:tcPr>
          <w:p w14:paraId="2E6AD934" w14:textId="5C2BA765" w:rsidR="005A10A2" w:rsidRPr="005A10A2" w:rsidRDefault="005A10A2" w:rsidP="0030473C">
            <w:pPr>
              <w:rPr>
                <w:color w:val="FF0000"/>
              </w:rPr>
            </w:pPr>
            <w:r w:rsidRPr="005A10A2">
              <w:t xml:space="preserve">git log --all </w:t>
            </w:r>
            <w:r w:rsidRPr="005A10A2">
              <w:rPr>
                <w:color w:val="FF0000"/>
              </w:rPr>
              <w:t>--graph --pretty=oneline</w:t>
            </w:r>
          </w:p>
          <w:p w14:paraId="1656FA40" w14:textId="77777777" w:rsidR="005A10A2" w:rsidRDefault="005A10A2" w:rsidP="0030473C"/>
          <w:p w14:paraId="21CB20ED" w14:textId="4724B537" w:rsidR="005A10A2" w:rsidRDefault="005A10A2" w:rsidP="0030473C">
            <w:r>
              <w:t xml:space="preserve">git log </w:t>
            </w:r>
            <w:r>
              <w:rPr>
                <w:rFonts w:hint="eastAsia"/>
              </w:rPr>
              <w:t>をグラフ化してくれる。</w:t>
            </w:r>
          </w:p>
          <w:p w14:paraId="5818B0EB" w14:textId="77777777" w:rsidR="007E4867" w:rsidRDefault="007E4867" w:rsidP="0030473C"/>
          <w:p w14:paraId="4648191D" w14:textId="77777777" w:rsidR="007E4867" w:rsidRDefault="007E4867" w:rsidP="0030473C"/>
          <w:p w14:paraId="5E774574" w14:textId="48EECDC8" w:rsidR="00536544" w:rsidRDefault="00536544" w:rsidP="0030473C">
            <w:r>
              <w:t xml:space="preserve">--pretty </w:t>
            </w:r>
            <w:r>
              <w:rPr>
                <w:rFonts w:hint="eastAsia"/>
              </w:rPr>
              <w:t>の形式はいくつかある。</w:t>
            </w:r>
            <w:r>
              <w:t>Oneline, short, medium, full, fuller</w:t>
            </w:r>
            <w:r>
              <w:rPr>
                <w:rFonts w:hint="eastAsia"/>
              </w:rPr>
              <w:t>など。</w:t>
            </w:r>
          </w:p>
          <w:p w14:paraId="20B064A9" w14:textId="77777777" w:rsidR="00536544" w:rsidRDefault="00536544" w:rsidP="0030473C"/>
          <w:p w14:paraId="2931A956" w14:textId="77777777" w:rsidR="00536544" w:rsidRDefault="00536544" w:rsidP="00536544">
            <w:r>
              <w:t xml:space="preserve">       o   oneline</w:t>
            </w:r>
          </w:p>
          <w:p w14:paraId="713A084E" w14:textId="77777777" w:rsidR="00536544" w:rsidRDefault="00536544" w:rsidP="00536544"/>
          <w:p w14:paraId="5A5D7DCA" w14:textId="77777777" w:rsidR="00536544" w:rsidRDefault="00536544" w:rsidP="00536544">
            <w:r>
              <w:t xml:space="preserve">               &lt;sha1&gt; &lt;title line&gt;</w:t>
            </w:r>
          </w:p>
          <w:p w14:paraId="4FAF8620" w14:textId="77777777" w:rsidR="00536544" w:rsidRDefault="00536544" w:rsidP="00536544"/>
          <w:p w14:paraId="1BB94801" w14:textId="77777777" w:rsidR="00536544" w:rsidRDefault="00536544" w:rsidP="00536544">
            <w:r>
              <w:t xml:space="preserve">           This is designed to be as compact as possible.</w:t>
            </w:r>
          </w:p>
          <w:p w14:paraId="2E0C01B1" w14:textId="77777777" w:rsidR="00536544" w:rsidRDefault="00536544" w:rsidP="00536544"/>
          <w:p w14:paraId="1DA9A70A" w14:textId="77777777" w:rsidR="00536544" w:rsidRDefault="00536544" w:rsidP="00536544">
            <w:r>
              <w:t xml:space="preserve">       o   short</w:t>
            </w:r>
          </w:p>
          <w:p w14:paraId="1079E5E8" w14:textId="77777777" w:rsidR="00536544" w:rsidRDefault="00536544" w:rsidP="00536544"/>
          <w:p w14:paraId="2F759C65" w14:textId="77777777" w:rsidR="00536544" w:rsidRDefault="00536544" w:rsidP="00536544">
            <w:r>
              <w:t xml:space="preserve">               commit &lt;sha1&gt;</w:t>
            </w:r>
          </w:p>
          <w:p w14:paraId="4DFDA17D" w14:textId="77777777" w:rsidR="00536544" w:rsidRDefault="00536544" w:rsidP="00536544">
            <w:r>
              <w:t xml:space="preserve">               Author: &lt;author&gt;</w:t>
            </w:r>
          </w:p>
          <w:p w14:paraId="1629073D" w14:textId="77777777" w:rsidR="00536544" w:rsidRDefault="00536544" w:rsidP="00536544"/>
          <w:p w14:paraId="3F0765EF" w14:textId="77777777" w:rsidR="00536544" w:rsidRDefault="00536544" w:rsidP="00536544">
            <w:r>
              <w:t xml:space="preserve">               &lt;title line&gt;</w:t>
            </w:r>
          </w:p>
          <w:p w14:paraId="19DE5333" w14:textId="77777777" w:rsidR="00536544" w:rsidRDefault="00536544" w:rsidP="00536544"/>
          <w:p w14:paraId="012A890C" w14:textId="77777777" w:rsidR="00536544" w:rsidRDefault="00536544" w:rsidP="00536544"/>
          <w:p w14:paraId="57D849B4" w14:textId="77777777" w:rsidR="00536544" w:rsidRDefault="00536544" w:rsidP="00536544">
            <w:r>
              <w:t xml:space="preserve">       o   medium</w:t>
            </w:r>
          </w:p>
          <w:p w14:paraId="1F906F03" w14:textId="77777777" w:rsidR="00536544" w:rsidRDefault="00536544" w:rsidP="00536544"/>
          <w:p w14:paraId="02FF8542" w14:textId="77777777" w:rsidR="00536544" w:rsidRDefault="00536544" w:rsidP="00536544">
            <w:r>
              <w:t xml:space="preserve">               commit &lt;sha1&gt;</w:t>
            </w:r>
          </w:p>
          <w:p w14:paraId="1FA7ED2D" w14:textId="77777777" w:rsidR="00536544" w:rsidRDefault="00536544" w:rsidP="00536544">
            <w:r>
              <w:t xml:space="preserve">               Author: &lt;author&gt;</w:t>
            </w:r>
          </w:p>
          <w:p w14:paraId="084293AC" w14:textId="77777777" w:rsidR="00536544" w:rsidRDefault="00536544" w:rsidP="00536544">
            <w:r>
              <w:t xml:space="preserve">               Date:   &lt;author date&gt;</w:t>
            </w:r>
          </w:p>
          <w:p w14:paraId="7D27DA10" w14:textId="77777777" w:rsidR="00536544" w:rsidRDefault="00536544" w:rsidP="00536544"/>
          <w:p w14:paraId="7CE59AEF" w14:textId="77777777" w:rsidR="00536544" w:rsidRDefault="00536544" w:rsidP="00536544">
            <w:r>
              <w:lastRenderedPageBreak/>
              <w:t xml:space="preserve">               &lt;title line&gt;</w:t>
            </w:r>
          </w:p>
          <w:p w14:paraId="0F75BE3C" w14:textId="77777777" w:rsidR="00536544" w:rsidRDefault="00536544" w:rsidP="00536544"/>
          <w:p w14:paraId="330FBD91" w14:textId="77777777" w:rsidR="00536544" w:rsidRDefault="00536544" w:rsidP="00536544">
            <w:r>
              <w:t xml:space="preserve">               &lt;full commit message&gt;</w:t>
            </w:r>
          </w:p>
          <w:p w14:paraId="7DE83F3C" w14:textId="77777777" w:rsidR="00536544" w:rsidRDefault="00536544" w:rsidP="00536544"/>
          <w:p w14:paraId="51CEDFA6" w14:textId="77777777" w:rsidR="00536544" w:rsidRDefault="00536544" w:rsidP="00536544">
            <w:r>
              <w:t xml:space="preserve">       o   full</w:t>
            </w:r>
          </w:p>
          <w:p w14:paraId="0866D114" w14:textId="77777777" w:rsidR="00536544" w:rsidRDefault="00536544" w:rsidP="00536544"/>
          <w:p w14:paraId="6B6FA3B6" w14:textId="77777777" w:rsidR="00536544" w:rsidRDefault="00536544" w:rsidP="00536544">
            <w:r>
              <w:t xml:space="preserve">               commit &lt;sha1&gt;</w:t>
            </w:r>
          </w:p>
          <w:p w14:paraId="34E866D8" w14:textId="77777777" w:rsidR="00536544" w:rsidRDefault="00536544" w:rsidP="00536544">
            <w:r>
              <w:t xml:space="preserve">               Author: &lt;author&gt;</w:t>
            </w:r>
          </w:p>
          <w:p w14:paraId="52BE2B55" w14:textId="77777777" w:rsidR="00536544" w:rsidRDefault="00536544" w:rsidP="00536544">
            <w:r>
              <w:t xml:space="preserve">               Commit: &lt;committer&gt;</w:t>
            </w:r>
          </w:p>
          <w:p w14:paraId="649144ED" w14:textId="77777777" w:rsidR="00536544" w:rsidRDefault="00536544" w:rsidP="00536544"/>
          <w:p w14:paraId="340E2B43" w14:textId="77777777" w:rsidR="00536544" w:rsidRDefault="00536544" w:rsidP="00536544">
            <w:r>
              <w:t xml:space="preserve">               &lt;title line&gt;</w:t>
            </w:r>
          </w:p>
          <w:p w14:paraId="1E9E8A26" w14:textId="77777777" w:rsidR="00536544" w:rsidRDefault="00536544" w:rsidP="00536544"/>
          <w:p w14:paraId="4326A15B" w14:textId="77777777" w:rsidR="00536544" w:rsidRDefault="00536544" w:rsidP="00536544">
            <w:r>
              <w:t xml:space="preserve">               &lt;full commit message&gt;</w:t>
            </w:r>
            <w:r>
              <w:tab/>
            </w:r>
            <w:r>
              <w:tab/>
            </w:r>
            <w:r>
              <w:tab/>
              <w:t xml:space="preserve">   </w:t>
            </w:r>
          </w:p>
          <w:p w14:paraId="3C08F9D3" w14:textId="77777777" w:rsidR="00536544" w:rsidRDefault="00536544" w:rsidP="00536544">
            <w:r>
              <w:tab/>
            </w:r>
            <w:r>
              <w:tab/>
            </w:r>
            <w:r>
              <w:tab/>
              <w:t xml:space="preserve">   </w:t>
            </w:r>
          </w:p>
          <w:p w14:paraId="3F64DE5B" w14:textId="77777777" w:rsidR="00536544" w:rsidRDefault="00536544" w:rsidP="00536544">
            <w:r>
              <w:t xml:space="preserve">       o   fuller</w:t>
            </w:r>
          </w:p>
          <w:p w14:paraId="1BB32692" w14:textId="77777777" w:rsidR="00536544" w:rsidRDefault="00536544" w:rsidP="00536544"/>
          <w:p w14:paraId="42DB7CE4" w14:textId="77777777" w:rsidR="00536544" w:rsidRDefault="00536544" w:rsidP="00536544">
            <w:r>
              <w:t xml:space="preserve">               commit &lt;sha1&gt;</w:t>
            </w:r>
          </w:p>
          <w:p w14:paraId="79530619" w14:textId="77777777" w:rsidR="00536544" w:rsidRDefault="00536544" w:rsidP="00536544">
            <w:r>
              <w:t xml:space="preserve">               Author:     &lt;author&gt;</w:t>
            </w:r>
          </w:p>
          <w:p w14:paraId="011DF408" w14:textId="77777777" w:rsidR="00536544" w:rsidRDefault="00536544" w:rsidP="00536544">
            <w:r>
              <w:t xml:space="preserve">               AuthorDate: &lt;author date&gt;</w:t>
            </w:r>
          </w:p>
          <w:p w14:paraId="75278FA0" w14:textId="77777777" w:rsidR="00536544" w:rsidRDefault="00536544" w:rsidP="00536544">
            <w:r>
              <w:t xml:space="preserve">               Commit:     &lt;committer&gt;</w:t>
            </w:r>
          </w:p>
          <w:p w14:paraId="09BDDA3A" w14:textId="77777777" w:rsidR="00536544" w:rsidRDefault="00536544" w:rsidP="00536544">
            <w:r>
              <w:t xml:space="preserve">               CommitDate: &lt;committer date&gt;</w:t>
            </w:r>
          </w:p>
          <w:p w14:paraId="53698DB4" w14:textId="77777777" w:rsidR="00536544" w:rsidRDefault="00536544" w:rsidP="00536544"/>
          <w:p w14:paraId="136E19CB" w14:textId="77777777" w:rsidR="00536544" w:rsidRDefault="00536544" w:rsidP="00536544">
            <w:r>
              <w:t xml:space="preserve">               &lt;title line&gt;</w:t>
            </w:r>
          </w:p>
          <w:p w14:paraId="01E04DB4" w14:textId="77777777" w:rsidR="00536544" w:rsidRDefault="00536544" w:rsidP="00536544"/>
          <w:p w14:paraId="15119469" w14:textId="77777777" w:rsidR="00536544" w:rsidRDefault="00536544" w:rsidP="00536544">
            <w:r>
              <w:t xml:space="preserve">               &lt;full commit message&gt;</w:t>
            </w:r>
          </w:p>
          <w:p w14:paraId="1603EF17" w14:textId="77777777" w:rsidR="00955F91" w:rsidRDefault="00955F91" w:rsidP="0030473C"/>
          <w:p w14:paraId="2FF7FC47" w14:textId="77777777" w:rsidR="00955F91" w:rsidRDefault="00955F91" w:rsidP="0030473C"/>
          <w:p w14:paraId="11C1BB77" w14:textId="77777777" w:rsidR="005A10A2" w:rsidRDefault="005A10A2" w:rsidP="0030473C"/>
          <w:p w14:paraId="50417BAD" w14:textId="256332C4" w:rsidR="005A10A2" w:rsidRDefault="005A10A2" w:rsidP="0030473C">
            <w:r>
              <w:rPr>
                <w:noProof/>
              </w:rPr>
              <w:drawing>
                <wp:inline distT="0" distB="0" distL="0" distR="0" wp14:anchorId="699F6164" wp14:editId="595B158F">
                  <wp:extent cx="5732145" cy="2910840"/>
                  <wp:effectExtent l="0" t="0" r="8255" b="1016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32145" cy="2910840"/>
                          </a:xfrm>
                          <a:prstGeom prst="rect">
                            <a:avLst/>
                          </a:prstGeom>
                        </pic:spPr>
                      </pic:pic>
                    </a:graphicData>
                  </a:graphic>
                </wp:inline>
              </w:drawing>
            </w:r>
          </w:p>
          <w:p w14:paraId="7B328591" w14:textId="77777777" w:rsidR="005A10A2" w:rsidRDefault="005A10A2" w:rsidP="0030473C"/>
          <w:p w14:paraId="5C3B1731" w14:textId="77777777" w:rsidR="005A10A2" w:rsidRPr="005A10A2" w:rsidRDefault="005A10A2" w:rsidP="0030473C"/>
          <w:p w14:paraId="541B6B45" w14:textId="77777777" w:rsidR="005A10A2" w:rsidRDefault="005A10A2" w:rsidP="0030473C"/>
          <w:p w14:paraId="5B288426" w14:textId="77777777" w:rsidR="005A10A2" w:rsidRPr="007B7BC0" w:rsidRDefault="005A10A2" w:rsidP="0030473C"/>
        </w:tc>
      </w:tr>
    </w:tbl>
    <w:p w14:paraId="77DA2BF6" w14:textId="77777777" w:rsidR="0030473C" w:rsidRDefault="0030473C" w:rsidP="0030473C"/>
    <w:p w14:paraId="376FB6EA" w14:textId="2E9BA145" w:rsidR="009E3ABB" w:rsidRPr="00B718B5" w:rsidRDefault="0074422D" w:rsidP="007A5DB2">
      <w:pPr>
        <w:pStyle w:val="2"/>
      </w:pPr>
      <w:bookmarkStart w:id="10" w:name="_Toc503536815"/>
      <w:r>
        <w:t>g</w:t>
      </w:r>
      <w:r w:rsidR="009E3ABB">
        <w:t>it pull</w:t>
      </w:r>
      <w:r w:rsidR="007A5DB2">
        <w:t xml:space="preserve"> : </w:t>
      </w:r>
      <w:r w:rsidR="00B718B5" w:rsidRPr="00B718B5">
        <w:t>Fetch from and integrate with another repository</w:t>
      </w:r>
      <w:bookmarkEnd w:id="10"/>
    </w:p>
    <w:tbl>
      <w:tblPr>
        <w:tblStyle w:val="afb"/>
        <w:tblW w:w="0" w:type="auto"/>
        <w:tblLook w:val="04A0" w:firstRow="1" w:lastRow="0" w:firstColumn="1" w:lastColumn="0" w:noHBand="0" w:noVBand="1"/>
      </w:tblPr>
      <w:tblGrid>
        <w:gridCol w:w="9017"/>
      </w:tblGrid>
      <w:tr w:rsidR="007A5DB2" w14:paraId="3DF779BB" w14:textId="77777777" w:rsidTr="007A5DB2">
        <w:tc>
          <w:tcPr>
            <w:tcW w:w="9017" w:type="dxa"/>
          </w:tcPr>
          <w:p w14:paraId="4DA591F2" w14:textId="77777777" w:rsidR="0074422D" w:rsidRDefault="0074422D" w:rsidP="0030473C"/>
          <w:p w14:paraId="2A4461AA" w14:textId="288BCA5E" w:rsidR="007A5DB2" w:rsidRDefault="00FC1340" w:rsidP="0030473C">
            <w:r>
              <w:t>git pull = git fetch + git merge origin/master</w:t>
            </w:r>
          </w:p>
          <w:p w14:paraId="1C6374F3" w14:textId="77777777" w:rsidR="00FC1340" w:rsidRDefault="00FC1340" w:rsidP="0030473C"/>
          <w:p w14:paraId="4631FBC4" w14:textId="28189FBE" w:rsidR="00FC1340" w:rsidRDefault="00FC1340" w:rsidP="0030473C">
            <w:hyperlink r:id="rId72" w:history="1">
              <w:r w:rsidRPr="00F574A3">
                <w:rPr>
                  <w:rStyle w:val="af7"/>
                </w:rPr>
                <w:t>https://qiita.com/osamu1203/items/cb94ef9da02e1ec3e921</w:t>
              </w:r>
            </w:hyperlink>
          </w:p>
          <w:p w14:paraId="7D2A9743" w14:textId="7ACC850E" w:rsidR="0074422D" w:rsidRDefault="0074422D" w:rsidP="0030473C">
            <w:hyperlink r:id="rId73" w:history="1">
              <w:r w:rsidRPr="00F574A3">
                <w:rPr>
                  <w:rStyle w:val="af7"/>
                </w:rPr>
                <w:t>https://qiita.com/takakuda/items/2123e37733445f69f0ff</w:t>
              </w:r>
            </w:hyperlink>
          </w:p>
          <w:p w14:paraId="4C5CCB03" w14:textId="77777777" w:rsidR="0074422D" w:rsidRDefault="0074422D" w:rsidP="0030473C"/>
          <w:p w14:paraId="5613502C" w14:textId="0D6A685A" w:rsidR="00FC1340" w:rsidRDefault="00FC1340" w:rsidP="0030473C"/>
        </w:tc>
      </w:tr>
      <w:tr w:rsidR="007A5DB2" w14:paraId="2DBA965A" w14:textId="77777777" w:rsidTr="007A5DB2">
        <w:tc>
          <w:tcPr>
            <w:tcW w:w="9017" w:type="dxa"/>
          </w:tcPr>
          <w:p w14:paraId="5A05DB4A" w14:textId="77777777" w:rsidR="007A5DB2" w:rsidRDefault="007A5DB2" w:rsidP="0030473C"/>
        </w:tc>
      </w:tr>
      <w:tr w:rsidR="007A5DB2" w14:paraId="6CA6551B" w14:textId="77777777" w:rsidTr="007A5DB2">
        <w:tc>
          <w:tcPr>
            <w:tcW w:w="9017" w:type="dxa"/>
          </w:tcPr>
          <w:p w14:paraId="6A26C6D2" w14:textId="77777777" w:rsidR="007A5DB2" w:rsidRDefault="007A5DB2" w:rsidP="0030473C"/>
        </w:tc>
      </w:tr>
      <w:tr w:rsidR="007A5DB2" w14:paraId="7C581551" w14:textId="77777777" w:rsidTr="007A5DB2">
        <w:tc>
          <w:tcPr>
            <w:tcW w:w="9017" w:type="dxa"/>
          </w:tcPr>
          <w:p w14:paraId="441BDF73" w14:textId="77777777" w:rsidR="007A5DB2" w:rsidRDefault="007A5DB2" w:rsidP="0030473C"/>
        </w:tc>
      </w:tr>
    </w:tbl>
    <w:p w14:paraId="39795947" w14:textId="77777777" w:rsidR="009E3ABB" w:rsidRDefault="009E3ABB" w:rsidP="0030473C"/>
    <w:p w14:paraId="7FC1FAD9" w14:textId="08650BF0" w:rsidR="0074422D" w:rsidRDefault="0074422D" w:rsidP="0074422D">
      <w:pPr>
        <w:pStyle w:val="2"/>
      </w:pPr>
      <w:bookmarkStart w:id="11" w:name="_Toc503536816"/>
      <w:r>
        <w:t xml:space="preserve">master </w:t>
      </w:r>
      <w:r>
        <w:rPr>
          <w:rFonts w:hint="eastAsia"/>
        </w:rPr>
        <w:t>と</w:t>
      </w:r>
      <w:r>
        <w:t xml:space="preserve"> origin/master</w:t>
      </w:r>
      <w:bookmarkEnd w:id="11"/>
    </w:p>
    <w:p w14:paraId="17613CC5" w14:textId="3E4D97BA" w:rsidR="0074422D" w:rsidRDefault="0074422D" w:rsidP="0030473C">
      <w:pPr>
        <w:rPr>
          <w:rFonts w:hint="eastAsia"/>
        </w:rPr>
      </w:pPr>
      <w:r>
        <w:t xml:space="preserve"> master</w:t>
      </w:r>
      <w:r>
        <w:rPr>
          <w:rFonts w:hint="eastAsia"/>
        </w:rPr>
        <w:t>はローカルリポジトリの作業ディレクトリの状態を指している。</w:t>
      </w:r>
    </w:p>
    <w:p w14:paraId="1F484FE3" w14:textId="1E527C74" w:rsidR="0074422D" w:rsidRDefault="0074422D" w:rsidP="0030473C">
      <w:r>
        <w:rPr>
          <w:rFonts w:hint="eastAsia"/>
        </w:rPr>
        <w:t>一方、</w:t>
      </w:r>
      <w:r>
        <w:t>ogirin/master</w:t>
      </w:r>
      <w:r>
        <w:rPr>
          <w:rFonts w:hint="eastAsia"/>
        </w:rPr>
        <w:t>はリモートリポジトリの状態を指している。</w:t>
      </w:r>
      <w:r>
        <w:t>Merge</w:t>
      </w:r>
      <w:r>
        <w:rPr>
          <w:rFonts w:hint="eastAsia"/>
        </w:rPr>
        <w:t>する時は、まず、</w:t>
      </w:r>
      <w:r>
        <w:t xml:space="preserve">git fetch origin/mster </w:t>
      </w:r>
      <w:r>
        <w:rPr>
          <w:rFonts w:hint="eastAsia"/>
        </w:rPr>
        <w:t>で</w:t>
      </w:r>
      <w:r>
        <w:t xml:space="preserve"> origin/master</w:t>
      </w:r>
      <w:r>
        <w:rPr>
          <w:rFonts w:hint="eastAsia"/>
        </w:rPr>
        <w:t>を最新にした上で、</w:t>
      </w:r>
      <w:r>
        <w:t>git merge</w:t>
      </w:r>
      <w:r>
        <w:rPr>
          <w:rFonts w:hint="eastAsia"/>
        </w:rPr>
        <w:t>をする。それらを一度に行うのが、</w:t>
      </w:r>
      <w:r>
        <w:t>git merge</w:t>
      </w:r>
    </w:p>
    <w:p w14:paraId="24BA68C8" w14:textId="77777777" w:rsidR="0074422D" w:rsidRDefault="0074422D" w:rsidP="0030473C"/>
    <w:p w14:paraId="2386A704" w14:textId="77777777" w:rsidR="0074422D" w:rsidRPr="0030473C" w:rsidRDefault="0074422D" w:rsidP="0030473C"/>
    <w:p w14:paraId="10EAE41E" w14:textId="1E3DFB23" w:rsidR="00DF480F" w:rsidRDefault="00DF480F" w:rsidP="00283C17">
      <w:pPr>
        <w:pStyle w:val="2"/>
        <w:rPr>
          <w:rFonts w:hint="eastAsia"/>
        </w:rPr>
      </w:pPr>
      <w:bookmarkStart w:id="12" w:name="_Toc503536817"/>
      <w:r>
        <w:t>Sourcetree</w:t>
      </w:r>
      <w:bookmarkEnd w:id="12"/>
    </w:p>
    <w:tbl>
      <w:tblPr>
        <w:tblStyle w:val="afb"/>
        <w:tblW w:w="0" w:type="auto"/>
        <w:tblLook w:val="04A0" w:firstRow="1" w:lastRow="0" w:firstColumn="1" w:lastColumn="0" w:noHBand="0" w:noVBand="1"/>
      </w:tblPr>
      <w:tblGrid>
        <w:gridCol w:w="9017"/>
      </w:tblGrid>
      <w:tr w:rsidR="00A7555E" w14:paraId="484FDF17" w14:textId="77777777" w:rsidTr="00A7555E">
        <w:tc>
          <w:tcPr>
            <w:tcW w:w="9017" w:type="dxa"/>
          </w:tcPr>
          <w:p w14:paraId="59FBC5BF" w14:textId="77777777" w:rsidR="00A7555E" w:rsidRDefault="00A7555E" w:rsidP="00A7555E">
            <w:r>
              <w:t>Sourcetree</w:t>
            </w:r>
            <w:r>
              <w:rPr>
                <w:rFonts w:hint="eastAsia"/>
              </w:rPr>
              <w:t>とは、アトラシアン社が無償で提供する、GUIツール。これを使えば、マウスで</w:t>
            </w:r>
            <w:r>
              <w:t>Git</w:t>
            </w:r>
            <w:r>
              <w:rPr>
                <w:rFonts w:hint="eastAsia"/>
              </w:rPr>
              <w:t>が利用出来るらしい。</w:t>
            </w:r>
          </w:p>
          <w:p w14:paraId="2ADE0EA6" w14:textId="77777777" w:rsidR="00A7555E" w:rsidRDefault="00A7555E" w:rsidP="00A7555E"/>
          <w:p w14:paraId="23E4BD1D" w14:textId="77777777" w:rsidR="00A7555E" w:rsidRDefault="00A7555E" w:rsidP="00A7555E">
            <w:hyperlink r:id="rId74" w:history="1">
              <w:r w:rsidRPr="009B5603">
                <w:rPr>
                  <w:rStyle w:val="af7"/>
                </w:rPr>
                <w:t>https://ja.atlassian.com/software/sourcetree</w:t>
              </w:r>
            </w:hyperlink>
            <w:r>
              <w:rPr>
                <w:rFonts w:hint="eastAsia"/>
              </w:rPr>
              <w:t>のページにアクセスしてみると、確かに見やすそうな画面が表示されている。</w:t>
            </w:r>
          </w:p>
          <w:p w14:paraId="1937CDF7" w14:textId="77777777" w:rsidR="00A7555E" w:rsidRDefault="00A7555E" w:rsidP="00A7555E"/>
          <w:p w14:paraId="0CE53AB3" w14:textId="77777777" w:rsidR="00A7555E" w:rsidRDefault="00A7555E" w:rsidP="00A7555E">
            <w:r>
              <w:rPr>
                <w:noProof/>
              </w:rPr>
              <w:lastRenderedPageBreak/>
              <w:drawing>
                <wp:inline distT="0" distB="0" distL="0" distR="0" wp14:anchorId="796B702D" wp14:editId="29BB7106">
                  <wp:extent cx="5509664" cy="2155770"/>
                  <wp:effectExtent l="0" t="0" r="2540" b="381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75">
                            <a:extLst>
                              <a:ext uri="{28A0092B-C50C-407E-A947-70E740481C1C}">
                                <a14:useLocalDpi xmlns:a14="http://schemas.microsoft.com/office/drawing/2010/main" val="0"/>
                              </a:ext>
                            </a:extLst>
                          </a:blip>
                          <a:stretch>
                            <a:fillRect/>
                          </a:stretch>
                        </pic:blipFill>
                        <pic:spPr>
                          <a:xfrm>
                            <a:off x="0" y="0"/>
                            <a:ext cx="5520861" cy="2160151"/>
                          </a:xfrm>
                          <a:prstGeom prst="rect">
                            <a:avLst/>
                          </a:prstGeom>
                        </pic:spPr>
                      </pic:pic>
                    </a:graphicData>
                  </a:graphic>
                </wp:inline>
              </w:drawing>
            </w:r>
          </w:p>
          <w:p w14:paraId="329990AC" w14:textId="77777777" w:rsidR="00A7555E" w:rsidRDefault="00A7555E" w:rsidP="00A7555E">
            <w:pPr>
              <w:rPr>
                <w:rFonts w:hint="eastAsia"/>
              </w:rPr>
            </w:pPr>
          </w:p>
        </w:tc>
      </w:tr>
    </w:tbl>
    <w:p w14:paraId="135768A1" w14:textId="77777777" w:rsidR="00E3398B" w:rsidRDefault="00E3398B" w:rsidP="00E3398B">
      <w:pPr>
        <w:pStyle w:val="3"/>
        <w:rPr>
          <w:rFonts w:hint="eastAsia"/>
        </w:rPr>
      </w:pPr>
    </w:p>
    <w:tbl>
      <w:tblPr>
        <w:tblStyle w:val="afb"/>
        <w:tblW w:w="0" w:type="auto"/>
        <w:tblLook w:val="04A0" w:firstRow="1" w:lastRow="0" w:firstColumn="1" w:lastColumn="0" w:noHBand="0" w:noVBand="1"/>
      </w:tblPr>
      <w:tblGrid>
        <w:gridCol w:w="9017"/>
      </w:tblGrid>
      <w:tr w:rsidR="00E3398B" w14:paraId="631638DF" w14:textId="77777777" w:rsidTr="001D6AE7">
        <w:tc>
          <w:tcPr>
            <w:tcW w:w="9017" w:type="dxa"/>
          </w:tcPr>
          <w:p w14:paraId="1B55AACD" w14:textId="77777777" w:rsidR="00E3398B" w:rsidRDefault="00E3398B" w:rsidP="00A7555E">
            <w:pPr>
              <w:pStyle w:val="3"/>
              <w:outlineLvl w:val="2"/>
              <w:rPr>
                <w:rFonts w:hint="eastAsia"/>
              </w:rPr>
            </w:pPr>
            <w:bookmarkStart w:id="13" w:name="_Toc503536818"/>
            <w:r>
              <w:t>Instrall Sourcetree</w:t>
            </w:r>
            <w:bookmarkEnd w:id="13"/>
          </w:p>
          <w:p w14:paraId="40864ACC" w14:textId="77777777" w:rsidR="00E3398B" w:rsidRDefault="00E3398B" w:rsidP="001D6AE7">
            <w:pPr>
              <w:rPr>
                <w:rFonts w:hint="eastAsia"/>
              </w:rPr>
            </w:pPr>
          </w:p>
          <w:p w14:paraId="7AF04328" w14:textId="77777777" w:rsidR="00E3398B" w:rsidRPr="005B0BD4" w:rsidRDefault="00E3398B" w:rsidP="001D6AE7">
            <w:r>
              <w:rPr>
                <w:rFonts w:hint="eastAsia"/>
              </w:rPr>
              <w:t>早速、</w:t>
            </w:r>
            <w:r>
              <w:t>Sourcetree</w:t>
            </w:r>
            <w:r>
              <w:rPr>
                <w:rFonts w:hint="eastAsia"/>
              </w:rPr>
              <w:t>をダウンロードして、インストール開始しようとしたところ、下記のようにアカウントを要求された。アカウントは持っていなかったが、「既存のアカウント」を選択したところ、</w:t>
            </w:r>
            <w:r>
              <w:t>Google</w:t>
            </w:r>
            <w:r>
              <w:rPr>
                <w:rFonts w:hint="eastAsia"/>
              </w:rPr>
              <w:t>アカウントが選択出来たので、それを選択したら、自動的にAtlassianアカウントが生成された。（その際、組織名は、適当につけた。）</w:t>
            </w:r>
          </w:p>
          <w:p w14:paraId="6E4D4792" w14:textId="77777777" w:rsidR="00E3398B" w:rsidRDefault="00E3398B" w:rsidP="001D6AE7"/>
          <w:p w14:paraId="25BF9790" w14:textId="77777777" w:rsidR="00E3398B" w:rsidRDefault="00E3398B" w:rsidP="001D6AE7">
            <w:r>
              <w:rPr>
                <w:noProof/>
              </w:rPr>
              <w:drawing>
                <wp:inline distT="0" distB="0" distL="0" distR="0" wp14:anchorId="02860EE5" wp14:editId="6BF62348">
                  <wp:extent cx="4726997" cy="3261822"/>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76">
                            <a:extLst>
                              <a:ext uri="{28A0092B-C50C-407E-A947-70E740481C1C}">
                                <a14:useLocalDpi xmlns:a14="http://schemas.microsoft.com/office/drawing/2010/main" val="0"/>
                              </a:ext>
                            </a:extLst>
                          </a:blip>
                          <a:stretch>
                            <a:fillRect/>
                          </a:stretch>
                        </pic:blipFill>
                        <pic:spPr>
                          <a:xfrm>
                            <a:off x="0" y="0"/>
                            <a:ext cx="4733274" cy="3266154"/>
                          </a:xfrm>
                          <a:prstGeom prst="rect">
                            <a:avLst/>
                          </a:prstGeom>
                        </pic:spPr>
                      </pic:pic>
                    </a:graphicData>
                  </a:graphic>
                </wp:inline>
              </w:drawing>
            </w:r>
          </w:p>
          <w:p w14:paraId="42263BF7" w14:textId="77777777" w:rsidR="00E3398B" w:rsidRDefault="00E3398B" w:rsidP="001D6AE7"/>
          <w:p w14:paraId="4FD7459A" w14:textId="77777777" w:rsidR="00E3398B" w:rsidRDefault="00E3398B" w:rsidP="001D6AE7">
            <w:r>
              <w:rPr>
                <w:rFonts w:hint="eastAsia"/>
              </w:rPr>
              <w:t>アカウントの作成が完了すると、今度はリモートサーバーのリポジトリをクローンする画面が表示された。リポジトリは</w:t>
            </w:r>
            <w:r>
              <w:t>Github</w:t>
            </w:r>
            <w:r>
              <w:rPr>
                <w:rFonts w:hint="eastAsia"/>
              </w:rPr>
              <w:t>に置いているので、Githubを選択した。その後、わかりにくいのだが、「接続アカウント」のボタンを押すと、Githubへのログイン画面が表示され、ユーザー名とパスワードを入力すると、SSH</w:t>
            </w:r>
            <w:r>
              <w:t xml:space="preserve"> public key</w:t>
            </w:r>
            <w:r>
              <w:rPr>
                <w:rFonts w:hint="eastAsia"/>
              </w:rPr>
              <w:t>が取り込まれた。</w:t>
            </w:r>
          </w:p>
          <w:p w14:paraId="1095FABE" w14:textId="77777777" w:rsidR="00E3398B" w:rsidRDefault="00E3398B" w:rsidP="001D6AE7"/>
          <w:p w14:paraId="64C0FDAC" w14:textId="77777777" w:rsidR="00E3398B" w:rsidRDefault="00E3398B" w:rsidP="001D6AE7">
            <w:r>
              <w:rPr>
                <w:noProof/>
              </w:rPr>
              <w:lastRenderedPageBreak/>
              <w:drawing>
                <wp:inline distT="0" distB="0" distL="0" distR="0" wp14:anchorId="5CB474EC" wp14:editId="11F66491">
                  <wp:extent cx="5019346" cy="3515822"/>
                  <wp:effectExtent l="0" t="0" r="1016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77">
                            <a:extLst>
                              <a:ext uri="{28A0092B-C50C-407E-A947-70E740481C1C}">
                                <a14:useLocalDpi xmlns:a14="http://schemas.microsoft.com/office/drawing/2010/main" val="0"/>
                              </a:ext>
                            </a:extLst>
                          </a:blip>
                          <a:stretch>
                            <a:fillRect/>
                          </a:stretch>
                        </pic:blipFill>
                        <pic:spPr>
                          <a:xfrm>
                            <a:off x="0" y="0"/>
                            <a:ext cx="5031440" cy="3524293"/>
                          </a:xfrm>
                          <a:prstGeom prst="rect">
                            <a:avLst/>
                          </a:prstGeom>
                        </pic:spPr>
                      </pic:pic>
                    </a:graphicData>
                  </a:graphic>
                </wp:inline>
              </w:drawing>
            </w:r>
          </w:p>
          <w:p w14:paraId="5AD0A798" w14:textId="77777777" w:rsidR="00E3398B" w:rsidRDefault="00E3398B" w:rsidP="001D6AE7"/>
          <w:p w14:paraId="11BA5294" w14:textId="77777777" w:rsidR="00E3398B" w:rsidRDefault="00E3398B" w:rsidP="001D6AE7">
            <w:r>
              <w:rPr>
                <w:rFonts w:hint="eastAsia"/>
              </w:rPr>
              <w:t>次に、既存のリポジトリをクローンする画面が表示された。</w:t>
            </w:r>
          </w:p>
          <w:p w14:paraId="33FEC1DF" w14:textId="77777777" w:rsidR="00E3398B" w:rsidRDefault="00E3398B" w:rsidP="001D6AE7"/>
          <w:p w14:paraId="4F605423" w14:textId="77777777" w:rsidR="00E3398B" w:rsidRDefault="00E3398B" w:rsidP="001D6AE7">
            <w:r>
              <w:rPr>
                <w:noProof/>
              </w:rPr>
              <w:drawing>
                <wp:inline distT="0" distB="0" distL="0" distR="0" wp14:anchorId="347CD88E" wp14:editId="348C9D2C">
                  <wp:extent cx="5317657" cy="3639358"/>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78">
                            <a:extLst>
                              <a:ext uri="{28A0092B-C50C-407E-A947-70E740481C1C}">
                                <a14:useLocalDpi xmlns:a14="http://schemas.microsoft.com/office/drawing/2010/main" val="0"/>
                              </a:ext>
                            </a:extLst>
                          </a:blip>
                          <a:stretch>
                            <a:fillRect/>
                          </a:stretch>
                        </pic:blipFill>
                        <pic:spPr>
                          <a:xfrm>
                            <a:off x="0" y="0"/>
                            <a:ext cx="5319635" cy="3640712"/>
                          </a:xfrm>
                          <a:prstGeom prst="rect">
                            <a:avLst/>
                          </a:prstGeom>
                        </pic:spPr>
                      </pic:pic>
                    </a:graphicData>
                  </a:graphic>
                </wp:inline>
              </w:drawing>
            </w:r>
          </w:p>
          <w:p w14:paraId="3D88B189" w14:textId="77777777" w:rsidR="00E3398B" w:rsidRDefault="00E3398B" w:rsidP="001D6AE7"/>
          <w:p w14:paraId="400FA10C" w14:textId="77777777" w:rsidR="00E3398B" w:rsidRDefault="00E3398B" w:rsidP="001D6AE7">
            <w:r>
              <w:rPr>
                <w:rFonts w:hint="eastAsia"/>
              </w:rPr>
              <w:t>クローンを押したところ、なぜか失敗した。さて、どうしよう？エラーメッセージを読むと、どうやら</w:t>
            </w:r>
            <w:r>
              <w:t xml:space="preserve"> public key</w:t>
            </w:r>
            <w:r>
              <w:rPr>
                <w:rFonts w:hint="eastAsia"/>
              </w:rPr>
              <w:t>を使った</w:t>
            </w:r>
            <w:r>
              <w:t xml:space="preserve"> SSH</w:t>
            </w:r>
            <w:r>
              <w:rPr>
                <w:rFonts w:hint="eastAsia"/>
              </w:rPr>
              <w:t>認証が失敗しているらしい。</w:t>
            </w:r>
          </w:p>
          <w:p w14:paraId="32A21FC1" w14:textId="77777777" w:rsidR="00E3398B" w:rsidRDefault="00E3398B" w:rsidP="001D6AE7"/>
          <w:p w14:paraId="10A8F327" w14:textId="77777777" w:rsidR="00E3398B" w:rsidRDefault="00E3398B" w:rsidP="001D6AE7">
            <w:r>
              <w:rPr>
                <w:rFonts w:hint="eastAsia"/>
                <w:noProof/>
              </w:rPr>
              <w:lastRenderedPageBreak/>
              <w:drawing>
                <wp:inline distT="0" distB="0" distL="0" distR="0" wp14:anchorId="117675CE" wp14:editId="08922AFE">
                  <wp:extent cx="5732145" cy="2200910"/>
                  <wp:effectExtent l="0" t="0" r="8255" b="889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79">
                            <a:extLst>
                              <a:ext uri="{28A0092B-C50C-407E-A947-70E740481C1C}">
                                <a14:useLocalDpi xmlns:a14="http://schemas.microsoft.com/office/drawing/2010/main" val="0"/>
                              </a:ext>
                            </a:extLst>
                          </a:blip>
                          <a:stretch>
                            <a:fillRect/>
                          </a:stretch>
                        </pic:blipFill>
                        <pic:spPr>
                          <a:xfrm>
                            <a:off x="0" y="0"/>
                            <a:ext cx="5732145" cy="2200910"/>
                          </a:xfrm>
                          <a:prstGeom prst="rect">
                            <a:avLst/>
                          </a:prstGeom>
                        </pic:spPr>
                      </pic:pic>
                    </a:graphicData>
                  </a:graphic>
                </wp:inline>
              </w:drawing>
            </w:r>
          </w:p>
          <w:p w14:paraId="3C84CFF2" w14:textId="77777777" w:rsidR="00E3398B" w:rsidRDefault="00E3398B" w:rsidP="001D6AE7">
            <w:r>
              <w:rPr>
                <w:rFonts w:hint="eastAsia"/>
                <w:noProof/>
              </w:rPr>
              <w:drawing>
                <wp:inline distT="0" distB="0" distL="0" distR="0" wp14:anchorId="6A880CDD" wp14:editId="00627C24">
                  <wp:extent cx="5732145" cy="3079115"/>
                  <wp:effectExtent l="0" t="0" r="825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80">
                            <a:extLst>
                              <a:ext uri="{28A0092B-C50C-407E-A947-70E740481C1C}">
                                <a14:useLocalDpi xmlns:a14="http://schemas.microsoft.com/office/drawing/2010/main" val="0"/>
                              </a:ext>
                            </a:extLst>
                          </a:blip>
                          <a:stretch>
                            <a:fillRect/>
                          </a:stretch>
                        </pic:blipFill>
                        <pic:spPr>
                          <a:xfrm>
                            <a:off x="0" y="0"/>
                            <a:ext cx="5732145" cy="3079115"/>
                          </a:xfrm>
                          <a:prstGeom prst="rect">
                            <a:avLst/>
                          </a:prstGeom>
                        </pic:spPr>
                      </pic:pic>
                    </a:graphicData>
                  </a:graphic>
                </wp:inline>
              </w:drawing>
            </w:r>
          </w:p>
          <w:p w14:paraId="4E2A5A45" w14:textId="77777777" w:rsidR="00E3398B" w:rsidRDefault="00E3398B" w:rsidP="001D6AE7"/>
          <w:p w14:paraId="49D5DD5C" w14:textId="77777777" w:rsidR="00E3398B" w:rsidRPr="00F77A2E" w:rsidRDefault="00E3398B" w:rsidP="001D6AE7">
            <w:pPr>
              <w:rPr>
                <w:strike/>
              </w:rPr>
            </w:pPr>
            <w:r w:rsidRPr="00F77A2E">
              <w:rPr>
                <w:rFonts w:hint="eastAsia"/>
                <w:strike/>
              </w:rPr>
              <w:t>ネットで検索したところ、</w:t>
            </w:r>
            <w:hyperlink r:id="rId81" w:history="1">
              <w:r w:rsidRPr="00F77A2E">
                <w:rPr>
                  <w:rStyle w:val="af7"/>
                  <w:strike/>
                </w:rPr>
                <w:t>https://qiita.com/zakki/items/d1e2839b0165e0c0750c</w:t>
              </w:r>
            </w:hyperlink>
            <w:r w:rsidRPr="00F77A2E">
              <w:rPr>
                <w:rFonts w:hint="eastAsia"/>
                <w:strike/>
              </w:rPr>
              <w:t>が見つかった、どうやら、</w:t>
            </w:r>
            <w:r w:rsidRPr="00F77A2E">
              <w:rPr>
                <w:strike/>
              </w:rPr>
              <w:t>SSH</w:t>
            </w:r>
            <w:r w:rsidRPr="00F77A2E">
              <w:rPr>
                <w:rFonts w:hint="eastAsia"/>
                <w:strike/>
              </w:rPr>
              <w:t>クライアントが</w:t>
            </w:r>
            <w:r w:rsidRPr="00F77A2E">
              <w:rPr>
                <w:strike/>
              </w:rPr>
              <w:t>PuTTY</w:t>
            </w:r>
            <w:r w:rsidRPr="00F77A2E">
              <w:rPr>
                <w:rFonts w:hint="eastAsia"/>
                <w:strike/>
              </w:rPr>
              <w:t>という設定になっているので、それを</w:t>
            </w:r>
            <w:r w:rsidRPr="00F77A2E">
              <w:rPr>
                <w:strike/>
              </w:rPr>
              <w:t>OpenSSH</w:t>
            </w:r>
            <w:r w:rsidRPr="00F77A2E">
              <w:rPr>
                <w:rFonts w:hint="eastAsia"/>
                <w:strike/>
              </w:rPr>
              <w:t>に変更しないといけないらしい。</w:t>
            </w:r>
          </w:p>
          <w:p w14:paraId="2C99F986" w14:textId="77777777" w:rsidR="00E3398B" w:rsidRDefault="00E3398B" w:rsidP="001D6AE7"/>
          <w:p w14:paraId="2A06611F" w14:textId="77777777" w:rsidR="00E3398B" w:rsidRDefault="00E3398B" w:rsidP="001D6AE7">
            <w:r>
              <w:rPr>
                <w:rFonts w:hint="eastAsia"/>
              </w:rPr>
              <w:t>しかし、どうやって？環境設定を調べても、それらしい項目が見つからない。</w:t>
            </w:r>
          </w:p>
          <w:p w14:paraId="51C8BB20" w14:textId="77777777" w:rsidR="00E3398B" w:rsidRDefault="00E3398B" w:rsidP="001D6AE7">
            <w:r>
              <w:rPr>
                <w:rFonts w:hint="eastAsia"/>
              </w:rPr>
              <w:t>ネットで色々検索したところ、同じ症状で悩んでいる人が多いことはわかったが、残念ながらどの記事を試しても</w:t>
            </w:r>
            <w:r>
              <w:t>SSH</w:t>
            </w:r>
            <w:r>
              <w:rPr>
                <w:rFonts w:hint="eastAsia"/>
              </w:rPr>
              <w:t>認証が出来なかった。</w:t>
            </w:r>
          </w:p>
          <w:p w14:paraId="1CBFA4CD" w14:textId="77777777" w:rsidR="00E3398B" w:rsidRDefault="00E3398B" w:rsidP="001D6AE7"/>
          <w:p w14:paraId="7F220EB5" w14:textId="77777777" w:rsidR="00E3398B" w:rsidRPr="00150C94" w:rsidRDefault="00E3398B" w:rsidP="001D6AE7">
            <w:r>
              <w:rPr>
                <w:rFonts w:hint="eastAsia"/>
              </w:rPr>
              <w:t>仕方がないので、下記のようにプロトコルをHTTPS認証に変更したところ、あっさりと認証出来た。</w:t>
            </w:r>
          </w:p>
          <w:p w14:paraId="589B2579" w14:textId="77777777" w:rsidR="00E3398B" w:rsidRDefault="00E3398B" w:rsidP="001D6AE7"/>
          <w:p w14:paraId="52F96634" w14:textId="77777777" w:rsidR="00E3398B" w:rsidRPr="00C15A89" w:rsidRDefault="00E3398B" w:rsidP="001D6AE7">
            <w:r>
              <w:rPr>
                <w:noProof/>
              </w:rPr>
              <w:lastRenderedPageBreak/>
              <w:drawing>
                <wp:inline distT="0" distB="0" distL="0" distR="0" wp14:anchorId="5D411C3C" wp14:editId="25E51B9E">
                  <wp:extent cx="5732145" cy="3184525"/>
                  <wp:effectExtent l="0" t="0" r="8255"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82">
                            <a:extLst>
                              <a:ext uri="{28A0092B-C50C-407E-A947-70E740481C1C}">
                                <a14:useLocalDpi xmlns:a14="http://schemas.microsoft.com/office/drawing/2010/main" val="0"/>
                              </a:ext>
                            </a:extLst>
                          </a:blip>
                          <a:stretch>
                            <a:fillRect/>
                          </a:stretch>
                        </pic:blipFill>
                        <pic:spPr>
                          <a:xfrm>
                            <a:off x="0" y="0"/>
                            <a:ext cx="5732145" cy="3184525"/>
                          </a:xfrm>
                          <a:prstGeom prst="rect">
                            <a:avLst/>
                          </a:prstGeom>
                        </pic:spPr>
                      </pic:pic>
                    </a:graphicData>
                  </a:graphic>
                </wp:inline>
              </w:drawing>
            </w:r>
          </w:p>
          <w:p w14:paraId="44D2AB29" w14:textId="77777777" w:rsidR="00E3398B" w:rsidRDefault="00E3398B" w:rsidP="001D6AE7"/>
          <w:p w14:paraId="60FD2EAA" w14:textId="77777777" w:rsidR="00E3398B" w:rsidRDefault="00E3398B" w:rsidP="001D6AE7">
            <w:r>
              <w:rPr>
                <w:rFonts w:hint="eastAsia"/>
              </w:rPr>
              <w:t>ほどなく、クローンが完了して、下記のような画面が表示された。上手く行ったようだ。これを使いこなせば、</w:t>
            </w:r>
            <w:r>
              <w:t>git</w:t>
            </w:r>
            <w:r>
              <w:rPr>
                <w:rFonts w:hint="eastAsia"/>
              </w:rPr>
              <w:t>をコマンドラインを使わずに操作出来るということなので、いずれ試してみよう。</w:t>
            </w:r>
          </w:p>
          <w:p w14:paraId="6BF429BD" w14:textId="77777777" w:rsidR="00E3398B" w:rsidRDefault="00E3398B" w:rsidP="001D6AE7"/>
          <w:p w14:paraId="10F22CC7" w14:textId="77777777" w:rsidR="00E3398B" w:rsidRDefault="00E3398B" w:rsidP="001D6AE7">
            <w:r>
              <w:rPr>
                <w:rFonts w:hint="eastAsia"/>
                <w:noProof/>
              </w:rPr>
              <w:drawing>
                <wp:inline distT="0" distB="0" distL="0" distR="0" wp14:anchorId="61613AE3" wp14:editId="6A1D0309">
                  <wp:extent cx="5732145" cy="2923540"/>
                  <wp:effectExtent l="0" t="0" r="825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83">
                            <a:extLst>
                              <a:ext uri="{28A0092B-C50C-407E-A947-70E740481C1C}">
                                <a14:useLocalDpi xmlns:a14="http://schemas.microsoft.com/office/drawing/2010/main" val="0"/>
                              </a:ext>
                            </a:extLst>
                          </a:blip>
                          <a:stretch>
                            <a:fillRect/>
                          </a:stretch>
                        </pic:blipFill>
                        <pic:spPr>
                          <a:xfrm>
                            <a:off x="0" y="0"/>
                            <a:ext cx="5732145" cy="2923540"/>
                          </a:xfrm>
                          <a:prstGeom prst="rect">
                            <a:avLst/>
                          </a:prstGeom>
                        </pic:spPr>
                      </pic:pic>
                    </a:graphicData>
                  </a:graphic>
                </wp:inline>
              </w:drawing>
            </w:r>
          </w:p>
          <w:p w14:paraId="35AC7E2C" w14:textId="77777777" w:rsidR="00E3398B" w:rsidRDefault="00E3398B" w:rsidP="001D6AE7"/>
          <w:p w14:paraId="35713A72" w14:textId="77777777" w:rsidR="00E3398B" w:rsidRDefault="00E3398B" w:rsidP="001D6AE7"/>
          <w:p w14:paraId="53DC06CC" w14:textId="77777777" w:rsidR="00E3398B" w:rsidRDefault="00E3398B" w:rsidP="001D6AE7">
            <w:hyperlink r:id="rId84" w:history="1">
              <w:r w:rsidRPr="009B5603">
                <w:rPr>
                  <w:rStyle w:val="af7"/>
                </w:rPr>
                <w:t>https://ja.atlassian.com/software/sourcetree</w:t>
              </w:r>
            </w:hyperlink>
          </w:p>
          <w:p w14:paraId="3AFDA2B7" w14:textId="77777777" w:rsidR="00E3398B" w:rsidRDefault="00E3398B" w:rsidP="001D6AE7">
            <w:r w:rsidRPr="00EA0C79">
              <w:rPr>
                <w:rFonts w:hint="eastAsia"/>
              </w:rPr>
              <w:t>はじめての</w:t>
            </w:r>
            <w:r w:rsidRPr="00EA0C79">
              <w:t>SourceTree（使い方編）</w:t>
            </w:r>
            <w:hyperlink r:id="rId85" w:history="1">
              <w:r w:rsidRPr="009B5603">
                <w:rPr>
                  <w:rStyle w:val="af7"/>
                </w:rPr>
                <w:t>https://qiita.com/naoki85/items/c7660d70347e9e70b201</w:t>
              </w:r>
            </w:hyperlink>
          </w:p>
          <w:p w14:paraId="2F5821D2" w14:textId="77777777" w:rsidR="00E3398B" w:rsidRPr="00EA0C79" w:rsidRDefault="00E3398B" w:rsidP="001D6AE7"/>
        </w:tc>
      </w:tr>
      <w:tr w:rsidR="00E3398B" w14:paraId="4F88C639" w14:textId="77777777" w:rsidTr="001D6AE7">
        <w:tc>
          <w:tcPr>
            <w:tcW w:w="9017" w:type="dxa"/>
          </w:tcPr>
          <w:p w14:paraId="6690BD11" w14:textId="77777777" w:rsidR="00E3398B" w:rsidRDefault="00E3398B" w:rsidP="00A7555E">
            <w:pPr>
              <w:pStyle w:val="3"/>
              <w:outlineLvl w:val="2"/>
              <w:rPr>
                <w:rFonts w:hint="eastAsia"/>
              </w:rPr>
            </w:pPr>
            <w:bookmarkStart w:id="14" w:name="_Toc503536819"/>
            <w:r>
              <w:lastRenderedPageBreak/>
              <w:t>Merge</w:t>
            </w:r>
            <w:r>
              <w:rPr>
                <w:rFonts w:hint="eastAsia"/>
              </w:rPr>
              <w:t>発生したらどう見える</w:t>
            </w:r>
            <w:bookmarkEnd w:id="14"/>
          </w:p>
          <w:p w14:paraId="59B23141" w14:textId="77777777" w:rsidR="00E3398B" w:rsidRPr="00A7555E" w:rsidRDefault="00E3398B" w:rsidP="00A7555E">
            <w:pPr>
              <w:rPr>
                <w:rFonts w:hint="eastAsia"/>
              </w:rPr>
            </w:pPr>
          </w:p>
          <w:p w14:paraId="24188306" w14:textId="77777777" w:rsidR="00E3398B" w:rsidRDefault="00E3398B" w:rsidP="001D6AE7">
            <w:pPr>
              <w:rPr>
                <w:rFonts w:hint="eastAsia"/>
              </w:rPr>
            </w:pPr>
            <w:r>
              <w:rPr>
                <w:rFonts w:hint="eastAsia"/>
              </w:rPr>
              <w:lastRenderedPageBreak/>
              <w:t>思いがけず、</w:t>
            </w:r>
            <w:r>
              <w:t>Merge</w:t>
            </w:r>
            <w:r>
              <w:rPr>
                <w:rFonts w:hint="eastAsia"/>
              </w:rPr>
              <w:t>が発生してしまった。その後、</w:t>
            </w:r>
            <w:r>
              <w:t>sourcetree</w:t>
            </w:r>
            <w:r>
              <w:rPr>
                <w:rFonts w:hint="eastAsia"/>
              </w:rPr>
              <w:t>を見えみたら、下記のようになっていた。自分では</w:t>
            </w:r>
            <w:r>
              <w:t>branch</w:t>
            </w:r>
            <w:r>
              <w:rPr>
                <w:rFonts w:hint="eastAsia"/>
              </w:rPr>
              <w:t>を作ったつもりがないが、そんな感じに見える。</w:t>
            </w:r>
          </w:p>
          <w:p w14:paraId="5B67530C" w14:textId="77777777" w:rsidR="00E3398B" w:rsidRDefault="00E3398B" w:rsidP="001D6AE7">
            <w:pPr>
              <w:rPr>
                <w:rFonts w:hint="eastAsia"/>
              </w:rPr>
            </w:pPr>
          </w:p>
          <w:p w14:paraId="25E9D358" w14:textId="77777777" w:rsidR="00E3398B" w:rsidRDefault="00E3398B" w:rsidP="001D6AE7">
            <w:pPr>
              <w:rPr>
                <w:rFonts w:hint="eastAsia"/>
              </w:rPr>
            </w:pPr>
            <w:r>
              <w:rPr>
                <w:rFonts w:hint="eastAsia"/>
                <w:noProof/>
              </w:rPr>
              <w:drawing>
                <wp:inline distT="0" distB="0" distL="0" distR="0" wp14:anchorId="760A51AC" wp14:editId="04EC38C9">
                  <wp:extent cx="5732145" cy="1723390"/>
                  <wp:effectExtent l="0" t="0" r="8255" b="381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86">
                            <a:extLst>
                              <a:ext uri="{28A0092B-C50C-407E-A947-70E740481C1C}">
                                <a14:useLocalDpi xmlns:a14="http://schemas.microsoft.com/office/drawing/2010/main" val="0"/>
                              </a:ext>
                            </a:extLst>
                          </a:blip>
                          <a:stretch>
                            <a:fillRect/>
                          </a:stretch>
                        </pic:blipFill>
                        <pic:spPr>
                          <a:xfrm>
                            <a:off x="0" y="0"/>
                            <a:ext cx="5732145" cy="1723390"/>
                          </a:xfrm>
                          <a:prstGeom prst="rect">
                            <a:avLst/>
                          </a:prstGeom>
                        </pic:spPr>
                      </pic:pic>
                    </a:graphicData>
                  </a:graphic>
                </wp:inline>
              </w:drawing>
            </w:r>
          </w:p>
          <w:p w14:paraId="165DA499" w14:textId="77777777" w:rsidR="00E3398B" w:rsidRDefault="00E3398B" w:rsidP="001D6AE7">
            <w:pPr>
              <w:rPr>
                <w:rFonts w:hint="eastAsia"/>
              </w:rPr>
            </w:pPr>
          </w:p>
          <w:p w14:paraId="21803BF4" w14:textId="77777777" w:rsidR="00E3398B" w:rsidRPr="00A7555E" w:rsidRDefault="00E3398B" w:rsidP="001D6AE7"/>
        </w:tc>
      </w:tr>
      <w:tr w:rsidR="00E3398B" w14:paraId="45EBCF8C" w14:textId="77777777" w:rsidTr="001D6AE7">
        <w:tc>
          <w:tcPr>
            <w:tcW w:w="9017" w:type="dxa"/>
          </w:tcPr>
          <w:p w14:paraId="4D295697" w14:textId="77777777" w:rsidR="00E3398B" w:rsidRDefault="00E3398B" w:rsidP="001D6AE7"/>
        </w:tc>
      </w:tr>
    </w:tbl>
    <w:p w14:paraId="06261C33" w14:textId="77777777" w:rsidR="00DF480F" w:rsidRDefault="00DF480F" w:rsidP="00283C17">
      <w:pPr>
        <w:pStyle w:val="2"/>
        <w:rPr>
          <w:rFonts w:hint="eastAsia"/>
        </w:rPr>
      </w:pPr>
    </w:p>
    <w:p w14:paraId="443A007D" w14:textId="77777777" w:rsidR="007821D7" w:rsidRDefault="007821D7" w:rsidP="005B5A8E">
      <w:pPr>
        <w:pStyle w:val="1"/>
      </w:pPr>
      <w:bookmarkStart w:id="15" w:name="_Toc503536820"/>
      <w:r w:rsidRPr="005B5A8E">
        <w:t>Github</w:t>
      </w:r>
      <w:bookmarkEnd w:id="15"/>
    </w:p>
    <w:p w14:paraId="6F769FAB" w14:textId="654C71B0" w:rsidR="00ED4088" w:rsidRDefault="001D6AE7" w:rsidP="000F5971">
      <w:pPr>
        <w:ind w:firstLine="720"/>
      </w:pPr>
      <w:hyperlink r:id="rId87" w:history="1">
        <w:r w:rsidR="00AF101F" w:rsidRPr="00A944E4">
          <w:rPr>
            <w:rStyle w:val="af7"/>
          </w:rPr>
          <w:t>https://github.com/score915</w:t>
        </w:r>
      </w:hyperlink>
      <w:r w:rsidR="00AF101F">
        <w:rPr>
          <w:rFonts w:hint="eastAsia"/>
          <w:noProof/>
        </w:rPr>
        <w:drawing>
          <wp:inline distT="0" distB="0" distL="0" distR="0" wp14:anchorId="0EE76B6B" wp14:editId="45CA0951">
            <wp:extent cx="5099331" cy="2814320"/>
            <wp:effectExtent l="0" t="0" r="635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101811" cy="2815689"/>
                    </a:xfrm>
                    <a:prstGeom prst="rect">
                      <a:avLst/>
                    </a:prstGeom>
                  </pic:spPr>
                </pic:pic>
              </a:graphicData>
            </a:graphic>
          </wp:inline>
        </w:drawing>
      </w:r>
    </w:p>
    <w:tbl>
      <w:tblPr>
        <w:tblStyle w:val="afb"/>
        <w:tblW w:w="0" w:type="auto"/>
        <w:tblLook w:val="04A0" w:firstRow="1" w:lastRow="0" w:firstColumn="1" w:lastColumn="0" w:noHBand="0" w:noVBand="1"/>
      </w:tblPr>
      <w:tblGrid>
        <w:gridCol w:w="9017"/>
      </w:tblGrid>
      <w:tr w:rsidR="000F5971" w14:paraId="38937143" w14:textId="77777777" w:rsidTr="000F5971">
        <w:tc>
          <w:tcPr>
            <w:tcW w:w="9017" w:type="dxa"/>
          </w:tcPr>
          <w:p w14:paraId="72D440C3" w14:textId="7090B94E" w:rsidR="000F5971" w:rsidRDefault="000F5971" w:rsidP="00ED4088">
            <w:r>
              <w:t>Gitbub</w:t>
            </w:r>
            <w:r>
              <w:rPr>
                <w:rFonts w:hint="eastAsia"/>
              </w:rPr>
              <w:t>には、すでに</w:t>
            </w:r>
            <w:r>
              <w:t xml:space="preserve"> Macbook </w:t>
            </w:r>
            <w:r>
              <w:rPr>
                <w:rFonts w:hint="eastAsia"/>
              </w:rPr>
              <w:t>の</w:t>
            </w:r>
            <w:r>
              <w:t>SSH</w:t>
            </w:r>
            <w:r>
              <w:rPr>
                <w:rFonts w:hint="eastAsia"/>
              </w:rPr>
              <w:t>公開鍵を設定済みなので、今回はSSHで</w:t>
            </w:r>
            <w:r>
              <w:t>push</w:t>
            </w:r>
            <w:r>
              <w:rPr>
                <w:rFonts w:hint="eastAsia"/>
              </w:rPr>
              <w:t>する。</w:t>
            </w:r>
          </w:p>
          <w:p w14:paraId="65023493" w14:textId="77777777" w:rsidR="000460E9" w:rsidRDefault="000460E9" w:rsidP="00ED4088"/>
          <w:p w14:paraId="7C174EC6" w14:textId="10D82101" w:rsidR="000460E9" w:rsidRDefault="000460E9" w:rsidP="00ED4088">
            <w:r>
              <w:rPr>
                <w:rFonts w:hint="eastAsia"/>
              </w:rPr>
              <w:t>今回は、修正されたファイル（WORD）の</w:t>
            </w:r>
            <w:r>
              <w:t>upload</w:t>
            </w:r>
            <w:r>
              <w:rPr>
                <w:rFonts w:hint="eastAsia"/>
              </w:rPr>
              <w:t>だけだし、各種設定は終わっているので、下記のコマンドだけでいけるはず。</w:t>
            </w:r>
          </w:p>
          <w:p w14:paraId="59E40278" w14:textId="77777777" w:rsidR="00101E9D" w:rsidRDefault="00101E9D" w:rsidP="00ED4088"/>
          <w:p w14:paraId="1B3FA610" w14:textId="77777777" w:rsidR="00101E9D" w:rsidRDefault="00101E9D" w:rsidP="00ED4088"/>
          <w:tbl>
            <w:tblPr>
              <w:tblStyle w:val="afb"/>
              <w:tblW w:w="0" w:type="auto"/>
              <w:tblLook w:val="04A0" w:firstRow="1" w:lastRow="0" w:firstColumn="1" w:lastColumn="0" w:noHBand="0" w:noVBand="1"/>
            </w:tblPr>
            <w:tblGrid>
              <w:gridCol w:w="2851"/>
            </w:tblGrid>
            <w:tr w:rsidR="00101E9D" w14:paraId="3ED3AEC1" w14:textId="77777777" w:rsidTr="00101E9D">
              <w:trPr>
                <w:trHeight w:val="308"/>
              </w:trPr>
              <w:tc>
                <w:tcPr>
                  <w:tcW w:w="2851" w:type="dxa"/>
                </w:tcPr>
                <w:p w14:paraId="4EDE3CEA" w14:textId="510F02B3" w:rsidR="00101E9D" w:rsidRDefault="00101E9D" w:rsidP="00ED4088">
                  <w:r>
                    <w:t>git push origin master</w:t>
                  </w:r>
                </w:p>
              </w:tc>
            </w:tr>
          </w:tbl>
          <w:p w14:paraId="14614A83" w14:textId="77777777" w:rsidR="00101E9D" w:rsidRDefault="00101E9D" w:rsidP="00ED4088"/>
          <w:p w14:paraId="60B0DCE6" w14:textId="77777777" w:rsidR="000460E9" w:rsidRDefault="000460E9" w:rsidP="00ED4088"/>
          <w:p w14:paraId="7B21E576" w14:textId="2D20871C" w:rsidR="000F5971" w:rsidRPr="000F5971" w:rsidRDefault="000460E9" w:rsidP="00ED4088">
            <w:r>
              <w:rPr>
                <w:noProof/>
              </w:rPr>
              <w:drawing>
                <wp:inline distT="0" distB="0" distL="0" distR="0" wp14:anchorId="53EC0327" wp14:editId="6EB65C5C">
                  <wp:extent cx="5732145" cy="1825625"/>
                  <wp:effectExtent l="0" t="0" r="8255"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89">
                            <a:extLst>
                              <a:ext uri="{28A0092B-C50C-407E-A947-70E740481C1C}">
                                <a14:useLocalDpi xmlns:a14="http://schemas.microsoft.com/office/drawing/2010/main" val="0"/>
                              </a:ext>
                            </a:extLst>
                          </a:blip>
                          <a:stretch>
                            <a:fillRect/>
                          </a:stretch>
                        </pic:blipFill>
                        <pic:spPr>
                          <a:xfrm>
                            <a:off x="0" y="0"/>
                            <a:ext cx="5732145" cy="1825625"/>
                          </a:xfrm>
                          <a:prstGeom prst="rect">
                            <a:avLst/>
                          </a:prstGeom>
                        </pic:spPr>
                      </pic:pic>
                    </a:graphicData>
                  </a:graphic>
                </wp:inline>
              </w:drawing>
            </w:r>
          </w:p>
          <w:p w14:paraId="53C57EF6" w14:textId="77777777" w:rsidR="000F5971" w:rsidRDefault="000F5971" w:rsidP="00ED4088"/>
          <w:p w14:paraId="4C138DCE" w14:textId="77777777" w:rsidR="00D2739D" w:rsidRDefault="00D2739D" w:rsidP="00ED4088"/>
          <w:p w14:paraId="374EDF56" w14:textId="635F0CB9" w:rsidR="00D2739D" w:rsidRPr="00D2739D" w:rsidRDefault="00D2739D" w:rsidP="00ED4088">
            <w:r>
              <w:t>Github</w:t>
            </w:r>
            <w:r>
              <w:rPr>
                <w:rFonts w:hint="eastAsia"/>
              </w:rPr>
              <w:t>を見ると、確かに</w:t>
            </w:r>
            <w:r>
              <w:t xml:space="preserve"> WORD</w:t>
            </w:r>
            <w:r>
              <w:rPr>
                <w:rFonts w:hint="eastAsia"/>
              </w:rPr>
              <w:t>ファイルが追加されている。</w:t>
            </w:r>
          </w:p>
          <w:p w14:paraId="67DAB30B" w14:textId="77777777" w:rsidR="00D2739D" w:rsidRDefault="00D2739D" w:rsidP="00ED4088"/>
          <w:p w14:paraId="1FFDE75E" w14:textId="5CC87FB0" w:rsidR="00D2739D" w:rsidRDefault="00D2739D" w:rsidP="00ED4088">
            <w:r>
              <w:rPr>
                <w:rFonts w:hint="eastAsia"/>
                <w:noProof/>
              </w:rPr>
              <w:drawing>
                <wp:inline distT="0" distB="0" distL="0" distR="0" wp14:anchorId="12D75DD4" wp14:editId="1DE6B8DE">
                  <wp:extent cx="5170317" cy="1495480"/>
                  <wp:effectExtent l="0" t="0" r="1143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90">
                            <a:extLst>
                              <a:ext uri="{28A0092B-C50C-407E-A947-70E740481C1C}">
                                <a14:useLocalDpi xmlns:a14="http://schemas.microsoft.com/office/drawing/2010/main" val="0"/>
                              </a:ext>
                            </a:extLst>
                          </a:blip>
                          <a:stretch>
                            <a:fillRect/>
                          </a:stretch>
                        </pic:blipFill>
                        <pic:spPr>
                          <a:xfrm>
                            <a:off x="0" y="0"/>
                            <a:ext cx="5178255" cy="1497776"/>
                          </a:xfrm>
                          <a:prstGeom prst="rect">
                            <a:avLst/>
                          </a:prstGeom>
                        </pic:spPr>
                      </pic:pic>
                    </a:graphicData>
                  </a:graphic>
                </wp:inline>
              </w:drawing>
            </w:r>
          </w:p>
          <w:p w14:paraId="409E21F5" w14:textId="77777777" w:rsidR="000460E9" w:rsidRDefault="000460E9" w:rsidP="00ED4088"/>
          <w:p w14:paraId="50780E84" w14:textId="208D1597" w:rsidR="00D2739D" w:rsidRDefault="00D2739D" w:rsidP="00ED4088">
            <w:r>
              <w:rPr>
                <w:rFonts w:hint="eastAsia"/>
              </w:rPr>
              <w:t>次は、本題の</w:t>
            </w:r>
            <w:r>
              <w:t>Python</w:t>
            </w:r>
            <w:r>
              <w:rPr>
                <w:rFonts w:hint="eastAsia"/>
              </w:rPr>
              <w:t>について記述する。</w:t>
            </w:r>
            <w:r>
              <w:t>(2018/01/07)</w:t>
            </w:r>
          </w:p>
          <w:p w14:paraId="4607E971" w14:textId="77777777" w:rsidR="000F5971" w:rsidRDefault="000F5971" w:rsidP="00ED4088"/>
        </w:tc>
      </w:tr>
      <w:tr w:rsidR="000F5971" w14:paraId="6D33C5F8" w14:textId="77777777" w:rsidTr="000F5971">
        <w:tc>
          <w:tcPr>
            <w:tcW w:w="9017" w:type="dxa"/>
          </w:tcPr>
          <w:p w14:paraId="0B6CEFAF" w14:textId="77777777" w:rsidR="000F5971" w:rsidRDefault="000F5971" w:rsidP="00ED4088"/>
        </w:tc>
      </w:tr>
      <w:tr w:rsidR="000F5971" w14:paraId="5AAD9D84" w14:textId="77777777" w:rsidTr="000F5971">
        <w:tc>
          <w:tcPr>
            <w:tcW w:w="9017" w:type="dxa"/>
          </w:tcPr>
          <w:p w14:paraId="763E9A2D" w14:textId="77777777" w:rsidR="000F5971" w:rsidRDefault="000F5971" w:rsidP="00ED4088"/>
        </w:tc>
      </w:tr>
      <w:tr w:rsidR="000F5971" w14:paraId="53E51439" w14:textId="77777777" w:rsidTr="000F5971">
        <w:tc>
          <w:tcPr>
            <w:tcW w:w="9017" w:type="dxa"/>
          </w:tcPr>
          <w:p w14:paraId="5180C3D1" w14:textId="77777777" w:rsidR="000F5971" w:rsidRDefault="000F5971" w:rsidP="00ED4088"/>
        </w:tc>
      </w:tr>
      <w:tr w:rsidR="000F5971" w14:paraId="0A00CD4B" w14:textId="77777777" w:rsidTr="000F5971">
        <w:tc>
          <w:tcPr>
            <w:tcW w:w="9017" w:type="dxa"/>
          </w:tcPr>
          <w:p w14:paraId="1645ACBF" w14:textId="77777777" w:rsidR="000F5971" w:rsidRDefault="000F5971" w:rsidP="00ED4088"/>
        </w:tc>
      </w:tr>
    </w:tbl>
    <w:p w14:paraId="79D81645" w14:textId="77777777" w:rsidR="000F5971" w:rsidRDefault="000F5971" w:rsidP="00ED4088"/>
    <w:p w14:paraId="71DB48E7" w14:textId="77777777" w:rsidR="000F5971" w:rsidRPr="00ED4088" w:rsidRDefault="000F5971" w:rsidP="00ED4088"/>
    <w:p w14:paraId="003184EB" w14:textId="77777777" w:rsidR="007821D7" w:rsidRDefault="007821D7" w:rsidP="007821D7">
      <w:pPr>
        <w:pStyle w:val="2"/>
        <w:rPr>
          <w:rFonts w:asciiTheme="majorEastAsia" w:hAnsiTheme="majorEastAsia" w:cstheme="majorEastAsia"/>
        </w:rPr>
      </w:pPr>
      <w:bookmarkStart w:id="16" w:name="_Toc503536821"/>
      <w:r>
        <w:rPr>
          <w:rFonts w:asciiTheme="majorEastAsia" w:hAnsiTheme="majorEastAsia" w:cstheme="majorEastAsia"/>
        </w:rPr>
        <w:t>Setting</w:t>
      </w:r>
      <w:bookmarkEnd w:id="16"/>
    </w:p>
    <w:p w14:paraId="06C4E61E" w14:textId="77777777" w:rsidR="007821D7" w:rsidRDefault="007821D7" w:rsidP="007821D7">
      <w:pPr>
        <w:pStyle w:val="2"/>
        <w:rPr>
          <w:rFonts w:asciiTheme="majorEastAsia" w:hAnsiTheme="majorEastAsia" w:cstheme="majorEastAsia"/>
        </w:rPr>
      </w:pPr>
      <w:bookmarkStart w:id="17" w:name="_Toc503536822"/>
      <w:r>
        <w:rPr>
          <w:rFonts w:asciiTheme="majorEastAsia" w:hAnsiTheme="majorEastAsia" w:cstheme="majorEastAsia"/>
        </w:rPr>
        <w:t>How to use Github</w:t>
      </w:r>
      <w:bookmarkEnd w:id="17"/>
    </w:p>
    <w:p w14:paraId="4ABCCFF6" w14:textId="77777777" w:rsidR="007821D7" w:rsidRDefault="007821D7" w:rsidP="007821D7">
      <w:pPr>
        <w:pStyle w:val="1"/>
        <w:rPr>
          <w:rFonts w:asciiTheme="majorEastAsia" w:hAnsiTheme="majorEastAsia" w:cstheme="majorEastAsia"/>
        </w:rPr>
      </w:pPr>
      <w:bookmarkStart w:id="18" w:name="_Toc503536823"/>
      <w:r>
        <w:rPr>
          <w:rFonts w:asciiTheme="majorEastAsia" w:hAnsiTheme="majorEastAsia" w:cstheme="majorEastAsia"/>
        </w:rPr>
        <w:t>Python</w:t>
      </w:r>
      <w:bookmarkEnd w:id="18"/>
    </w:p>
    <w:p w14:paraId="7A3B4D82" w14:textId="50197D45" w:rsidR="00705F56" w:rsidRDefault="00705F56" w:rsidP="00705F56">
      <w:pPr>
        <w:pStyle w:val="2"/>
        <w:rPr>
          <w:rFonts w:asciiTheme="majorEastAsia" w:hAnsiTheme="majorEastAsia" w:cstheme="majorEastAsia" w:hint="eastAsia"/>
        </w:rPr>
      </w:pPr>
      <w:r>
        <w:rPr>
          <w:rFonts w:asciiTheme="majorEastAsia" w:hAnsiTheme="majorEastAsia" w:cstheme="majorEastAsia" w:hint="eastAsia"/>
        </w:rPr>
        <w:t>事例紹介</w:t>
      </w:r>
    </w:p>
    <w:tbl>
      <w:tblPr>
        <w:tblStyle w:val="afb"/>
        <w:tblW w:w="0" w:type="auto"/>
        <w:tblInd w:w="113" w:type="dxa"/>
        <w:tblLook w:val="04A0" w:firstRow="1" w:lastRow="0" w:firstColumn="1" w:lastColumn="0" w:noHBand="0" w:noVBand="1"/>
      </w:tblPr>
      <w:tblGrid>
        <w:gridCol w:w="8904"/>
      </w:tblGrid>
      <w:tr w:rsidR="00D2739D" w:rsidRPr="00211339" w14:paraId="34D41A0F" w14:textId="77777777" w:rsidTr="00705F56">
        <w:tc>
          <w:tcPr>
            <w:tcW w:w="9017" w:type="dxa"/>
          </w:tcPr>
          <w:p w14:paraId="17ACE594" w14:textId="4417F531" w:rsidR="00D2739D" w:rsidRDefault="00D2739D" w:rsidP="00D2739D">
            <w:r>
              <w:t>Python</w:t>
            </w:r>
            <w:r>
              <w:rPr>
                <w:rFonts w:hint="eastAsia"/>
              </w:rPr>
              <w:t>の文法については、色々と勉強した。</w:t>
            </w:r>
          </w:p>
          <w:p w14:paraId="03D24600" w14:textId="4303182D" w:rsidR="00D2739D" w:rsidRDefault="00D2739D" w:rsidP="00D2739D">
            <w:r>
              <w:rPr>
                <w:rFonts w:hint="eastAsia"/>
              </w:rPr>
              <w:t>ここでは、</w:t>
            </w:r>
            <w:r w:rsidR="00AC0FBD">
              <w:rPr>
                <w:rFonts w:hint="eastAsia"/>
              </w:rPr>
              <w:t>実際の</w:t>
            </w:r>
            <w:r>
              <w:rPr>
                <w:rFonts w:hint="eastAsia"/>
              </w:rPr>
              <w:t>コードでどんな結果が得られるのか、それらを</w:t>
            </w:r>
            <w:r w:rsidR="00211339">
              <w:rPr>
                <w:rFonts w:hint="eastAsia"/>
              </w:rPr>
              <w:t>メモしていく。</w:t>
            </w:r>
          </w:p>
        </w:tc>
      </w:tr>
      <w:tr w:rsidR="00D2739D" w14:paraId="23E4F47D" w14:textId="77777777" w:rsidTr="00705F56">
        <w:tc>
          <w:tcPr>
            <w:tcW w:w="9017" w:type="dxa"/>
          </w:tcPr>
          <w:p w14:paraId="68C34672" w14:textId="3FD9EDF0" w:rsidR="00D2739D" w:rsidRPr="00094B46" w:rsidRDefault="00211339" w:rsidP="00D2739D">
            <w:pPr>
              <w:rPr>
                <w:b/>
                <w:sz w:val="28"/>
                <w:szCs w:val="28"/>
              </w:rPr>
            </w:pPr>
            <w:bookmarkStart w:id="19" w:name="_Toc503536824"/>
            <w:r w:rsidRPr="007664AD">
              <w:rPr>
                <w:rStyle w:val="20"/>
                <w:rFonts w:hint="eastAsia"/>
              </w:rPr>
              <w:t>事例１</w:t>
            </w:r>
            <w:r w:rsidRPr="007664AD">
              <w:rPr>
                <w:rStyle w:val="20"/>
              </w:rPr>
              <w:t xml:space="preserve"> : </w:t>
            </w:r>
            <w:r w:rsidR="00E8694A" w:rsidRPr="007664AD">
              <w:rPr>
                <w:rStyle w:val="20"/>
                <w:rFonts w:hint="eastAsia"/>
              </w:rPr>
              <w:t>東京の最高気温データ</w:t>
            </w:r>
            <w:bookmarkEnd w:id="19"/>
            <w:r w:rsidR="00140B69" w:rsidRPr="00094B46">
              <w:rPr>
                <w:b/>
                <w:sz w:val="28"/>
                <w:szCs w:val="28"/>
              </w:rPr>
              <w:t xml:space="preserve"> (case001.txt</w:t>
            </w:r>
            <w:r w:rsidR="00140B69" w:rsidRPr="00094B46">
              <w:rPr>
                <w:rFonts w:hint="eastAsia"/>
                <w:b/>
                <w:sz w:val="28"/>
                <w:szCs w:val="28"/>
              </w:rPr>
              <w:t>を参照</w:t>
            </w:r>
            <w:r w:rsidR="00140B69" w:rsidRPr="00094B46">
              <w:rPr>
                <w:b/>
                <w:sz w:val="28"/>
                <w:szCs w:val="28"/>
              </w:rPr>
              <w:t>)</w:t>
            </w:r>
          </w:p>
          <w:p w14:paraId="267263EC" w14:textId="77777777" w:rsidR="00211339" w:rsidRDefault="00211339" w:rsidP="00D2739D"/>
          <w:p w14:paraId="41987DAA" w14:textId="30FD741E" w:rsidR="008E5997" w:rsidRDefault="008E5997" w:rsidP="00D2739D">
            <w:r>
              <w:rPr>
                <w:rFonts w:hint="eastAsia"/>
              </w:rPr>
              <w:t>まず、真っ先に試したいのはこれ</w:t>
            </w:r>
            <w:r w:rsidR="00567DF3">
              <w:rPr>
                <w:rFonts w:hint="eastAsia"/>
              </w:rPr>
              <w:t>、</w:t>
            </w:r>
            <w:r w:rsidR="00567DF3">
              <w:t>Pycon 2016</w:t>
            </w:r>
            <w:r w:rsidR="00567DF3">
              <w:rPr>
                <w:rFonts w:hint="eastAsia"/>
              </w:rPr>
              <w:t>で紹介されたツール、</w:t>
            </w:r>
            <w:r w:rsidR="00567DF3">
              <w:t>ulmo</w:t>
            </w:r>
            <w:r>
              <w:rPr>
                <w:rFonts w:hint="eastAsia"/>
              </w:rPr>
              <w:t>。</w:t>
            </w:r>
            <w:r w:rsidR="00567DF3">
              <w:rPr>
                <w:rFonts w:hint="eastAsia"/>
              </w:rPr>
              <w:t>これを使うと手軽に各地の気象データがアクセス出来るらしい。まずは、</w:t>
            </w:r>
            <w:r w:rsidR="00567DF3">
              <w:t xml:space="preserve">pip install </w:t>
            </w:r>
            <w:r w:rsidR="00567DF3">
              <w:rPr>
                <w:rFonts w:hint="eastAsia"/>
              </w:rPr>
              <w:t>して、利用出来るようにする。</w:t>
            </w:r>
          </w:p>
          <w:p w14:paraId="28244EA5" w14:textId="77777777" w:rsidR="00567DF3" w:rsidRDefault="00567DF3" w:rsidP="00D2739D"/>
          <w:p w14:paraId="13E9DA33" w14:textId="4923A76A" w:rsidR="00567DF3" w:rsidRPr="00567DF3" w:rsidRDefault="00567DF3" w:rsidP="00D2739D">
            <w:r>
              <w:rPr>
                <w:noProof/>
              </w:rPr>
              <w:drawing>
                <wp:inline distT="0" distB="0" distL="0" distR="0" wp14:anchorId="77DA76B4" wp14:editId="23305623">
                  <wp:extent cx="5170317" cy="1619196"/>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91">
                            <a:extLst>
                              <a:ext uri="{28A0092B-C50C-407E-A947-70E740481C1C}">
                                <a14:useLocalDpi xmlns:a14="http://schemas.microsoft.com/office/drawing/2010/main" val="0"/>
                              </a:ext>
                            </a:extLst>
                          </a:blip>
                          <a:stretch>
                            <a:fillRect/>
                          </a:stretch>
                        </pic:blipFill>
                        <pic:spPr>
                          <a:xfrm>
                            <a:off x="0" y="0"/>
                            <a:ext cx="5183634" cy="1623366"/>
                          </a:xfrm>
                          <a:prstGeom prst="rect">
                            <a:avLst/>
                          </a:prstGeom>
                        </pic:spPr>
                      </pic:pic>
                    </a:graphicData>
                  </a:graphic>
                </wp:inline>
              </w:drawing>
            </w:r>
          </w:p>
          <w:p w14:paraId="1219CD62" w14:textId="77777777" w:rsidR="008E5997" w:rsidRDefault="008E5997" w:rsidP="00D2739D"/>
          <w:p w14:paraId="044924F5" w14:textId="587A1A9E" w:rsidR="008F7403" w:rsidRDefault="002C6610" w:rsidP="00D2739D">
            <w:r>
              <w:rPr>
                <w:rFonts w:hint="eastAsia"/>
              </w:rPr>
              <w:t>説明によると、この状態で</w:t>
            </w:r>
            <w:r>
              <w:t>PYTHON</w:t>
            </w:r>
            <w:r>
              <w:rPr>
                <w:rFonts w:hint="eastAsia"/>
              </w:rPr>
              <w:t>シェルに下記のコマンドをコピペすると、東京の気象データが取得出来るらしい。</w:t>
            </w:r>
          </w:p>
          <w:p w14:paraId="065C5DA5" w14:textId="77777777" w:rsidR="00567DF3" w:rsidRDefault="00567DF3" w:rsidP="00D2739D"/>
          <w:tbl>
            <w:tblPr>
              <w:tblStyle w:val="afb"/>
              <w:tblW w:w="0" w:type="auto"/>
              <w:tblLook w:val="04A0" w:firstRow="1" w:lastRow="0" w:firstColumn="1" w:lastColumn="0" w:noHBand="0" w:noVBand="1"/>
            </w:tblPr>
            <w:tblGrid>
              <w:gridCol w:w="8678"/>
            </w:tblGrid>
            <w:tr w:rsidR="008F7403" w14:paraId="4D7170D6" w14:textId="77777777" w:rsidTr="008F7403">
              <w:tc>
                <w:tcPr>
                  <w:tcW w:w="8791" w:type="dxa"/>
                </w:tcPr>
                <w:p w14:paraId="301CCBC7" w14:textId="77777777" w:rsidR="008F7403" w:rsidRDefault="008F7403" w:rsidP="008F7403">
                  <w:r>
                    <w:t>import ulmo</w:t>
                  </w:r>
                </w:p>
                <w:p w14:paraId="5BC24F2F" w14:textId="77777777" w:rsidR="008F7403" w:rsidRDefault="008F7403" w:rsidP="008F7403">
                  <w:r>
                    <w:t>import pandas</w:t>
                  </w:r>
                </w:p>
                <w:p w14:paraId="48649943" w14:textId="77777777" w:rsidR="008F7403" w:rsidRDefault="008F7403" w:rsidP="008F7403">
                  <w:r>
                    <w:t>import pandas as pd</w:t>
                  </w:r>
                </w:p>
                <w:p w14:paraId="56587B5A" w14:textId="77777777" w:rsidR="008F7403" w:rsidRDefault="008F7403" w:rsidP="008F7403">
                  <w:r>
                    <w:t>import seaborn as sns</w:t>
                  </w:r>
                </w:p>
                <w:p w14:paraId="1B8107A3" w14:textId="77777777" w:rsidR="008F7403" w:rsidRDefault="008F7403" w:rsidP="008F7403">
                  <w:r>
                    <w:t>import matplotlib.pyplot as plt</w:t>
                  </w:r>
                </w:p>
                <w:p w14:paraId="400EA6D2" w14:textId="77777777" w:rsidR="008F7403" w:rsidRDefault="008F7403" w:rsidP="008F7403">
                  <w:r>
                    <w:t>st =ulmo.ncdc.ghcn_daily.get_stations(country='JA', as_dataframe = True)</w:t>
                  </w:r>
                </w:p>
                <w:p w14:paraId="0A3FD23F" w14:textId="0D229F62" w:rsidR="008F7403" w:rsidRDefault="008F7403" w:rsidP="008F7403">
                  <w:r>
                    <w:t>st[st.name.str.contains('TOKYO')]</w:t>
                  </w:r>
                </w:p>
              </w:tc>
            </w:tr>
          </w:tbl>
          <w:p w14:paraId="5762AC09" w14:textId="77777777" w:rsidR="008F7403" w:rsidRDefault="008F7403" w:rsidP="00D2739D"/>
          <w:p w14:paraId="10F00E41" w14:textId="3092DCF3" w:rsidR="002C6610" w:rsidRDefault="002C6610" w:rsidP="00D2739D">
            <w:r>
              <w:rPr>
                <w:rFonts w:hint="eastAsia"/>
              </w:rPr>
              <w:t>実行したところ、確かにそれらしいデータが取得出来た。だけど、これだけじゃ意味がわからないし、面白くもなんともない。</w:t>
            </w:r>
          </w:p>
          <w:p w14:paraId="2F70AED6" w14:textId="77777777" w:rsidR="002C6610" w:rsidRDefault="002C6610" w:rsidP="00D2739D"/>
          <w:p w14:paraId="5F5BF797" w14:textId="493AF963" w:rsidR="002C6610" w:rsidRDefault="002C6610" w:rsidP="00D2739D">
            <w:r>
              <w:rPr>
                <w:rFonts w:hint="eastAsia"/>
                <w:noProof/>
              </w:rPr>
              <w:drawing>
                <wp:inline distT="0" distB="0" distL="0" distR="0" wp14:anchorId="767E2699" wp14:editId="78F6CF03">
                  <wp:extent cx="4941717" cy="163245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92">
                            <a:extLst>
                              <a:ext uri="{28A0092B-C50C-407E-A947-70E740481C1C}">
                                <a14:useLocalDpi xmlns:a14="http://schemas.microsoft.com/office/drawing/2010/main" val="0"/>
                              </a:ext>
                            </a:extLst>
                          </a:blip>
                          <a:stretch>
                            <a:fillRect/>
                          </a:stretch>
                        </pic:blipFill>
                        <pic:spPr>
                          <a:xfrm>
                            <a:off x="0" y="0"/>
                            <a:ext cx="4952315" cy="1635959"/>
                          </a:xfrm>
                          <a:prstGeom prst="rect">
                            <a:avLst/>
                          </a:prstGeom>
                        </pic:spPr>
                      </pic:pic>
                    </a:graphicData>
                  </a:graphic>
                </wp:inline>
              </w:drawing>
            </w:r>
          </w:p>
          <w:p w14:paraId="7F6EB04E" w14:textId="77777777" w:rsidR="008F7403" w:rsidRDefault="008F7403" w:rsidP="00D2739D"/>
          <w:p w14:paraId="709C07B0" w14:textId="008DE2FC" w:rsidR="00CF0FC8" w:rsidRPr="00CF0FC8" w:rsidRDefault="00CF0FC8" w:rsidP="00D2739D">
            <w:r>
              <w:rPr>
                <w:rFonts w:hint="eastAsia"/>
              </w:rPr>
              <w:t>取得出来たデータ（この場合、</w:t>
            </w:r>
            <w:r w:rsidRPr="00CF0FC8">
              <w:t>JA000047662</w:t>
            </w:r>
            <w:r>
              <w:t xml:space="preserve"> </w:t>
            </w:r>
            <w:r>
              <w:rPr>
                <w:rFonts w:hint="eastAsia"/>
              </w:rPr>
              <w:t>という観測地点の名前だと思う）を使って、再度、</w:t>
            </w:r>
            <w:r>
              <w:t>ulmo</w:t>
            </w:r>
            <w:r>
              <w:rPr>
                <w:rFonts w:hint="eastAsia"/>
              </w:rPr>
              <w:t>を実行すると、観測データが取得出来るらしい。</w:t>
            </w:r>
          </w:p>
          <w:p w14:paraId="2CDFCE25" w14:textId="77777777" w:rsidR="00CF0FC8" w:rsidRDefault="00CF0FC8" w:rsidP="00D2739D"/>
          <w:tbl>
            <w:tblPr>
              <w:tblStyle w:val="afb"/>
              <w:tblW w:w="0" w:type="auto"/>
              <w:tblLook w:val="04A0" w:firstRow="1" w:lastRow="0" w:firstColumn="1" w:lastColumn="0" w:noHBand="0" w:noVBand="1"/>
            </w:tblPr>
            <w:tblGrid>
              <w:gridCol w:w="8678"/>
            </w:tblGrid>
            <w:tr w:rsidR="00CF0FC8" w14:paraId="77AC86A6" w14:textId="77777777" w:rsidTr="00CF0FC8">
              <w:tc>
                <w:tcPr>
                  <w:tcW w:w="8791" w:type="dxa"/>
                </w:tcPr>
                <w:p w14:paraId="78C34EA2" w14:textId="47AA701E" w:rsidR="00CF0FC8" w:rsidRDefault="00CF0FC8" w:rsidP="00D2739D">
                  <w:r w:rsidRPr="00CF0FC8">
                    <w:t>data = ulmo.ncdc.ghcn_daily.get_data('JA000047662', as_dataframe = True)</w:t>
                  </w:r>
                </w:p>
              </w:tc>
            </w:tr>
          </w:tbl>
          <w:p w14:paraId="2847C6A9" w14:textId="4980CB81" w:rsidR="00CF0FC8" w:rsidRDefault="00CF0FC8" w:rsidP="00D2739D">
            <w:r>
              <w:rPr>
                <w:noProof/>
              </w:rPr>
              <w:lastRenderedPageBreak/>
              <w:drawing>
                <wp:inline distT="0" distB="0" distL="0" distR="0" wp14:anchorId="6D0BF69E" wp14:editId="67423152">
                  <wp:extent cx="5732145" cy="2339340"/>
                  <wp:effectExtent l="0" t="0" r="825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93">
                            <a:extLst>
                              <a:ext uri="{28A0092B-C50C-407E-A947-70E740481C1C}">
                                <a14:useLocalDpi xmlns:a14="http://schemas.microsoft.com/office/drawing/2010/main" val="0"/>
                              </a:ext>
                            </a:extLst>
                          </a:blip>
                          <a:stretch>
                            <a:fillRect/>
                          </a:stretch>
                        </pic:blipFill>
                        <pic:spPr>
                          <a:xfrm>
                            <a:off x="0" y="0"/>
                            <a:ext cx="5732145" cy="2339340"/>
                          </a:xfrm>
                          <a:prstGeom prst="rect">
                            <a:avLst/>
                          </a:prstGeom>
                        </pic:spPr>
                      </pic:pic>
                    </a:graphicData>
                  </a:graphic>
                </wp:inline>
              </w:drawing>
            </w:r>
          </w:p>
          <w:p w14:paraId="546E94C6" w14:textId="3707CAF7" w:rsidR="008F7403" w:rsidRDefault="00CF0FC8" w:rsidP="00D2739D">
            <w:r>
              <w:rPr>
                <w:rFonts w:hint="eastAsia"/>
              </w:rPr>
              <w:t>実行すると、データを取得しにいったみたい。どのくらいのデータを取得しているのかわからないけど、３−４分はターミナルが固まったので、相当重たいコマンドだと思う。</w:t>
            </w:r>
          </w:p>
          <w:p w14:paraId="716B089A" w14:textId="77777777" w:rsidR="00CF0FC8" w:rsidRDefault="00CF0FC8" w:rsidP="00D2739D"/>
          <w:p w14:paraId="10540C26" w14:textId="10FE28C2" w:rsidR="00473D23" w:rsidRDefault="00473D23" w:rsidP="00D2739D">
            <w:r>
              <w:rPr>
                <w:rFonts w:hint="eastAsia"/>
              </w:rPr>
              <w:t>最後の仕上げとして、データを視覚化する。</w:t>
            </w:r>
          </w:p>
          <w:p w14:paraId="016E4B8F" w14:textId="77777777" w:rsidR="00473D23" w:rsidRDefault="00473D23" w:rsidP="00D2739D"/>
          <w:tbl>
            <w:tblPr>
              <w:tblStyle w:val="afb"/>
              <w:tblW w:w="0" w:type="auto"/>
              <w:tblLook w:val="04A0" w:firstRow="1" w:lastRow="0" w:firstColumn="1" w:lastColumn="0" w:noHBand="0" w:noVBand="1"/>
            </w:tblPr>
            <w:tblGrid>
              <w:gridCol w:w="3853"/>
            </w:tblGrid>
            <w:tr w:rsidR="00473D23" w14:paraId="5A431C5C" w14:textId="77777777" w:rsidTr="00473D23">
              <w:tc>
                <w:tcPr>
                  <w:tcW w:w="3853" w:type="dxa"/>
                </w:tcPr>
                <w:p w14:paraId="06A4FD00" w14:textId="77777777" w:rsidR="00473D23" w:rsidRDefault="00473D23" w:rsidP="00473D23">
                  <w:r>
                    <w:t>tm = data['MAX'].copy()</w:t>
                  </w:r>
                </w:p>
                <w:p w14:paraId="028A949D" w14:textId="77777777" w:rsidR="00473D23" w:rsidRDefault="00473D23" w:rsidP="00473D23">
                  <w:r>
                    <w:t>tm.value = tm.value/10.0</w:t>
                  </w:r>
                </w:p>
                <w:p w14:paraId="56A38571" w14:textId="1973F393" w:rsidR="00473D23" w:rsidRDefault="00473D23" w:rsidP="00473D23">
                  <w:r>
                    <w:t>tm['value'].plot()</w:t>
                  </w:r>
                </w:p>
              </w:tc>
            </w:tr>
          </w:tbl>
          <w:p w14:paraId="296B209E" w14:textId="77777777" w:rsidR="00473D23" w:rsidRDefault="00473D23" w:rsidP="00D2739D"/>
          <w:p w14:paraId="618F0049" w14:textId="584811CB" w:rsidR="00CB4F29" w:rsidRDefault="00CB4F29" w:rsidP="00D2739D">
            <w:r>
              <w:rPr>
                <w:rFonts w:hint="eastAsia"/>
              </w:rPr>
              <w:t>ところが、実際にコマンド実行してみると、下記のようなメッセージが表示されるだけで、肝心のグラフィックが表示されない。</w:t>
            </w:r>
          </w:p>
          <w:p w14:paraId="16169662" w14:textId="74C0FBD4" w:rsidR="00CB4F29" w:rsidRDefault="00CB4F29" w:rsidP="00D2739D">
            <w:r>
              <w:rPr>
                <w:noProof/>
              </w:rPr>
              <w:drawing>
                <wp:inline distT="0" distB="0" distL="0" distR="0" wp14:anchorId="2A89F26C" wp14:editId="236F57C4">
                  <wp:extent cx="5732145" cy="765810"/>
                  <wp:effectExtent l="0" t="0" r="825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94">
                            <a:extLst>
                              <a:ext uri="{28A0092B-C50C-407E-A947-70E740481C1C}">
                                <a14:useLocalDpi xmlns:a14="http://schemas.microsoft.com/office/drawing/2010/main" val="0"/>
                              </a:ext>
                            </a:extLst>
                          </a:blip>
                          <a:stretch>
                            <a:fillRect/>
                          </a:stretch>
                        </pic:blipFill>
                        <pic:spPr>
                          <a:xfrm>
                            <a:off x="0" y="0"/>
                            <a:ext cx="5732145" cy="765810"/>
                          </a:xfrm>
                          <a:prstGeom prst="rect">
                            <a:avLst/>
                          </a:prstGeom>
                        </pic:spPr>
                      </pic:pic>
                    </a:graphicData>
                  </a:graphic>
                </wp:inline>
              </w:drawing>
            </w:r>
          </w:p>
          <w:p w14:paraId="0DCF0B5E" w14:textId="77777777" w:rsidR="00473D23" w:rsidRDefault="00473D23" w:rsidP="00D2739D"/>
          <w:p w14:paraId="518470A9" w14:textId="1B8DE7FD" w:rsidR="002C7AAB" w:rsidRDefault="002C7AAB" w:rsidP="00D2739D">
            <w:r>
              <w:rPr>
                <w:rFonts w:hint="eastAsia"/>
              </w:rPr>
              <w:t>プレゼンだと、かきのようなグラフが表示されると説明されているので、同じ出力が出ることを期待しているのに・・・。</w:t>
            </w:r>
          </w:p>
          <w:p w14:paraId="3EA97EF9" w14:textId="77777777" w:rsidR="002C7AAB" w:rsidRDefault="002C7AAB" w:rsidP="00D2739D"/>
          <w:p w14:paraId="0186BE78" w14:textId="32FFD40E" w:rsidR="00CB4F29" w:rsidRDefault="002C7AAB" w:rsidP="00D2739D">
            <w:r>
              <w:rPr>
                <w:rFonts w:hint="eastAsia"/>
              </w:rPr>
              <w:lastRenderedPageBreak/>
              <w:t xml:space="preserve">　　</w:t>
            </w:r>
            <w:r>
              <w:rPr>
                <w:rFonts w:hint="eastAsia"/>
                <w:noProof/>
              </w:rPr>
              <w:drawing>
                <wp:inline distT="0" distB="0" distL="0" distR="0" wp14:anchorId="6B6D7799" wp14:editId="5E99E8CA">
                  <wp:extent cx="4659893" cy="2810803"/>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95">
                            <a:extLst>
                              <a:ext uri="{28A0092B-C50C-407E-A947-70E740481C1C}">
                                <a14:useLocalDpi xmlns:a14="http://schemas.microsoft.com/office/drawing/2010/main" val="0"/>
                              </a:ext>
                            </a:extLst>
                          </a:blip>
                          <a:stretch>
                            <a:fillRect/>
                          </a:stretch>
                        </pic:blipFill>
                        <pic:spPr>
                          <a:xfrm>
                            <a:off x="0" y="0"/>
                            <a:ext cx="4666089" cy="2814540"/>
                          </a:xfrm>
                          <a:prstGeom prst="rect">
                            <a:avLst/>
                          </a:prstGeom>
                        </pic:spPr>
                      </pic:pic>
                    </a:graphicData>
                  </a:graphic>
                </wp:inline>
              </w:drawing>
            </w:r>
          </w:p>
          <w:p w14:paraId="02E8EE4A" w14:textId="77777777" w:rsidR="008E5997" w:rsidRDefault="008E5997" w:rsidP="00D2739D"/>
          <w:p w14:paraId="44851C3A" w14:textId="77777777" w:rsidR="002C7AAB" w:rsidRDefault="002C7AAB" w:rsidP="00D2739D">
            <w:r>
              <w:rPr>
                <w:rFonts w:hint="eastAsia"/>
              </w:rPr>
              <w:t>ネットで色々と調べたら、下記、コマンドを実行しないとグラフィックは表示されないらしい。</w:t>
            </w:r>
          </w:p>
          <w:p w14:paraId="704D8765" w14:textId="77777777" w:rsidR="002C7AAB" w:rsidRPr="002C7AAB" w:rsidRDefault="002C7AAB" w:rsidP="00D2739D"/>
          <w:tbl>
            <w:tblPr>
              <w:tblStyle w:val="afb"/>
              <w:tblW w:w="0" w:type="auto"/>
              <w:tblLook w:val="04A0" w:firstRow="1" w:lastRow="0" w:firstColumn="1" w:lastColumn="0" w:noHBand="0" w:noVBand="1"/>
            </w:tblPr>
            <w:tblGrid>
              <w:gridCol w:w="1591"/>
            </w:tblGrid>
            <w:tr w:rsidR="002C7AAB" w14:paraId="05F1AEC7" w14:textId="77777777" w:rsidTr="002C7AAB">
              <w:trPr>
                <w:trHeight w:val="306"/>
              </w:trPr>
              <w:tc>
                <w:tcPr>
                  <w:tcW w:w="1591" w:type="dxa"/>
                </w:tcPr>
                <w:p w14:paraId="18155885" w14:textId="163F19C0" w:rsidR="002C7AAB" w:rsidRDefault="002C7AAB" w:rsidP="00D2739D">
                  <w:r w:rsidRPr="002C7AAB">
                    <w:t>plt.show()</w:t>
                  </w:r>
                </w:p>
              </w:tc>
            </w:tr>
          </w:tbl>
          <w:p w14:paraId="282CD06D" w14:textId="77777777" w:rsidR="002C7AAB" w:rsidRDefault="002C7AAB" w:rsidP="00D2739D"/>
          <w:p w14:paraId="42D47802" w14:textId="27BB7F5E" w:rsidR="002C7AAB" w:rsidRDefault="002C7AAB" w:rsidP="00D2739D">
            <w:r>
              <w:rPr>
                <w:rFonts w:hint="eastAsia"/>
              </w:rPr>
              <w:t>実行したところ、無事、期待した画面が表示された。</w:t>
            </w:r>
          </w:p>
          <w:p w14:paraId="1F134F43" w14:textId="77777777" w:rsidR="002C7AAB" w:rsidRDefault="002C7AAB" w:rsidP="00D2739D"/>
          <w:p w14:paraId="2E099859" w14:textId="20CE4F70" w:rsidR="002C7AAB" w:rsidRDefault="002C7AAB" w:rsidP="00D2739D">
            <w:r>
              <w:rPr>
                <w:rFonts w:hint="eastAsia"/>
                <w:noProof/>
              </w:rPr>
              <w:drawing>
                <wp:inline distT="0" distB="0" distL="0" distR="0" wp14:anchorId="25CA3755" wp14:editId="07BEF044">
                  <wp:extent cx="5122522" cy="4337148"/>
                  <wp:effectExtent l="0" t="0" r="889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96">
                            <a:extLst>
                              <a:ext uri="{28A0092B-C50C-407E-A947-70E740481C1C}">
                                <a14:useLocalDpi xmlns:a14="http://schemas.microsoft.com/office/drawing/2010/main" val="0"/>
                              </a:ext>
                            </a:extLst>
                          </a:blip>
                          <a:stretch>
                            <a:fillRect/>
                          </a:stretch>
                        </pic:blipFill>
                        <pic:spPr>
                          <a:xfrm>
                            <a:off x="0" y="0"/>
                            <a:ext cx="5128656" cy="4342341"/>
                          </a:xfrm>
                          <a:prstGeom prst="rect">
                            <a:avLst/>
                          </a:prstGeom>
                        </pic:spPr>
                      </pic:pic>
                    </a:graphicData>
                  </a:graphic>
                </wp:inline>
              </w:drawing>
            </w:r>
          </w:p>
          <w:p w14:paraId="41265417" w14:textId="77777777" w:rsidR="002C7AAB" w:rsidRDefault="002C7AAB" w:rsidP="00D2739D"/>
          <w:p w14:paraId="49001388" w14:textId="52DFF369" w:rsidR="00881F1A" w:rsidRDefault="00881F1A" w:rsidP="00D2739D">
            <w:r>
              <w:rPr>
                <w:rFonts w:hint="eastAsia"/>
              </w:rPr>
              <w:lastRenderedPageBreak/>
              <w:t>以上、色々とせつめいしたけれども、結局、東京の気象情報データを取得して、最高気温をグラフに出力するために記述したコードは１２行だけ。Pythonってすごいパワフルな言語だと感じる。</w:t>
            </w:r>
          </w:p>
          <w:p w14:paraId="7EA9892A" w14:textId="77777777" w:rsidR="00881F1A" w:rsidRDefault="00881F1A" w:rsidP="00D2739D"/>
          <w:tbl>
            <w:tblPr>
              <w:tblStyle w:val="afb"/>
              <w:tblW w:w="0" w:type="auto"/>
              <w:tblLook w:val="04A0" w:firstRow="1" w:lastRow="0" w:firstColumn="1" w:lastColumn="0" w:noHBand="0" w:noVBand="1"/>
            </w:tblPr>
            <w:tblGrid>
              <w:gridCol w:w="7822"/>
            </w:tblGrid>
            <w:tr w:rsidR="00881F1A" w14:paraId="51D12105" w14:textId="77777777" w:rsidTr="00881F1A">
              <w:tc>
                <w:tcPr>
                  <w:tcW w:w="7822" w:type="dxa"/>
                </w:tcPr>
                <w:p w14:paraId="56E1A4A1" w14:textId="77777777" w:rsidR="00881F1A" w:rsidRDefault="00881F1A" w:rsidP="00881F1A">
                  <w:r>
                    <w:t>import ulmo</w:t>
                  </w:r>
                </w:p>
                <w:p w14:paraId="29759EBD" w14:textId="77777777" w:rsidR="00881F1A" w:rsidRDefault="00881F1A" w:rsidP="00881F1A">
                  <w:r>
                    <w:t>import pandas</w:t>
                  </w:r>
                </w:p>
                <w:p w14:paraId="205781DE" w14:textId="77777777" w:rsidR="00881F1A" w:rsidRDefault="00881F1A" w:rsidP="00881F1A">
                  <w:r>
                    <w:t>import pandas as pd</w:t>
                  </w:r>
                </w:p>
                <w:p w14:paraId="581DE6E2" w14:textId="77777777" w:rsidR="00881F1A" w:rsidRDefault="00881F1A" w:rsidP="00881F1A">
                  <w:r>
                    <w:t>import seaborn as sns</w:t>
                  </w:r>
                </w:p>
                <w:p w14:paraId="0E2F3FA6" w14:textId="77777777" w:rsidR="00881F1A" w:rsidRDefault="00881F1A" w:rsidP="00881F1A">
                  <w:r>
                    <w:t>import matplotlib.pyplot as plt</w:t>
                  </w:r>
                </w:p>
                <w:p w14:paraId="45A98B16" w14:textId="77777777" w:rsidR="00881F1A" w:rsidRDefault="00881F1A" w:rsidP="00881F1A">
                  <w:r>
                    <w:t>st =ulmo.ncdc.ghcn_daily.get_stations(country='JA', as_dataframe = True)</w:t>
                  </w:r>
                </w:p>
                <w:p w14:paraId="1449A549" w14:textId="77777777" w:rsidR="00881F1A" w:rsidRDefault="00881F1A" w:rsidP="00881F1A">
                  <w:r>
                    <w:t>st[st.name.str.contains('TOKYO')]</w:t>
                  </w:r>
                </w:p>
                <w:p w14:paraId="68569046" w14:textId="77777777" w:rsidR="00881F1A" w:rsidRDefault="00881F1A" w:rsidP="00881F1A">
                  <w:r>
                    <w:t>data = ulmo.ncdc.ghcn_daily.get_data('JA000047662', as_dataframe = True)</w:t>
                  </w:r>
                </w:p>
                <w:p w14:paraId="5BE9B474" w14:textId="77777777" w:rsidR="00881F1A" w:rsidRDefault="00881F1A" w:rsidP="00881F1A">
                  <w:r>
                    <w:t>tm = data['TMAX'].copy()</w:t>
                  </w:r>
                </w:p>
                <w:p w14:paraId="2FBCBCFA" w14:textId="77777777" w:rsidR="00881F1A" w:rsidRDefault="00881F1A" w:rsidP="00881F1A">
                  <w:r>
                    <w:t>tm.value = tm.value/10.0</w:t>
                  </w:r>
                </w:p>
                <w:p w14:paraId="76AA9FCE" w14:textId="77777777" w:rsidR="00881F1A" w:rsidRDefault="00881F1A" w:rsidP="00881F1A">
                  <w:r>
                    <w:t>tm['value'].plot()</w:t>
                  </w:r>
                </w:p>
                <w:p w14:paraId="3B694D8E" w14:textId="0AC18BA3" w:rsidR="00881F1A" w:rsidRDefault="00881F1A" w:rsidP="00881F1A">
                  <w:r>
                    <w:t>plt.show()</w:t>
                  </w:r>
                </w:p>
              </w:tc>
            </w:tr>
          </w:tbl>
          <w:p w14:paraId="0FBA77AD" w14:textId="77777777" w:rsidR="002C7AAB" w:rsidRDefault="002C7AAB" w:rsidP="00D2739D"/>
          <w:p w14:paraId="5908292D" w14:textId="56904CEE" w:rsidR="00AD79C2" w:rsidRDefault="00AD79C2" w:rsidP="00D2739D">
            <w:r>
              <w:rPr>
                <w:rFonts w:hint="eastAsia"/>
              </w:rPr>
              <w:t>以上まで実行した段階で、Githu</w:t>
            </w:r>
            <w:r>
              <w:t>b</w:t>
            </w:r>
            <w:r>
              <w:rPr>
                <w:rFonts w:hint="eastAsia"/>
              </w:rPr>
              <w:t>に上げた。</w:t>
            </w:r>
            <w:r>
              <w:t xml:space="preserve"> (2018/01/07)</w:t>
            </w:r>
          </w:p>
          <w:p w14:paraId="11B3E8EC" w14:textId="709FA702" w:rsidR="00AD79C2" w:rsidRPr="00AD79C2" w:rsidRDefault="00AD79C2" w:rsidP="00D2739D">
            <w:r>
              <w:rPr>
                <w:rFonts w:hint="eastAsia"/>
                <w:noProof/>
              </w:rPr>
              <w:drawing>
                <wp:inline distT="0" distB="0" distL="0" distR="0" wp14:anchorId="37D6EA98" wp14:editId="60CC0A86">
                  <wp:extent cx="5732145" cy="1819910"/>
                  <wp:effectExtent l="0" t="0" r="8255"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97">
                            <a:extLst>
                              <a:ext uri="{28A0092B-C50C-407E-A947-70E740481C1C}">
                                <a14:useLocalDpi xmlns:a14="http://schemas.microsoft.com/office/drawing/2010/main" val="0"/>
                              </a:ext>
                            </a:extLst>
                          </a:blip>
                          <a:stretch>
                            <a:fillRect/>
                          </a:stretch>
                        </pic:blipFill>
                        <pic:spPr>
                          <a:xfrm>
                            <a:off x="0" y="0"/>
                            <a:ext cx="5732145" cy="1819910"/>
                          </a:xfrm>
                          <a:prstGeom prst="rect">
                            <a:avLst/>
                          </a:prstGeom>
                        </pic:spPr>
                      </pic:pic>
                    </a:graphicData>
                  </a:graphic>
                </wp:inline>
              </w:drawing>
            </w:r>
          </w:p>
          <w:p w14:paraId="292095EA" w14:textId="77777777" w:rsidR="00AD79C2" w:rsidRDefault="00AD79C2" w:rsidP="00D2739D"/>
          <w:p w14:paraId="3B7E3DA5" w14:textId="277D7586" w:rsidR="008E5997" w:rsidRDefault="008E5997" w:rsidP="00D2739D">
            <w:r w:rsidRPr="008E5997">
              <w:rPr>
                <w:rFonts w:hint="eastAsia"/>
              </w:rPr>
              <w:t>週末サイエンティストのススメ</w:t>
            </w:r>
            <w:r>
              <w:t>:</w:t>
            </w:r>
          </w:p>
          <w:p w14:paraId="26B5F59B" w14:textId="131256CC" w:rsidR="008E5997" w:rsidRDefault="001D6AE7" w:rsidP="00D2739D">
            <w:hyperlink r:id="rId98" w:history="1">
              <w:r w:rsidR="008E5997" w:rsidRPr="009B5603">
                <w:rPr>
                  <w:rStyle w:val="af7"/>
                </w:rPr>
                <w:t>https://pycon.jp/2016/ja/schedule/presentation/72/</w:t>
              </w:r>
            </w:hyperlink>
          </w:p>
          <w:p w14:paraId="179014F3" w14:textId="237AC39D" w:rsidR="008E506C" w:rsidRDefault="001D6AE7" w:rsidP="00D2739D">
            <w:hyperlink r:id="rId99" w:history="1">
              <w:r w:rsidR="008E506C" w:rsidRPr="009B5603">
                <w:rPr>
                  <w:rStyle w:val="af7"/>
                </w:rPr>
                <w:t>https://github.com/bakfoo/pyconjp2016</w:t>
              </w:r>
            </w:hyperlink>
          </w:p>
          <w:p w14:paraId="6B73D9CE" w14:textId="77777777" w:rsidR="008E506C" w:rsidRPr="008E5997" w:rsidRDefault="008E506C" w:rsidP="00D2739D"/>
          <w:p w14:paraId="47F883CC" w14:textId="77777777" w:rsidR="00211339" w:rsidRDefault="00211339" w:rsidP="00D2739D"/>
        </w:tc>
      </w:tr>
      <w:tr w:rsidR="00D2739D" w:rsidRPr="008E506C" w14:paraId="67086FC4" w14:textId="77777777" w:rsidTr="00705F56">
        <w:tc>
          <w:tcPr>
            <w:tcW w:w="9017" w:type="dxa"/>
          </w:tcPr>
          <w:p w14:paraId="4ECC9390" w14:textId="188D3CF7" w:rsidR="00E8694A" w:rsidRPr="00094B46" w:rsidRDefault="00E8694A" w:rsidP="00E8694A">
            <w:pPr>
              <w:rPr>
                <w:b/>
                <w:sz w:val="28"/>
                <w:szCs w:val="28"/>
              </w:rPr>
            </w:pPr>
            <w:bookmarkStart w:id="20" w:name="_Toc503536825"/>
            <w:r w:rsidRPr="007664AD">
              <w:rPr>
                <w:rStyle w:val="20"/>
                <w:rFonts w:hint="eastAsia"/>
              </w:rPr>
              <w:lastRenderedPageBreak/>
              <w:t>事例</w:t>
            </w:r>
            <w:r w:rsidRPr="007664AD">
              <w:rPr>
                <w:rStyle w:val="20"/>
              </w:rPr>
              <w:t xml:space="preserve">2 : </w:t>
            </w:r>
            <w:r w:rsidRPr="007664AD">
              <w:rPr>
                <w:rStyle w:val="20"/>
                <w:rFonts w:hint="eastAsia"/>
              </w:rPr>
              <w:t>東日本大震災の地震データ</w:t>
            </w:r>
            <w:bookmarkEnd w:id="20"/>
            <w:r w:rsidRPr="00094B46">
              <w:rPr>
                <w:b/>
                <w:sz w:val="28"/>
                <w:szCs w:val="28"/>
              </w:rPr>
              <w:t xml:space="preserve"> (case001.txt</w:t>
            </w:r>
            <w:r w:rsidRPr="00094B46">
              <w:rPr>
                <w:rFonts w:hint="eastAsia"/>
                <w:b/>
                <w:sz w:val="28"/>
                <w:szCs w:val="28"/>
              </w:rPr>
              <w:t>を参照</w:t>
            </w:r>
            <w:r w:rsidRPr="00094B46">
              <w:rPr>
                <w:b/>
                <w:sz w:val="28"/>
                <w:szCs w:val="28"/>
              </w:rPr>
              <w:t>)</w:t>
            </w:r>
          </w:p>
          <w:p w14:paraId="1945D4C8" w14:textId="77777777" w:rsidR="00E8694A" w:rsidRDefault="00E8694A" w:rsidP="00E8694A"/>
          <w:p w14:paraId="7230D5C3" w14:textId="7FB94A1B" w:rsidR="00941229" w:rsidRDefault="00941229" w:rsidP="00E8694A">
            <w:r>
              <w:rPr>
                <w:rFonts w:hint="eastAsia"/>
              </w:rPr>
              <w:t>実は、一番衝撃を受けたのがこの事例。まず、</w:t>
            </w:r>
            <w:r>
              <w:t>obspy</w:t>
            </w:r>
            <w:r>
              <w:rPr>
                <w:rFonts w:hint="eastAsia"/>
              </w:rPr>
              <w:t>という地震学のツールを使う必要があるそうです。</w:t>
            </w:r>
          </w:p>
          <w:p w14:paraId="6A6F3E08" w14:textId="77777777" w:rsidR="00074028" w:rsidRDefault="00074028" w:rsidP="00E8694A"/>
          <w:p w14:paraId="48ABA913" w14:textId="1FAC4A88" w:rsidR="00074028" w:rsidRDefault="00074028" w:rsidP="00E8694A">
            <w:r>
              <w:rPr>
                <w:rFonts w:hint="eastAsia"/>
              </w:rPr>
              <w:t>まずは</w:t>
            </w:r>
            <w:r>
              <w:t xml:space="preserve"> pip</w:t>
            </w:r>
            <w:r>
              <w:rPr>
                <w:rFonts w:hint="eastAsia"/>
              </w:rPr>
              <w:t>で</w:t>
            </w:r>
            <w:r>
              <w:t>obspy</w:t>
            </w:r>
            <w:r>
              <w:rPr>
                <w:rFonts w:hint="eastAsia"/>
              </w:rPr>
              <w:t>をインストール。</w:t>
            </w:r>
          </w:p>
          <w:p w14:paraId="03F615B3" w14:textId="77777777" w:rsidR="00074028" w:rsidRDefault="00074028" w:rsidP="00E8694A"/>
          <w:p w14:paraId="12AB24BC" w14:textId="68728034" w:rsidR="00074028" w:rsidRDefault="00074028" w:rsidP="00E8694A">
            <w:r>
              <w:rPr>
                <w:noProof/>
              </w:rPr>
              <w:lastRenderedPageBreak/>
              <w:drawing>
                <wp:inline distT="0" distB="0" distL="0" distR="0" wp14:anchorId="0BAD319F" wp14:editId="43673BD5">
                  <wp:extent cx="5732145" cy="1179195"/>
                  <wp:effectExtent l="0" t="0" r="825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100">
                            <a:extLst>
                              <a:ext uri="{28A0092B-C50C-407E-A947-70E740481C1C}">
                                <a14:useLocalDpi xmlns:a14="http://schemas.microsoft.com/office/drawing/2010/main" val="0"/>
                              </a:ext>
                            </a:extLst>
                          </a:blip>
                          <a:stretch>
                            <a:fillRect/>
                          </a:stretch>
                        </pic:blipFill>
                        <pic:spPr>
                          <a:xfrm>
                            <a:off x="0" y="0"/>
                            <a:ext cx="5732145" cy="1179195"/>
                          </a:xfrm>
                          <a:prstGeom prst="rect">
                            <a:avLst/>
                          </a:prstGeom>
                        </pic:spPr>
                      </pic:pic>
                    </a:graphicData>
                  </a:graphic>
                </wp:inline>
              </w:drawing>
            </w:r>
          </w:p>
          <w:p w14:paraId="1749A7DB" w14:textId="77777777" w:rsidR="00941229" w:rsidRDefault="00941229" w:rsidP="00E8694A"/>
          <w:p w14:paraId="34077F88" w14:textId="77777777" w:rsidR="002C6A21" w:rsidRDefault="002C6A21" w:rsidP="00E8694A"/>
          <w:p w14:paraId="6B13CA80" w14:textId="77777777" w:rsidR="00283583" w:rsidRDefault="00283583" w:rsidP="00E8694A">
            <w:r>
              <w:rPr>
                <w:rFonts w:hint="eastAsia"/>
              </w:rPr>
              <w:t>また、試行中に気づいたが、</w:t>
            </w:r>
            <w:r>
              <w:t>Basemap</w:t>
            </w:r>
            <w:r>
              <w:rPr>
                <w:rFonts w:hint="eastAsia"/>
              </w:rPr>
              <w:t>か</w:t>
            </w:r>
            <w:r>
              <w:t xml:space="preserve"> Cartopy </w:t>
            </w:r>
            <w:r>
              <w:rPr>
                <w:rFonts w:hint="eastAsia"/>
              </w:rPr>
              <w:t>というモジュールが必要らしい。</w:t>
            </w:r>
          </w:p>
          <w:p w14:paraId="4D0F5A4D" w14:textId="77777777" w:rsidR="00283583" w:rsidRPr="00283583" w:rsidRDefault="00283583" w:rsidP="00E8694A"/>
          <w:p w14:paraId="3C84D327" w14:textId="77777777" w:rsidR="002C6A21" w:rsidRDefault="002C6A21" w:rsidP="002C6A21">
            <w:pPr>
              <w:pStyle w:val="p1"/>
            </w:pPr>
            <w:r>
              <w:rPr>
                <w:rStyle w:val="s1"/>
              </w:rPr>
              <w:t>Basemap nor Cartopy</w:t>
            </w:r>
            <w:r>
              <w:rPr>
                <w:rStyle w:val="apple-converted-space"/>
              </w:rPr>
              <w:t> </w:t>
            </w:r>
          </w:p>
          <w:p w14:paraId="1EB44DB0" w14:textId="77777777" w:rsidR="002C6A21" w:rsidRDefault="002C6A21" w:rsidP="00E8694A"/>
          <w:p w14:paraId="5456A0E9" w14:textId="2FAD1EC2" w:rsidR="006B7E4B" w:rsidRDefault="006B7E4B" w:rsidP="00E8694A">
            <w:r>
              <w:rPr>
                <w:rFonts w:hint="eastAsia"/>
              </w:rPr>
              <w:t>苦労したけど、何とか</w:t>
            </w:r>
            <w:r>
              <w:t>Basemap</w:t>
            </w:r>
            <w:r>
              <w:rPr>
                <w:rFonts w:hint="eastAsia"/>
              </w:rPr>
              <w:t>を</w:t>
            </w:r>
            <w:r>
              <w:t>wget</w:t>
            </w:r>
            <w:r>
              <w:rPr>
                <w:rFonts w:hint="eastAsia"/>
              </w:rPr>
              <w:t>を使ってインストール出来た（手順は、</w:t>
            </w:r>
            <w:r w:rsidR="00094B46">
              <w:rPr>
                <w:rFonts w:hint="eastAsia"/>
              </w:rPr>
              <w:t>下に別途記述した</w:t>
            </w:r>
            <w:r>
              <w:rPr>
                <w:rFonts w:hint="eastAsia"/>
              </w:rPr>
              <w:t>）。</w:t>
            </w:r>
          </w:p>
          <w:p w14:paraId="1F81BBD7" w14:textId="77777777" w:rsidR="00094B46" w:rsidRDefault="00094B46" w:rsidP="00E8694A"/>
          <w:p w14:paraId="4F0FE5E5" w14:textId="3D291166" w:rsidR="00094B46" w:rsidRDefault="00094B46" w:rsidP="00E8694A">
            <w:r>
              <w:rPr>
                <w:rFonts w:hint="eastAsia"/>
              </w:rPr>
              <w:t>さて、いよいよお楽しみのコード実行。下記のコマンドを実行してみた。</w:t>
            </w:r>
          </w:p>
          <w:p w14:paraId="3D7D4C44" w14:textId="77777777" w:rsidR="00094B46" w:rsidRDefault="00094B46" w:rsidP="00E8694A"/>
          <w:tbl>
            <w:tblPr>
              <w:tblStyle w:val="afb"/>
              <w:tblW w:w="0" w:type="auto"/>
              <w:tblLook w:val="04A0" w:firstRow="1" w:lastRow="0" w:firstColumn="1" w:lastColumn="0" w:noHBand="0" w:noVBand="1"/>
            </w:tblPr>
            <w:tblGrid>
              <w:gridCol w:w="8106"/>
            </w:tblGrid>
            <w:tr w:rsidR="00094B46" w14:paraId="43422E32" w14:textId="77777777" w:rsidTr="00094B46">
              <w:tc>
                <w:tcPr>
                  <w:tcW w:w="8106" w:type="dxa"/>
                </w:tcPr>
                <w:p w14:paraId="3FE5A62A" w14:textId="77777777" w:rsidR="00094B46" w:rsidRDefault="00094B46" w:rsidP="00094B46">
                  <w:r>
                    <w:t>import obspy</w:t>
                  </w:r>
                </w:p>
                <w:p w14:paraId="68246947" w14:textId="77777777" w:rsidR="00094B46" w:rsidRDefault="00094B46" w:rsidP="00094B46">
                  <w:r>
                    <w:t>from obspy.clients.fdsn import Client</w:t>
                  </w:r>
                </w:p>
                <w:p w14:paraId="57E7C8B2" w14:textId="77777777" w:rsidR="00094B46" w:rsidRDefault="00094B46" w:rsidP="00094B46">
                  <w:r>
                    <w:t>client = Client("IRIS")</w:t>
                  </w:r>
                </w:p>
                <w:p w14:paraId="720B30D3" w14:textId="77777777" w:rsidR="00094B46" w:rsidRDefault="00094B46" w:rsidP="00094B46">
                  <w:r>
                    <w:t>starttime = obspy.UTCDateTime(2011,3,10)</w:t>
                  </w:r>
                </w:p>
                <w:p w14:paraId="325CF887" w14:textId="77777777" w:rsidR="00094B46" w:rsidRDefault="00094B46" w:rsidP="00094B46">
                  <w:r>
                    <w:t>endtime = obspy.UTCDateTime(2011,3,12)</w:t>
                  </w:r>
                </w:p>
                <w:p w14:paraId="33B71FD8" w14:textId="77777777" w:rsidR="00094B46" w:rsidRDefault="00094B46" w:rsidP="00094B46">
                  <w:r>
                    <w:t>cat = client.get_events(starttime=starttime,endtime=endtime,minmagnitude = 6)</w:t>
                  </w:r>
                </w:p>
                <w:p w14:paraId="71862B90" w14:textId="313DD6F4" w:rsidR="00094B46" w:rsidRDefault="00485102" w:rsidP="00094B46">
                  <w:r w:rsidRPr="00485102">
                    <w:t>cat.plot()</w:t>
                  </w:r>
                </w:p>
              </w:tc>
            </w:tr>
          </w:tbl>
          <w:p w14:paraId="275AA25B" w14:textId="77777777" w:rsidR="00094B46" w:rsidRPr="00094B46" w:rsidRDefault="00094B46" w:rsidP="00E8694A"/>
          <w:p w14:paraId="06152525" w14:textId="35B562E3" w:rsidR="002C6A21" w:rsidRDefault="00094B46" w:rsidP="00E8694A">
            <w:r>
              <w:rPr>
                <w:rFonts w:hint="eastAsia"/>
              </w:rPr>
              <w:t>結果：</w:t>
            </w:r>
          </w:p>
          <w:p w14:paraId="2907380D" w14:textId="77777777" w:rsidR="009912C4" w:rsidRDefault="009912C4" w:rsidP="00E8694A"/>
          <w:p w14:paraId="14FE1714" w14:textId="004B1D9F" w:rsidR="009912C4" w:rsidRDefault="009912C4" w:rsidP="00E8694A">
            <w:r>
              <w:rPr>
                <w:noProof/>
              </w:rPr>
              <w:lastRenderedPageBreak/>
              <w:drawing>
                <wp:inline distT="0" distB="0" distL="0" distR="0" wp14:anchorId="5CBC0DFD" wp14:editId="7006B5E0">
                  <wp:extent cx="5732145" cy="492442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101">
                            <a:extLst>
                              <a:ext uri="{28A0092B-C50C-407E-A947-70E740481C1C}">
                                <a14:useLocalDpi xmlns:a14="http://schemas.microsoft.com/office/drawing/2010/main" val="0"/>
                              </a:ext>
                            </a:extLst>
                          </a:blip>
                          <a:stretch>
                            <a:fillRect/>
                          </a:stretch>
                        </pic:blipFill>
                        <pic:spPr>
                          <a:xfrm>
                            <a:off x="0" y="0"/>
                            <a:ext cx="5732145" cy="4924425"/>
                          </a:xfrm>
                          <a:prstGeom prst="rect">
                            <a:avLst/>
                          </a:prstGeom>
                        </pic:spPr>
                      </pic:pic>
                    </a:graphicData>
                  </a:graphic>
                </wp:inline>
              </w:drawing>
            </w:r>
          </w:p>
          <w:p w14:paraId="06A7E0D2" w14:textId="77777777" w:rsidR="00485102" w:rsidRDefault="00485102" w:rsidP="00E8694A"/>
          <w:p w14:paraId="743EA580" w14:textId="7F3FE9CB" w:rsidR="002C6A21" w:rsidRDefault="00485102" w:rsidP="00E8694A">
            <w:r>
              <w:t>2011</w:t>
            </w:r>
            <w:r>
              <w:rPr>
                <w:rFonts w:hint="eastAsia"/>
              </w:rPr>
              <w:t>年３月</w:t>
            </w:r>
            <w:r>
              <w:t>10</w:t>
            </w:r>
            <w:r>
              <w:rPr>
                <w:rFonts w:hint="eastAsia"/>
              </w:rPr>
              <w:t>日から</w:t>
            </w:r>
            <w:r>
              <w:t>12</w:t>
            </w:r>
            <w:r>
              <w:rPr>
                <w:rFonts w:hint="eastAsia"/>
              </w:rPr>
              <w:t>日にかけて、震度６以上の地震が日本とインドネシアで発生していることがわかる。たったの７行のコードで。</w:t>
            </w:r>
          </w:p>
          <w:p w14:paraId="09745424" w14:textId="77777777" w:rsidR="00E8694A" w:rsidRDefault="00E8694A" w:rsidP="00D2739D"/>
          <w:p w14:paraId="71FDF262" w14:textId="28184252" w:rsidR="00B06869" w:rsidRPr="00B06869" w:rsidRDefault="001D6AE7" w:rsidP="00D2739D">
            <w:hyperlink r:id="rId102" w:history="1">
              <w:r w:rsidR="00B06869" w:rsidRPr="009B5603">
                <w:rPr>
                  <w:rStyle w:val="af7"/>
                </w:rPr>
                <w:t>https://www.youtube.com/watch?v=KFXf4pJ_Ko0&amp;feature=youtu.be&amp;list=PLMkWB0UjwFGlYvIcvKsGhJ7SJIODj_zJZ</w:t>
              </w:r>
            </w:hyperlink>
          </w:p>
          <w:p w14:paraId="6397C3A9" w14:textId="77777777" w:rsidR="00E8694A" w:rsidRDefault="00E8694A" w:rsidP="00D2739D"/>
          <w:p w14:paraId="6B2F3E8D" w14:textId="77777777" w:rsidR="008E506C" w:rsidRDefault="001D6AE7" w:rsidP="00D2739D">
            <w:hyperlink r:id="rId103" w:history="1">
              <w:r w:rsidR="008E506C" w:rsidRPr="009B5603">
                <w:rPr>
                  <w:rStyle w:val="af7"/>
                </w:rPr>
                <w:t>https://github.com/bakfoo/pyconjp2016</w:t>
              </w:r>
            </w:hyperlink>
          </w:p>
          <w:p w14:paraId="21842EE9" w14:textId="5EF4AA1F" w:rsidR="008E506C" w:rsidRDefault="008E506C" w:rsidP="00D2739D"/>
        </w:tc>
      </w:tr>
      <w:tr w:rsidR="00D2739D" w14:paraId="33191DDF" w14:textId="77777777" w:rsidTr="00705F56">
        <w:tc>
          <w:tcPr>
            <w:tcW w:w="9017" w:type="dxa"/>
          </w:tcPr>
          <w:p w14:paraId="03282C58" w14:textId="48133703" w:rsidR="001C03B4" w:rsidRPr="001C03B4" w:rsidRDefault="00211339" w:rsidP="001C03B4">
            <w:bookmarkStart w:id="21" w:name="_Toc503536826"/>
            <w:r w:rsidRPr="001C03B4">
              <w:rPr>
                <w:rStyle w:val="20"/>
                <w:rFonts w:hint="eastAsia"/>
              </w:rPr>
              <w:lastRenderedPageBreak/>
              <w:t>事例３</w:t>
            </w:r>
            <w:r w:rsidR="007664AD" w:rsidRPr="001C03B4">
              <w:rPr>
                <w:rStyle w:val="20"/>
              </w:rPr>
              <w:t xml:space="preserve"> </w:t>
            </w:r>
            <w:r w:rsidR="00BC020D" w:rsidRPr="001C03B4">
              <w:rPr>
                <w:rStyle w:val="20"/>
              </w:rPr>
              <w:t>G</w:t>
            </w:r>
            <w:r w:rsidR="007664AD" w:rsidRPr="001C03B4">
              <w:rPr>
                <w:rStyle w:val="20"/>
              </w:rPr>
              <w:t>oogle</w:t>
            </w:r>
            <w:r w:rsidR="007664AD" w:rsidRPr="001C03B4">
              <w:rPr>
                <w:rStyle w:val="20"/>
                <w:rFonts w:hint="eastAsia"/>
              </w:rPr>
              <w:t>検索</w:t>
            </w:r>
            <w:bookmarkEnd w:id="21"/>
            <w:r w:rsidR="00E25442">
              <w:rPr>
                <w:b/>
                <w:sz w:val="28"/>
                <w:szCs w:val="28"/>
              </w:rPr>
              <w:t xml:space="preserve"> </w:t>
            </w:r>
            <w:r w:rsidR="001C03B4" w:rsidRPr="001C03B4">
              <w:t>(case001.txt</w:t>
            </w:r>
            <w:r w:rsidR="001C03B4" w:rsidRPr="001C03B4">
              <w:rPr>
                <w:rFonts w:hint="eastAsia"/>
              </w:rPr>
              <w:t>を参照</w:t>
            </w:r>
            <w:r w:rsidR="001C03B4" w:rsidRPr="001C03B4">
              <w:t>)</w:t>
            </w:r>
          </w:p>
          <w:p w14:paraId="45B4FEFB" w14:textId="52BBA14F" w:rsidR="00D2739D" w:rsidRDefault="00D2739D" w:rsidP="00D2739D">
            <w:pPr>
              <w:rPr>
                <w:b/>
                <w:sz w:val="28"/>
                <w:szCs w:val="28"/>
              </w:rPr>
            </w:pPr>
          </w:p>
          <w:p w14:paraId="14F63637" w14:textId="77777777" w:rsidR="009C3FAF" w:rsidRDefault="009C3FAF" w:rsidP="00D2739D">
            <w:pPr>
              <w:rPr>
                <w:rFonts w:hint="eastAsia"/>
                <w:b/>
                <w:sz w:val="28"/>
                <w:szCs w:val="28"/>
              </w:rPr>
            </w:pPr>
          </w:p>
          <w:p w14:paraId="448A965A" w14:textId="2CABA01B" w:rsidR="009C3FAF" w:rsidRDefault="002531F0" w:rsidP="00D2739D">
            <w:pPr>
              <w:rPr>
                <w:rFonts w:hint="eastAsia"/>
                <w:b/>
                <w:sz w:val="28"/>
                <w:szCs w:val="28"/>
              </w:rPr>
            </w:pPr>
            <w:r>
              <w:rPr>
                <w:b/>
                <w:sz w:val="28"/>
                <w:szCs w:val="28"/>
              </w:rPr>
              <w:t>google</w:t>
            </w:r>
            <w:r w:rsidR="00E25442">
              <w:rPr>
                <w:rFonts w:hint="eastAsia"/>
                <w:b/>
                <w:sz w:val="28"/>
                <w:szCs w:val="28"/>
              </w:rPr>
              <w:t>ライブラリを使えば、</w:t>
            </w:r>
            <w:r>
              <w:rPr>
                <w:rFonts w:hint="eastAsia"/>
                <w:b/>
                <w:sz w:val="28"/>
                <w:szCs w:val="28"/>
              </w:rPr>
              <w:t>たった数行のコードで、</w:t>
            </w:r>
            <w:r>
              <w:rPr>
                <w:b/>
                <w:sz w:val="28"/>
                <w:szCs w:val="28"/>
              </w:rPr>
              <w:t>Google</w:t>
            </w:r>
            <w:r>
              <w:rPr>
                <w:rFonts w:hint="eastAsia"/>
                <w:b/>
                <w:sz w:val="28"/>
                <w:szCs w:val="28"/>
              </w:rPr>
              <w:t>検索を実行したり</w:t>
            </w:r>
            <w:r w:rsidR="00E25442">
              <w:rPr>
                <w:rFonts w:hint="eastAsia"/>
                <w:b/>
                <w:sz w:val="28"/>
                <w:szCs w:val="28"/>
              </w:rPr>
              <w:t>出来る。</w:t>
            </w:r>
          </w:p>
          <w:p w14:paraId="4F29EE6B" w14:textId="77777777" w:rsidR="00E25442" w:rsidRDefault="00E25442" w:rsidP="00D2739D">
            <w:pPr>
              <w:rPr>
                <w:rFonts w:hint="eastAsia"/>
                <w:b/>
                <w:sz w:val="28"/>
                <w:szCs w:val="28"/>
              </w:rPr>
            </w:pPr>
          </w:p>
          <w:tbl>
            <w:tblPr>
              <w:tblStyle w:val="afb"/>
              <w:tblW w:w="0" w:type="auto"/>
              <w:tblLook w:val="04A0" w:firstRow="1" w:lastRow="0" w:firstColumn="1" w:lastColumn="0" w:noHBand="0" w:noVBand="1"/>
            </w:tblPr>
            <w:tblGrid>
              <w:gridCol w:w="8678"/>
            </w:tblGrid>
            <w:tr w:rsidR="001C03B4" w14:paraId="3ED91E0E" w14:textId="77777777" w:rsidTr="001C03B4">
              <w:tc>
                <w:tcPr>
                  <w:tcW w:w="8791" w:type="dxa"/>
                </w:tcPr>
                <w:p w14:paraId="7F48668F" w14:textId="77777777" w:rsidR="00642D2E" w:rsidRPr="00642D2E" w:rsidRDefault="00642D2E" w:rsidP="00642D2E">
                  <w:pPr>
                    <w:rPr>
                      <w:b/>
                      <w:sz w:val="28"/>
                      <w:szCs w:val="28"/>
                    </w:rPr>
                  </w:pPr>
                  <w:r w:rsidRPr="00642D2E">
                    <w:rPr>
                      <w:b/>
                      <w:sz w:val="28"/>
                      <w:szCs w:val="28"/>
                    </w:rPr>
                    <w:t>from google import search</w:t>
                  </w:r>
                </w:p>
                <w:p w14:paraId="179382D3" w14:textId="77777777" w:rsidR="00642D2E" w:rsidRPr="00642D2E" w:rsidRDefault="00642D2E" w:rsidP="00642D2E">
                  <w:pPr>
                    <w:rPr>
                      <w:b/>
                      <w:sz w:val="28"/>
                      <w:szCs w:val="28"/>
                    </w:rPr>
                  </w:pPr>
                </w:p>
                <w:p w14:paraId="110E8A55" w14:textId="77777777" w:rsidR="00642D2E" w:rsidRPr="00642D2E" w:rsidRDefault="00642D2E" w:rsidP="00642D2E">
                  <w:pPr>
                    <w:rPr>
                      <w:b/>
                      <w:sz w:val="28"/>
                      <w:szCs w:val="28"/>
                    </w:rPr>
                  </w:pPr>
                  <w:r w:rsidRPr="00642D2E">
                    <w:rPr>
                      <w:b/>
                      <w:sz w:val="28"/>
                      <w:szCs w:val="28"/>
                    </w:rPr>
                    <w:t>def google_search(query, limit=10):</w:t>
                  </w:r>
                </w:p>
                <w:p w14:paraId="75DDA2C3" w14:textId="77777777" w:rsidR="00642D2E" w:rsidRPr="00642D2E" w:rsidRDefault="00642D2E" w:rsidP="00642D2E">
                  <w:pPr>
                    <w:rPr>
                      <w:b/>
                      <w:sz w:val="28"/>
                      <w:szCs w:val="28"/>
                    </w:rPr>
                  </w:pPr>
                  <w:r w:rsidRPr="00642D2E">
                    <w:rPr>
                      <w:b/>
                      <w:sz w:val="28"/>
                      <w:szCs w:val="28"/>
                    </w:rPr>
                    <w:lastRenderedPageBreak/>
                    <w:t xml:space="preserve">    for url in search(query, lang="jp", num=limit):</w:t>
                  </w:r>
                </w:p>
                <w:p w14:paraId="52BA0268" w14:textId="77777777" w:rsidR="00642D2E" w:rsidRPr="00642D2E" w:rsidRDefault="00642D2E" w:rsidP="00642D2E">
                  <w:pPr>
                    <w:rPr>
                      <w:b/>
                      <w:sz w:val="28"/>
                      <w:szCs w:val="28"/>
                    </w:rPr>
                  </w:pPr>
                  <w:r w:rsidRPr="00642D2E">
                    <w:rPr>
                      <w:b/>
                      <w:sz w:val="28"/>
                      <w:szCs w:val="28"/>
                    </w:rPr>
                    <w:t xml:space="preserve">        print(url)</w:t>
                  </w:r>
                </w:p>
                <w:p w14:paraId="7524ABA7" w14:textId="77777777" w:rsidR="00642D2E" w:rsidRPr="00642D2E" w:rsidRDefault="00642D2E" w:rsidP="00642D2E">
                  <w:pPr>
                    <w:rPr>
                      <w:b/>
                      <w:sz w:val="28"/>
                      <w:szCs w:val="28"/>
                    </w:rPr>
                  </w:pPr>
                </w:p>
                <w:p w14:paraId="1ADA0FB2" w14:textId="77777777" w:rsidR="00642D2E" w:rsidRPr="00642D2E" w:rsidRDefault="00642D2E" w:rsidP="00642D2E">
                  <w:pPr>
                    <w:rPr>
                      <w:b/>
                      <w:sz w:val="28"/>
                      <w:szCs w:val="28"/>
                    </w:rPr>
                  </w:pPr>
                  <w:r w:rsidRPr="00642D2E">
                    <w:rPr>
                      <w:b/>
                      <w:sz w:val="28"/>
                      <w:szCs w:val="28"/>
                    </w:rPr>
                    <w:t>#def main():</w:t>
                  </w:r>
                </w:p>
                <w:p w14:paraId="0B93C429" w14:textId="140B5C33" w:rsidR="001C03B4" w:rsidRDefault="00642D2E" w:rsidP="00642D2E">
                  <w:pPr>
                    <w:rPr>
                      <w:rFonts w:hint="eastAsia"/>
                      <w:b/>
                      <w:sz w:val="28"/>
                      <w:szCs w:val="28"/>
                    </w:rPr>
                  </w:pPr>
                  <w:r w:rsidRPr="00642D2E">
                    <w:rPr>
                      <w:b/>
                      <w:sz w:val="28"/>
                      <w:szCs w:val="28"/>
                    </w:rPr>
                    <w:t>google_search("qiita")</w:t>
                  </w:r>
                </w:p>
              </w:tc>
            </w:tr>
          </w:tbl>
          <w:p w14:paraId="16AC6B12" w14:textId="77777777" w:rsidR="00E25442" w:rsidRDefault="00E25442" w:rsidP="00D2739D">
            <w:pPr>
              <w:rPr>
                <w:rFonts w:hint="eastAsia"/>
                <w:b/>
                <w:sz w:val="28"/>
                <w:szCs w:val="28"/>
              </w:rPr>
            </w:pPr>
          </w:p>
          <w:p w14:paraId="48678970" w14:textId="7E81F7E9" w:rsidR="007664AD" w:rsidRPr="007664AD" w:rsidRDefault="00642D2E" w:rsidP="00D2739D">
            <w:pPr>
              <w:rPr>
                <w:rFonts w:hint="eastAsia"/>
                <w:b/>
                <w:sz w:val="28"/>
                <w:szCs w:val="28"/>
              </w:rPr>
            </w:pPr>
            <w:r>
              <w:rPr>
                <w:rFonts w:hint="eastAsia"/>
                <w:b/>
                <w:sz w:val="28"/>
                <w:szCs w:val="28"/>
              </w:rPr>
              <w:t>実行すると、</w:t>
            </w:r>
            <w:r>
              <w:rPr>
                <w:b/>
                <w:sz w:val="28"/>
                <w:szCs w:val="28"/>
              </w:rPr>
              <w:t>”qiita”</w:t>
            </w:r>
            <w:r>
              <w:rPr>
                <w:rFonts w:hint="eastAsia"/>
                <w:b/>
                <w:sz w:val="28"/>
                <w:szCs w:val="28"/>
              </w:rPr>
              <w:t>というキーワードで</w:t>
            </w:r>
            <w:r>
              <w:rPr>
                <w:b/>
                <w:sz w:val="28"/>
                <w:szCs w:val="28"/>
              </w:rPr>
              <w:t>google</w:t>
            </w:r>
            <w:r>
              <w:rPr>
                <w:rFonts w:hint="eastAsia"/>
                <w:b/>
                <w:sz w:val="28"/>
                <w:szCs w:val="28"/>
              </w:rPr>
              <w:t>検索の結果が延々と表示される。</w:t>
            </w:r>
            <w:r>
              <w:rPr>
                <w:b/>
                <w:sz w:val="28"/>
                <w:szCs w:val="28"/>
              </w:rPr>
              <w:t>Mac</w:t>
            </w:r>
            <w:r>
              <w:rPr>
                <w:rFonts w:hint="eastAsia"/>
                <w:b/>
                <w:sz w:val="28"/>
                <w:szCs w:val="28"/>
              </w:rPr>
              <w:t>ならCtrl＋Cで止めたほうが良い。</w:t>
            </w:r>
          </w:p>
          <w:p w14:paraId="16C82121" w14:textId="77777777" w:rsidR="007664AD" w:rsidRPr="00135511" w:rsidRDefault="007664AD" w:rsidP="00D2739D">
            <w:pPr>
              <w:rPr>
                <w:b/>
                <w:sz w:val="28"/>
                <w:szCs w:val="28"/>
              </w:rPr>
            </w:pPr>
          </w:p>
          <w:p w14:paraId="4BA6D00E" w14:textId="0C800CFA" w:rsidR="00135511" w:rsidRDefault="009C3FAF" w:rsidP="00D2739D">
            <w:r>
              <w:rPr>
                <w:noProof/>
              </w:rPr>
              <w:drawing>
                <wp:inline distT="0" distB="0" distL="0" distR="0" wp14:anchorId="277E8985" wp14:editId="732CB3AF">
                  <wp:extent cx="5732145" cy="2752725"/>
                  <wp:effectExtent l="0" t="0" r="8255"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png"/>
                          <pic:cNvPicPr/>
                        </pic:nvPicPr>
                        <pic:blipFill>
                          <a:blip r:embed="rId104">
                            <a:extLst>
                              <a:ext uri="{28A0092B-C50C-407E-A947-70E740481C1C}">
                                <a14:useLocalDpi xmlns:a14="http://schemas.microsoft.com/office/drawing/2010/main" val="0"/>
                              </a:ext>
                            </a:extLst>
                          </a:blip>
                          <a:stretch>
                            <a:fillRect/>
                          </a:stretch>
                        </pic:blipFill>
                        <pic:spPr>
                          <a:xfrm>
                            <a:off x="0" y="0"/>
                            <a:ext cx="5732145" cy="2752725"/>
                          </a:xfrm>
                          <a:prstGeom prst="rect">
                            <a:avLst/>
                          </a:prstGeom>
                        </pic:spPr>
                      </pic:pic>
                    </a:graphicData>
                  </a:graphic>
                </wp:inline>
              </w:drawing>
            </w:r>
          </w:p>
          <w:p w14:paraId="59888000" w14:textId="77777777" w:rsidR="00135511" w:rsidRDefault="00135511" w:rsidP="00D2739D"/>
          <w:p w14:paraId="64A374D0" w14:textId="3DB8B6ED" w:rsidR="00135511" w:rsidRDefault="00BC020D" w:rsidP="00D2739D">
            <w:hyperlink r:id="rId105" w:history="1">
              <w:r w:rsidRPr="00F574A3">
                <w:rPr>
                  <w:rStyle w:val="af7"/>
                </w:rPr>
                <w:t>https://qiita.com/code_monkey/items/0d38a92a2a2026f5ec82</w:t>
              </w:r>
            </w:hyperlink>
          </w:p>
          <w:p w14:paraId="49B4AB36" w14:textId="61BEC157" w:rsidR="00135511" w:rsidRDefault="00135511" w:rsidP="00D2739D">
            <w:pPr>
              <w:rPr>
                <w:rFonts w:hint="eastAsia"/>
              </w:rPr>
            </w:pPr>
          </w:p>
        </w:tc>
      </w:tr>
      <w:tr w:rsidR="00D2739D" w14:paraId="212FE42B" w14:textId="77777777" w:rsidTr="00705F56">
        <w:tc>
          <w:tcPr>
            <w:tcW w:w="9017" w:type="dxa"/>
          </w:tcPr>
          <w:p w14:paraId="1B601270" w14:textId="77777777" w:rsidR="00C128D8" w:rsidRPr="00C128D8" w:rsidRDefault="00C128D8" w:rsidP="00D2739D">
            <w:pPr>
              <w:rPr>
                <w:rFonts w:hint="eastAsia"/>
              </w:rPr>
            </w:pPr>
          </w:p>
          <w:p w14:paraId="462100B4" w14:textId="77777777" w:rsidR="003849F7" w:rsidRDefault="003849F7" w:rsidP="00D2739D">
            <w:pPr>
              <w:rPr>
                <w:rFonts w:hint="eastAsia"/>
              </w:rPr>
            </w:pPr>
          </w:p>
          <w:p w14:paraId="659BB306" w14:textId="77777777" w:rsidR="003849F7" w:rsidRDefault="003849F7" w:rsidP="00D2739D"/>
        </w:tc>
      </w:tr>
      <w:tr w:rsidR="00D2739D" w14:paraId="51006844" w14:textId="77777777" w:rsidTr="00705F56">
        <w:tc>
          <w:tcPr>
            <w:tcW w:w="9017" w:type="dxa"/>
          </w:tcPr>
          <w:p w14:paraId="45510A2E" w14:textId="77777777" w:rsidR="00D2739D" w:rsidRDefault="00D2739D" w:rsidP="00D2739D"/>
        </w:tc>
      </w:tr>
    </w:tbl>
    <w:p w14:paraId="6791D752" w14:textId="77777777" w:rsidR="00E36503" w:rsidRDefault="00E36503" w:rsidP="00705F56">
      <w:pPr>
        <w:pStyle w:val="2"/>
        <w:rPr>
          <w:rFonts w:hint="eastAsia"/>
        </w:rPr>
      </w:pPr>
    </w:p>
    <w:p w14:paraId="6056EEC8" w14:textId="7745E74B" w:rsidR="00E36503" w:rsidRDefault="00E36503" w:rsidP="00E36503">
      <w:pPr>
        <w:pStyle w:val="2"/>
        <w:rPr>
          <w:rFonts w:hint="eastAsia"/>
        </w:rPr>
      </w:pPr>
      <w:r>
        <w:rPr>
          <w:rFonts w:hint="eastAsia"/>
        </w:rPr>
        <w:t>事例４：</w:t>
      </w:r>
      <w:r>
        <w:t>Web</w:t>
      </w:r>
      <w:r>
        <w:rPr>
          <w:rFonts w:hint="eastAsia"/>
        </w:rPr>
        <w:t>クローラ入門</w:t>
      </w:r>
    </w:p>
    <w:tbl>
      <w:tblPr>
        <w:tblStyle w:val="afb"/>
        <w:tblW w:w="0" w:type="auto"/>
        <w:tblLook w:val="04A0" w:firstRow="1" w:lastRow="0" w:firstColumn="1" w:lastColumn="0" w:noHBand="0" w:noVBand="1"/>
      </w:tblPr>
      <w:tblGrid>
        <w:gridCol w:w="9017"/>
      </w:tblGrid>
      <w:tr w:rsidR="00E36503" w14:paraId="75383DED" w14:textId="77777777" w:rsidTr="00E36503">
        <w:tc>
          <w:tcPr>
            <w:tcW w:w="9017" w:type="dxa"/>
          </w:tcPr>
          <w:p w14:paraId="2C688594" w14:textId="77777777" w:rsidR="00E36503" w:rsidRDefault="00E36503" w:rsidP="00E36503">
            <w:pPr>
              <w:rPr>
                <w:rFonts w:ascii="MS Mincho" w:eastAsia="MS Mincho" w:hAnsi="MS Mincho" w:cs="MS Mincho"/>
                <w:color w:val="222222"/>
                <w:sz w:val="23"/>
                <w:szCs w:val="23"/>
                <w:shd w:val="clear" w:color="auto" w:fill="FFFFFF"/>
              </w:rPr>
            </w:pPr>
            <w:r>
              <w:rPr>
                <w:rFonts w:ascii="MS Mincho" w:eastAsia="MS Mincho" w:hAnsi="MS Mincho" w:cs="MS Mincho" w:hint="eastAsia"/>
                <w:b/>
                <w:bCs/>
                <w:color w:val="222222"/>
                <w:sz w:val="23"/>
                <w:szCs w:val="23"/>
                <w:shd w:val="clear" w:color="auto" w:fill="FFFFFF"/>
              </w:rPr>
              <w:t>「</w:t>
            </w:r>
            <w:r>
              <w:rPr>
                <w:rFonts w:ascii="MS Mincho" w:eastAsia="MS Mincho" w:hAnsi="MS Mincho" w:cs="MS Mincho"/>
                <w:b/>
                <w:bCs/>
                <w:color w:val="222222"/>
                <w:sz w:val="23"/>
                <w:szCs w:val="23"/>
                <w:shd w:val="clear" w:color="auto" w:fill="FFFFFF"/>
              </w:rPr>
              <w:t>クローラ</w:t>
            </w:r>
            <w:r>
              <w:rPr>
                <w:rFonts w:ascii="MS Mincho" w:eastAsia="MS Mincho" w:hAnsi="MS Mincho" w:cs="MS Mincho"/>
                <w:color w:val="222222"/>
                <w:sz w:val="23"/>
                <w:szCs w:val="23"/>
                <w:shd w:val="clear" w:color="auto" w:fill="FFFFFF"/>
              </w:rPr>
              <w:t>（</w:t>
            </w:r>
            <w:r>
              <w:rPr>
                <w:rFonts w:ascii="Helvetica" w:eastAsia="Times New Roman" w:hAnsi="Helvetica"/>
                <w:color w:val="222222"/>
                <w:sz w:val="23"/>
                <w:szCs w:val="23"/>
                <w:shd w:val="clear" w:color="auto" w:fill="FFFFFF"/>
              </w:rPr>
              <w:t>Crawler</w:t>
            </w:r>
            <w:r>
              <w:rPr>
                <w:rFonts w:ascii="MS Mincho" w:eastAsia="MS Mincho" w:hAnsi="MS Mincho" w:cs="MS Mincho"/>
                <w:color w:val="222222"/>
                <w:sz w:val="23"/>
                <w:szCs w:val="23"/>
                <w:shd w:val="clear" w:color="auto" w:fill="FFFFFF"/>
              </w:rPr>
              <w:t>）とは、</w:t>
            </w:r>
            <w:hyperlink r:id="rId106" w:tooltip="World Wide Web" w:history="1">
              <w:r>
                <w:rPr>
                  <w:rStyle w:val="af7"/>
                  <w:rFonts w:ascii="MS Mincho" w:eastAsia="MS Mincho" w:hAnsi="MS Mincho" w:cs="MS Mincho"/>
                  <w:color w:val="0B0080"/>
                  <w:sz w:val="23"/>
                  <w:szCs w:val="23"/>
                  <w:shd w:val="clear" w:color="auto" w:fill="FFFFFF"/>
                </w:rPr>
                <w:t>ウェブ</w:t>
              </w:r>
            </w:hyperlink>
            <w:r>
              <w:rPr>
                <w:rFonts w:ascii="MS Mincho" w:eastAsia="MS Mincho" w:hAnsi="MS Mincho" w:cs="MS Mincho"/>
                <w:color w:val="222222"/>
                <w:sz w:val="23"/>
                <w:szCs w:val="23"/>
                <w:shd w:val="clear" w:color="auto" w:fill="FFFFFF"/>
              </w:rPr>
              <w:t>上の文書や画像などを周期的に取得し、自動的に</w:t>
            </w:r>
            <w:hyperlink r:id="rId107" w:tooltip="データベース" w:history="1">
              <w:r>
                <w:rPr>
                  <w:rStyle w:val="af7"/>
                  <w:rFonts w:ascii="MS Mincho" w:eastAsia="MS Mincho" w:hAnsi="MS Mincho" w:cs="MS Mincho"/>
                  <w:color w:val="0B0080"/>
                  <w:sz w:val="23"/>
                  <w:szCs w:val="23"/>
                  <w:shd w:val="clear" w:color="auto" w:fill="FFFFFF"/>
                </w:rPr>
                <w:t>データベース</w:t>
              </w:r>
            </w:hyperlink>
            <w:r>
              <w:rPr>
                <w:rFonts w:ascii="MS Mincho" w:eastAsia="MS Mincho" w:hAnsi="MS Mincho" w:cs="MS Mincho"/>
                <w:color w:val="222222"/>
                <w:sz w:val="23"/>
                <w:szCs w:val="23"/>
                <w:shd w:val="clear" w:color="auto" w:fill="FFFFFF"/>
              </w:rPr>
              <w:t>化する</w:t>
            </w:r>
            <w:hyperlink r:id="rId108" w:tooltip="プログラム (コンピュータ)" w:history="1">
              <w:r>
                <w:rPr>
                  <w:rStyle w:val="af7"/>
                  <w:rFonts w:ascii="MS Mincho" w:eastAsia="MS Mincho" w:hAnsi="MS Mincho" w:cs="MS Mincho"/>
                  <w:color w:val="0B0080"/>
                  <w:sz w:val="23"/>
                  <w:szCs w:val="23"/>
                  <w:shd w:val="clear" w:color="auto" w:fill="FFFFFF"/>
                </w:rPr>
                <w:t>プログラム</w:t>
              </w:r>
            </w:hyperlink>
            <w:r>
              <w:rPr>
                <w:rFonts w:ascii="MS Mincho" w:eastAsia="MS Mincho" w:hAnsi="MS Mincho" w:cs="MS Mincho"/>
                <w:color w:val="222222"/>
                <w:sz w:val="23"/>
                <w:szCs w:val="23"/>
                <w:shd w:val="clear" w:color="auto" w:fill="FFFFFF"/>
              </w:rPr>
              <w:t>である。「ボット（</w:t>
            </w:r>
            <w:r>
              <w:rPr>
                <w:rFonts w:ascii="Helvetica" w:eastAsia="Times New Roman" w:hAnsi="Helvetica"/>
                <w:color w:val="222222"/>
                <w:sz w:val="23"/>
                <w:szCs w:val="23"/>
                <w:shd w:val="clear" w:color="auto" w:fill="FFFFFF"/>
              </w:rPr>
              <w:t>Bot</w:t>
            </w:r>
            <w:r>
              <w:rPr>
                <w:rFonts w:ascii="MS Mincho" w:eastAsia="MS Mincho" w:hAnsi="MS Mincho" w:cs="MS Mincho"/>
                <w:color w:val="222222"/>
                <w:sz w:val="23"/>
                <w:szCs w:val="23"/>
                <w:shd w:val="clear" w:color="auto" w:fill="FFFFFF"/>
              </w:rPr>
              <w:t>）」、「スパイダー」、「</w:t>
            </w:r>
            <w:hyperlink r:id="rId109" w:tooltip="ロボット" w:history="1">
              <w:r>
                <w:rPr>
                  <w:rStyle w:val="af7"/>
                  <w:rFonts w:ascii="MS Mincho" w:eastAsia="MS Mincho" w:hAnsi="MS Mincho" w:cs="MS Mincho"/>
                  <w:color w:val="0B0080"/>
                  <w:sz w:val="23"/>
                  <w:szCs w:val="23"/>
                  <w:shd w:val="clear" w:color="auto" w:fill="FFFFFF"/>
                </w:rPr>
                <w:t>ロボット</w:t>
              </w:r>
            </w:hyperlink>
            <w:r>
              <w:rPr>
                <w:rFonts w:ascii="MS Mincho" w:eastAsia="MS Mincho" w:hAnsi="MS Mincho" w:cs="MS Mincho"/>
                <w:color w:val="222222"/>
                <w:sz w:val="23"/>
                <w:szCs w:val="23"/>
                <w:shd w:val="clear" w:color="auto" w:fill="FFFFFF"/>
              </w:rPr>
              <w:t>」などとも呼ばれる。</w:t>
            </w:r>
            <w:r>
              <w:rPr>
                <w:rFonts w:ascii="MS Mincho" w:eastAsia="MS Mincho" w:hAnsi="MS Mincho" w:cs="MS Mincho" w:hint="eastAsia"/>
                <w:color w:val="222222"/>
                <w:sz w:val="23"/>
                <w:szCs w:val="23"/>
                <w:shd w:val="clear" w:color="auto" w:fill="FFFFFF"/>
              </w:rPr>
              <w:t>」</w:t>
            </w:r>
            <w:r>
              <w:rPr>
                <w:rFonts w:ascii="MS Mincho" w:eastAsia="MS Mincho" w:hAnsi="MS Mincho" w:cs="MS Mincho"/>
                <w:color w:val="222222"/>
                <w:sz w:val="23"/>
                <w:szCs w:val="23"/>
                <w:shd w:val="clear" w:color="auto" w:fill="FFFFFF"/>
              </w:rPr>
              <w:t xml:space="preserve"> ( </w:t>
            </w:r>
            <w:hyperlink r:id="rId110" w:history="1">
              <w:r w:rsidRPr="00F574A3">
                <w:rPr>
                  <w:rStyle w:val="af7"/>
                  <w:rFonts w:ascii="MS Mincho" w:eastAsia="MS Mincho" w:hAnsi="MS Mincho" w:cs="MS Mincho"/>
                  <w:sz w:val="23"/>
                  <w:szCs w:val="23"/>
                  <w:shd w:val="clear" w:color="auto" w:fill="FFFFFF"/>
                </w:rPr>
                <w:t>ja.wikipedia.org/</w:t>
              </w:r>
            </w:hyperlink>
            <w:r>
              <w:rPr>
                <w:rFonts w:ascii="MS Mincho" w:eastAsia="MS Mincho" w:hAnsi="MS Mincho" w:cs="MS Mincho"/>
                <w:color w:val="222222"/>
                <w:sz w:val="23"/>
                <w:szCs w:val="23"/>
                <w:shd w:val="clear" w:color="auto" w:fill="FFFFFF"/>
              </w:rPr>
              <w:t xml:space="preserve"> )</w:t>
            </w:r>
          </w:p>
          <w:p w14:paraId="22C185D7" w14:textId="77777777" w:rsidR="00E36503" w:rsidRDefault="00E36503" w:rsidP="00E36503">
            <w:pPr>
              <w:rPr>
                <w:rFonts w:hint="eastAsia"/>
              </w:rPr>
            </w:pPr>
          </w:p>
        </w:tc>
      </w:tr>
      <w:tr w:rsidR="00E36503" w14:paraId="40D490E5" w14:textId="77777777" w:rsidTr="00E36503">
        <w:tc>
          <w:tcPr>
            <w:tcW w:w="9017" w:type="dxa"/>
          </w:tcPr>
          <w:p w14:paraId="2EACFB9E" w14:textId="249D5ECF" w:rsidR="00E36503" w:rsidRDefault="00032DA7" w:rsidP="00E36503">
            <w:r>
              <w:t>Scrapy</w:t>
            </w:r>
          </w:p>
          <w:p w14:paraId="444AE4D2" w14:textId="45D5D62F" w:rsidR="00032DA7" w:rsidRDefault="00032DA7" w:rsidP="00E36503">
            <w:pPr>
              <w:rPr>
                <w:rFonts w:hint="eastAsia"/>
              </w:rPr>
            </w:pPr>
            <w:r>
              <w:rPr>
                <w:rFonts w:hint="eastAsia"/>
              </w:rPr>
              <w:t>クローラとして、</w:t>
            </w:r>
            <w:r>
              <w:t>Scrapy</w:t>
            </w:r>
            <w:r>
              <w:rPr>
                <w:rFonts w:hint="eastAsia"/>
              </w:rPr>
              <w:t>というフレームワークがある。これは、下記、５つのコンポーネントから構成されている。</w:t>
            </w:r>
          </w:p>
          <w:p w14:paraId="15E4470C" w14:textId="77777777" w:rsidR="006B644C" w:rsidRDefault="006B644C" w:rsidP="006B644C">
            <w:r>
              <w:t>1.Scrapy Engine</w:t>
            </w:r>
          </w:p>
          <w:p w14:paraId="71864750" w14:textId="77777777" w:rsidR="006B644C" w:rsidRDefault="006B644C" w:rsidP="006B644C">
            <w:r>
              <w:lastRenderedPageBreak/>
              <w:t>2.Scheduler</w:t>
            </w:r>
          </w:p>
          <w:p w14:paraId="476AAB7E" w14:textId="77777777" w:rsidR="006B644C" w:rsidRDefault="006B644C" w:rsidP="006B644C">
            <w:r>
              <w:t>3.Downloader</w:t>
            </w:r>
          </w:p>
          <w:p w14:paraId="6241DC1C" w14:textId="77777777" w:rsidR="006B644C" w:rsidRDefault="006B644C" w:rsidP="006B644C">
            <w:r>
              <w:t>4.Spiders</w:t>
            </w:r>
          </w:p>
          <w:p w14:paraId="378698B9" w14:textId="13A60820" w:rsidR="00032DA7" w:rsidRPr="00032DA7" w:rsidRDefault="006B644C" w:rsidP="006B644C">
            <w:r>
              <w:t>5.Item Pipeline</w:t>
            </w:r>
          </w:p>
          <w:p w14:paraId="11A406BE" w14:textId="77777777" w:rsidR="00032DA7" w:rsidRDefault="00032DA7" w:rsidP="00E36503"/>
          <w:p w14:paraId="3D3DADC5" w14:textId="77777777" w:rsidR="00032DA7" w:rsidRDefault="00032DA7" w:rsidP="00E36503">
            <w:pPr>
              <w:rPr>
                <w:rFonts w:hint="eastAsia"/>
              </w:rPr>
            </w:pPr>
          </w:p>
          <w:p w14:paraId="5A590BE1" w14:textId="75504CC0" w:rsidR="00032DA7" w:rsidRDefault="00032DA7" w:rsidP="00E36503">
            <w:pPr>
              <w:rPr>
                <w:rFonts w:hint="eastAsia"/>
              </w:rPr>
            </w:pPr>
            <w:hyperlink r:id="rId111" w:history="1">
              <w:r w:rsidRPr="00F574A3">
                <w:rPr>
                  <w:rStyle w:val="af7"/>
                </w:rPr>
                <w:t>https://qiita.com/checkpoint/items/038b59b29df8e1e384a2</w:t>
              </w:r>
            </w:hyperlink>
          </w:p>
          <w:p w14:paraId="09ACAF7A" w14:textId="7641EE1F" w:rsidR="00032DA7" w:rsidRPr="00032DA7" w:rsidRDefault="00032DA7" w:rsidP="00E36503">
            <w:pPr>
              <w:rPr>
                <w:rFonts w:hint="eastAsia"/>
              </w:rPr>
            </w:pPr>
          </w:p>
        </w:tc>
      </w:tr>
      <w:tr w:rsidR="00E36503" w14:paraId="400CDBFC" w14:textId="77777777" w:rsidTr="00E36503">
        <w:tc>
          <w:tcPr>
            <w:tcW w:w="9017" w:type="dxa"/>
          </w:tcPr>
          <w:p w14:paraId="5821AA23" w14:textId="77777777" w:rsidR="00E36503" w:rsidRDefault="00E36503" w:rsidP="00E36503"/>
          <w:p w14:paraId="71B93B1C" w14:textId="77777777" w:rsidR="004A1497" w:rsidRDefault="004A1497" w:rsidP="004A1497">
            <w:r>
              <w:t>1. items.py : 抽出データを定義する</w:t>
            </w:r>
          </w:p>
          <w:p w14:paraId="6A1D96F5" w14:textId="77777777" w:rsidR="004A1497" w:rsidRDefault="004A1497" w:rsidP="004A1497">
            <w:r>
              <w:t>2. spiders/以下のスパイダー(クローラー)ファイル：巡回、データ抽出条件</w:t>
            </w:r>
          </w:p>
          <w:p w14:paraId="0C352387" w14:textId="77777777" w:rsidR="004A1497" w:rsidRDefault="004A1497" w:rsidP="004A1497">
            <w:r>
              <w:t>3. pipelines.py　：　抽出データの出力先。今回はmongoDB</w:t>
            </w:r>
          </w:p>
          <w:p w14:paraId="1E88F66E" w14:textId="6DA0A272" w:rsidR="00636F01" w:rsidRDefault="004A1497" w:rsidP="004A1497">
            <w:r>
              <w:t>4. settings.py　：　データ巡回の条件 (頻度や、階層など)</w:t>
            </w:r>
          </w:p>
          <w:p w14:paraId="07629B27" w14:textId="77777777" w:rsidR="00636F01" w:rsidRDefault="00636F01" w:rsidP="00E36503"/>
          <w:p w14:paraId="6CE6DBB1" w14:textId="3D18D306" w:rsidR="00636F01" w:rsidRDefault="004A1497" w:rsidP="00E36503">
            <w:hyperlink r:id="rId112" w:history="1">
              <w:r w:rsidRPr="00F574A3">
                <w:rPr>
                  <w:rStyle w:val="af7"/>
                </w:rPr>
                <w:t>https://qiita.com/tamonoki/items/ce58ff209f8eae808162</w:t>
              </w:r>
            </w:hyperlink>
          </w:p>
          <w:p w14:paraId="35C77629" w14:textId="77777777" w:rsidR="00636F01" w:rsidRDefault="00636F01" w:rsidP="004A1497"/>
        </w:tc>
      </w:tr>
      <w:tr w:rsidR="004A1497" w14:paraId="17CEA6DE" w14:textId="77777777" w:rsidTr="00E36503">
        <w:tc>
          <w:tcPr>
            <w:tcW w:w="9017" w:type="dxa"/>
          </w:tcPr>
          <w:p w14:paraId="68477133" w14:textId="77777777" w:rsidR="004A1497" w:rsidRDefault="004A1497" w:rsidP="00E36503"/>
        </w:tc>
      </w:tr>
      <w:tr w:rsidR="004A1497" w14:paraId="1336E253" w14:textId="77777777" w:rsidTr="00E36503">
        <w:tc>
          <w:tcPr>
            <w:tcW w:w="9017" w:type="dxa"/>
          </w:tcPr>
          <w:p w14:paraId="2B205A59" w14:textId="77777777" w:rsidR="004A1497" w:rsidRDefault="004A1497" w:rsidP="00E36503"/>
        </w:tc>
      </w:tr>
    </w:tbl>
    <w:p w14:paraId="5BBFD390" w14:textId="77777777" w:rsidR="00705F56" w:rsidRDefault="00705F56" w:rsidP="00705F56">
      <w:pPr>
        <w:pStyle w:val="2"/>
        <w:rPr>
          <w:rFonts w:hint="eastAsia"/>
        </w:rPr>
      </w:pPr>
      <w:r>
        <w:t>urllib</w:t>
      </w:r>
    </w:p>
    <w:tbl>
      <w:tblPr>
        <w:tblStyle w:val="afb"/>
        <w:tblW w:w="0" w:type="auto"/>
        <w:tblLook w:val="04A0" w:firstRow="1" w:lastRow="0" w:firstColumn="1" w:lastColumn="0" w:noHBand="0" w:noVBand="1"/>
      </w:tblPr>
      <w:tblGrid>
        <w:gridCol w:w="9017"/>
      </w:tblGrid>
      <w:tr w:rsidR="00B6649C" w14:paraId="1DAD3720" w14:textId="77777777" w:rsidTr="00B6649C">
        <w:tc>
          <w:tcPr>
            <w:tcW w:w="9017" w:type="dxa"/>
          </w:tcPr>
          <w:p w14:paraId="751E1233" w14:textId="77777777" w:rsidR="00B6649C" w:rsidRDefault="00B6649C" w:rsidP="00B6649C">
            <w:pPr>
              <w:rPr>
                <w:rFonts w:hint="eastAsia"/>
              </w:rPr>
            </w:pPr>
          </w:p>
        </w:tc>
      </w:tr>
      <w:tr w:rsidR="00B6649C" w14:paraId="41A48053" w14:textId="77777777" w:rsidTr="00B6649C">
        <w:tc>
          <w:tcPr>
            <w:tcW w:w="9017" w:type="dxa"/>
          </w:tcPr>
          <w:p w14:paraId="19287F33" w14:textId="77777777" w:rsidR="00B6649C" w:rsidRDefault="00B6649C" w:rsidP="00B6649C">
            <w:pPr>
              <w:rPr>
                <w:rFonts w:hint="eastAsia"/>
              </w:rPr>
            </w:pPr>
          </w:p>
        </w:tc>
      </w:tr>
      <w:tr w:rsidR="00B6649C" w14:paraId="2F0F3BE6" w14:textId="77777777" w:rsidTr="00B6649C">
        <w:tc>
          <w:tcPr>
            <w:tcW w:w="9017" w:type="dxa"/>
          </w:tcPr>
          <w:p w14:paraId="5EDBBDDA" w14:textId="77777777" w:rsidR="00B6649C" w:rsidRDefault="00B6649C" w:rsidP="00B6649C">
            <w:pPr>
              <w:rPr>
                <w:rFonts w:hint="eastAsia"/>
              </w:rPr>
            </w:pPr>
          </w:p>
        </w:tc>
      </w:tr>
      <w:tr w:rsidR="00B6649C" w14:paraId="3455DCB7" w14:textId="77777777" w:rsidTr="00B6649C">
        <w:tc>
          <w:tcPr>
            <w:tcW w:w="9017" w:type="dxa"/>
          </w:tcPr>
          <w:p w14:paraId="7679A903" w14:textId="77777777" w:rsidR="00B6649C" w:rsidRDefault="00B6649C" w:rsidP="00B6649C">
            <w:pPr>
              <w:rPr>
                <w:rFonts w:hint="eastAsia"/>
              </w:rPr>
            </w:pPr>
          </w:p>
        </w:tc>
      </w:tr>
    </w:tbl>
    <w:p w14:paraId="784E8FB0" w14:textId="77777777" w:rsidR="00B6649C" w:rsidRPr="00B6649C" w:rsidRDefault="00B6649C" w:rsidP="00B6649C">
      <w:pPr>
        <w:rPr>
          <w:rFonts w:hint="eastAsia"/>
        </w:rPr>
      </w:pPr>
    </w:p>
    <w:p w14:paraId="28FA7ECD" w14:textId="77777777" w:rsidR="00554B0D" w:rsidRDefault="00554B0D" w:rsidP="00554B0D">
      <w:pPr>
        <w:pStyle w:val="2"/>
        <w:rPr>
          <w:rFonts w:hint="eastAsia"/>
        </w:rPr>
      </w:pPr>
      <w:r>
        <w:rPr>
          <w:rFonts w:hint="eastAsia"/>
        </w:rPr>
        <w:t>正規表現</w:t>
      </w:r>
    </w:p>
    <w:p w14:paraId="1D48C3B5" w14:textId="77777777" w:rsidR="00554B0D" w:rsidRDefault="00554B0D" w:rsidP="00554B0D">
      <w:pPr>
        <w:pStyle w:val="2"/>
      </w:pPr>
      <w:r>
        <w:t>JSON</w:t>
      </w:r>
    </w:p>
    <w:p w14:paraId="3FF0867E" w14:textId="77777777" w:rsidR="00705F56" w:rsidRDefault="00705F56" w:rsidP="00554B0D">
      <w:pPr>
        <w:pStyle w:val="2"/>
      </w:pPr>
      <w:r>
        <w:t>dir()</w:t>
      </w:r>
    </w:p>
    <w:p w14:paraId="7DFA5D77" w14:textId="77777777" w:rsidR="00554B0D" w:rsidRDefault="00554B0D" w:rsidP="00554B0D">
      <w:pPr>
        <w:pStyle w:val="3"/>
      </w:pPr>
    </w:p>
    <w:p w14:paraId="4DACD384" w14:textId="77777777" w:rsidR="00705F56" w:rsidRDefault="00705F56" w:rsidP="00554B0D">
      <w:pPr>
        <w:pStyle w:val="3"/>
      </w:pPr>
    </w:p>
    <w:p w14:paraId="74FC8A61" w14:textId="77777777" w:rsidR="002F0877" w:rsidRPr="00D2739D" w:rsidRDefault="002F0877" w:rsidP="00D2739D">
      <w:pPr>
        <w:rPr>
          <w:rFonts w:hint="eastAsia"/>
        </w:rPr>
      </w:pPr>
    </w:p>
    <w:p w14:paraId="7206528B" w14:textId="169EAA80" w:rsidR="008E20F1" w:rsidRDefault="008E20F1" w:rsidP="008E20F1">
      <w:pPr>
        <w:pStyle w:val="2"/>
        <w:rPr>
          <w:rFonts w:asciiTheme="majorEastAsia" w:hAnsiTheme="majorEastAsia" w:cstheme="majorEastAsia"/>
        </w:rPr>
      </w:pPr>
      <w:bookmarkStart w:id="22" w:name="_Toc503536827"/>
      <w:r>
        <w:rPr>
          <w:rFonts w:asciiTheme="majorEastAsia" w:hAnsiTheme="majorEastAsia" w:cstheme="majorEastAsia"/>
        </w:rPr>
        <w:t xml:space="preserve">help() : </w:t>
      </w:r>
    </w:p>
    <w:tbl>
      <w:tblPr>
        <w:tblStyle w:val="afb"/>
        <w:tblW w:w="0" w:type="auto"/>
        <w:tblLook w:val="04A0" w:firstRow="1" w:lastRow="0" w:firstColumn="1" w:lastColumn="0" w:noHBand="0" w:noVBand="1"/>
      </w:tblPr>
      <w:tblGrid>
        <w:gridCol w:w="9017"/>
      </w:tblGrid>
      <w:tr w:rsidR="008E20F1" w14:paraId="7432332D" w14:textId="77777777" w:rsidTr="008E20F1">
        <w:tc>
          <w:tcPr>
            <w:tcW w:w="9017" w:type="dxa"/>
          </w:tcPr>
          <w:p w14:paraId="675CAD80" w14:textId="7AF42936" w:rsidR="008E20F1" w:rsidRDefault="008E20F1" w:rsidP="008E20F1">
            <w:pPr>
              <w:rPr>
                <w:rFonts w:hint="eastAsia"/>
              </w:rPr>
            </w:pPr>
            <w:r>
              <w:t>help()</w:t>
            </w:r>
            <w:r>
              <w:rPr>
                <w:rFonts w:hint="eastAsia"/>
              </w:rPr>
              <w:t>は</w:t>
            </w:r>
            <w:r>
              <w:t>Python</w:t>
            </w:r>
            <w:r>
              <w:rPr>
                <w:rFonts w:hint="eastAsia"/>
              </w:rPr>
              <w:t>組み込み関数。</w:t>
            </w:r>
          </w:p>
          <w:p w14:paraId="6D874F25" w14:textId="6FF1F4F7" w:rsidR="008E20F1" w:rsidRDefault="00C00DE6" w:rsidP="008E20F1">
            <w:r>
              <w:t xml:space="preserve">help() </w:t>
            </w:r>
          </w:p>
          <w:p w14:paraId="2AEA0C98" w14:textId="77777777" w:rsidR="00C00DE6" w:rsidRDefault="00C00DE6" w:rsidP="008E20F1">
            <w:r>
              <w:t>help(object)</w:t>
            </w:r>
          </w:p>
          <w:p w14:paraId="265A606E" w14:textId="754D20A3" w:rsidR="00C00DE6" w:rsidRDefault="00C00DE6" w:rsidP="008E20F1"/>
        </w:tc>
      </w:tr>
      <w:tr w:rsidR="008E20F1" w14:paraId="344BA9BC" w14:textId="77777777" w:rsidTr="008E20F1">
        <w:tc>
          <w:tcPr>
            <w:tcW w:w="9017" w:type="dxa"/>
          </w:tcPr>
          <w:p w14:paraId="44E22FAC" w14:textId="77777777" w:rsidR="008E20F1" w:rsidRDefault="008E20F1" w:rsidP="008E20F1"/>
        </w:tc>
      </w:tr>
      <w:tr w:rsidR="008E20F1" w14:paraId="0F60AE0A" w14:textId="77777777" w:rsidTr="008E20F1">
        <w:tc>
          <w:tcPr>
            <w:tcW w:w="9017" w:type="dxa"/>
          </w:tcPr>
          <w:p w14:paraId="55BB5960" w14:textId="77777777" w:rsidR="008E20F1" w:rsidRDefault="008E20F1" w:rsidP="008E20F1"/>
        </w:tc>
      </w:tr>
    </w:tbl>
    <w:p w14:paraId="2E5E9EEA" w14:textId="77777777" w:rsidR="008E20F1" w:rsidRPr="008E20F1" w:rsidRDefault="008E20F1" w:rsidP="008E20F1"/>
    <w:p w14:paraId="77998765" w14:textId="77777777" w:rsidR="008E20F1" w:rsidRDefault="008E20F1" w:rsidP="007821D7">
      <w:pPr>
        <w:pStyle w:val="1"/>
        <w:rPr>
          <w:rFonts w:asciiTheme="majorEastAsia" w:hAnsiTheme="majorEastAsia" w:cstheme="majorEastAsia"/>
        </w:rPr>
      </w:pPr>
    </w:p>
    <w:p w14:paraId="4882E806" w14:textId="77777777" w:rsidR="007821D7" w:rsidRDefault="007821D7" w:rsidP="007821D7">
      <w:pPr>
        <w:pStyle w:val="1"/>
        <w:rPr>
          <w:rFonts w:asciiTheme="majorEastAsia" w:hAnsiTheme="majorEastAsia" w:cstheme="majorEastAsia"/>
        </w:rPr>
      </w:pPr>
      <w:r>
        <w:rPr>
          <w:rFonts w:asciiTheme="majorEastAsia" w:hAnsiTheme="majorEastAsia" w:cstheme="majorEastAsia"/>
        </w:rPr>
        <w:t>Python Library</w:t>
      </w:r>
      <w:bookmarkEnd w:id="22"/>
    </w:p>
    <w:p w14:paraId="3E4E8417" w14:textId="77777777" w:rsidR="00BC020D" w:rsidRPr="00BC020D" w:rsidRDefault="00BC020D" w:rsidP="00BC020D"/>
    <w:p w14:paraId="610C0CAA" w14:textId="77777777" w:rsidR="007821D7" w:rsidRDefault="007821D7" w:rsidP="007821D7">
      <w:pPr>
        <w:pStyle w:val="1"/>
        <w:rPr>
          <w:rFonts w:asciiTheme="majorEastAsia" w:hAnsiTheme="majorEastAsia" w:cstheme="majorEastAsia"/>
        </w:rPr>
      </w:pPr>
      <w:bookmarkStart w:id="23" w:name="_Toc503536828"/>
      <w:r>
        <w:rPr>
          <w:rFonts w:asciiTheme="majorEastAsia" w:hAnsiTheme="majorEastAsia" w:cstheme="majorEastAsia"/>
        </w:rPr>
        <w:t>Atom</w:t>
      </w:r>
      <w:bookmarkEnd w:id="23"/>
    </w:p>
    <w:tbl>
      <w:tblPr>
        <w:tblStyle w:val="afb"/>
        <w:tblW w:w="0" w:type="auto"/>
        <w:tblLook w:val="04A0" w:firstRow="1" w:lastRow="0" w:firstColumn="1" w:lastColumn="0" w:noHBand="0" w:noVBand="1"/>
      </w:tblPr>
      <w:tblGrid>
        <w:gridCol w:w="3005"/>
        <w:gridCol w:w="3006"/>
        <w:gridCol w:w="3006"/>
      </w:tblGrid>
      <w:tr w:rsidR="003C0C74" w14:paraId="112C04BD" w14:textId="77777777" w:rsidTr="003C0C74">
        <w:tc>
          <w:tcPr>
            <w:tcW w:w="3005" w:type="dxa"/>
          </w:tcPr>
          <w:p w14:paraId="4E954DD4" w14:textId="77777777" w:rsidR="003C0C74" w:rsidRDefault="003C0C74" w:rsidP="003C0C74"/>
        </w:tc>
        <w:tc>
          <w:tcPr>
            <w:tcW w:w="3006" w:type="dxa"/>
          </w:tcPr>
          <w:p w14:paraId="50D7A6FD" w14:textId="77777777" w:rsidR="003C0C74" w:rsidRDefault="003C0C74" w:rsidP="003C0C74"/>
        </w:tc>
        <w:tc>
          <w:tcPr>
            <w:tcW w:w="3006" w:type="dxa"/>
          </w:tcPr>
          <w:p w14:paraId="7C2E241A" w14:textId="77777777" w:rsidR="003C0C74" w:rsidRDefault="003C0C74" w:rsidP="003C0C74"/>
        </w:tc>
      </w:tr>
      <w:tr w:rsidR="003C0C74" w14:paraId="46B5BC09" w14:textId="77777777" w:rsidTr="003C0C74">
        <w:tc>
          <w:tcPr>
            <w:tcW w:w="3005" w:type="dxa"/>
          </w:tcPr>
          <w:p w14:paraId="60BE93E9" w14:textId="77777777" w:rsidR="003C0C74" w:rsidRDefault="003C0C74" w:rsidP="003C0C74"/>
        </w:tc>
        <w:tc>
          <w:tcPr>
            <w:tcW w:w="3006" w:type="dxa"/>
          </w:tcPr>
          <w:p w14:paraId="0A3D35E7" w14:textId="77777777" w:rsidR="003C0C74" w:rsidRDefault="003C0C74" w:rsidP="003C0C74"/>
        </w:tc>
        <w:tc>
          <w:tcPr>
            <w:tcW w:w="3006" w:type="dxa"/>
          </w:tcPr>
          <w:p w14:paraId="694993BD" w14:textId="77777777" w:rsidR="003C0C74" w:rsidRDefault="003C0C74" w:rsidP="003C0C74"/>
        </w:tc>
      </w:tr>
      <w:tr w:rsidR="003C0C74" w14:paraId="1AD15CE7" w14:textId="77777777" w:rsidTr="003C0C74">
        <w:tc>
          <w:tcPr>
            <w:tcW w:w="3005" w:type="dxa"/>
          </w:tcPr>
          <w:p w14:paraId="44FB8135" w14:textId="77777777" w:rsidR="003C0C74" w:rsidRDefault="003C0C74" w:rsidP="003C0C74"/>
        </w:tc>
        <w:tc>
          <w:tcPr>
            <w:tcW w:w="3006" w:type="dxa"/>
          </w:tcPr>
          <w:p w14:paraId="7F98A338" w14:textId="77777777" w:rsidR="003C0C74" w:rsidRDefault="003C0C74" w:rsidP="003C0C74"/>
        </w:tc>
        <w:tc>
          <w:tcPr>
            <w:tcW w:w="3006" w:type="dxa"/>
          </w:tcPr>
          <w:p w14:paraId="1DBA9ACD" w14:textId="77777777" w:rsidR="003C0C74" w:rsidRDefault="003C0C74" w:rsidP="003C0C74"/>
        </w:tc>
      </w:tr>
      <w:tr w:rsidR="003C0C74" w14:paraId="6525DFCA" w14:textId="77777777" w:rsidTr="003C0C74">
        <w:tc>
          <w:tcPr>
            <w:tcW w:w="3005" w:type="dxa"/>
          </w:tcPr>
          <w:p w14:paraId="6CE5C6C2" w14:textId="77777777" w:rsidR="003C0C74" w:rsidRDefault="003C0C74" w:rsidP="003C0C74"/>
        </w:tc>
        <w:tc>
          <w:tcPr>
            <w:tcW w:w="3006" w:type="dxa"/>
          </w:tcPr>
          <w:p w14:paraId="4606ED33" w14:textId="77777777" w:rsidR="003C0C74" w:rsidRDefault="003C0C74" w:rsidP="003C0C74"/>
        </w:tc>
        <w:tc>
          <w:tcPr>
            <w:tcW w:w="3006" w:type="dxa"/>
          </w:tcPr>
          <w:p w14:paraId="12C68696" w14:textId="77777777" w:rsidR="003C0C74" w:rsidRDefault="003C0C74" w:rsidP="003C0C74"/>
        </w:tc>
      </w:tr>
    </w:tbl>
    <w:p w14:paraId="0FD14830" w14:textId="77777777" w:rsidR="003C0C74" w:rsidRPr="003C0C74" w:rsidRDefault="003C0C74" w:rsidP="003C0C74"/>
    <w:p w14:paraId="264EB179" w14:textId="77777777" w:rsidR="007821D7" w:rsidRDefault="007821D7" w:rsidP="007821D7">
      <w:pPr>
        <w:pStyle w:val="2"/>
        <w:rPr>
          <w:rFonts w:asciiTheme="majorEastAsia" w:hAnsiTheme="majorEastAsia" w:cstheme="majorEastAsia"/>
        </w:rPr>
      </w:pPr>
      <w:bookmarkStart w:id="24" w:name="_Toc503536829"/>
      <w:r>
        <w:rPr>
          <w:rFonts w:asciiTheme="majorEastAsia" w:hAnsiTheme="majorEastAsia" w:cstheme="majorEastAsia"/>
        </w:rPr>
        <w:t>How to use Atom</w:t>
      </w:r>
      <w:bookmarkEnd w:id="24"/>
    </w:p>
    <w:p w14:paraId="2FC61A20" w14:textId="77777777" w:rsidR="007012E9" w:rsidRDefault="007012E9" w:rsidP="007821D7">
      <w:pPr>
        <w:pStyle w:val="1"/>
        <w:rPr>
          <w:rFonts w:asciiTheme="majorEastAsia" w:hAnsiTheme="majorEastAsia" w:cstheme="majorEastAsia"/>
        </w:rPr>
      </w:pPr>
      <w:bookmarkStart w:id="25" w:name="_Toc503536830"/>
      <w:r>
        <w:rPr>
          <w:rFonts w:asciiTheme="majorEastAsia" w:hAnsiTheme="majorEastAsia" w:cstheme="majorEastAsia"/>
        </w:rPr>
        <w:t>Python Program</w:t>
      </w:r>
      <w:bookmarkEnd w:id="25"/>
    </w:p>
    <w:p w14:paraId="3D21B4EA" w14:textId="77777777" w:rsidR="007012E9" w:rsidRDefault="007012E9" w:rsidP="007012E9">
      <w:pPr>
        <w:pStyle w:val="2"/>
        <w:rPr>
          <w:rFonts w:asciiTheme="majorEastAsia" w:hAnsiTheme="majorEastAsia" w:cstheme="majorEastAsia"/>
        </w:rPr>
      </w:pPr>
      <w:bookmarkStart w:id="26" w:name="_Toc503536831"/>
      <w:r>
        <w:rPr>
          <w:rFonts w:asciiTheme="majorEastAsia" w:hAnsiTheme="majorEastAsia" w:cstheme="majorEastAsia"/>
        </w:rPr>
        <w:t>Google search</w:t>
      </w:r>
      <w:bookmarkEnd w:id="26"/>
    </w:p>
    <w:p w14:paraId="3267136A" w14:textId="77777777" w:rsidR="005B5A8E" w:rsidRDefault="005B5A8E" w:rsidP="007012E9">
      <w:pPr>
        <w:pStyle w:val="2"/>
        <w:rPr>
          <w:rFonts w:asciiTheme="majorEastAsia" w:hAnsiTheme="majorEastAsia" w:cstheme="majorEastAsia"/>
        </w:rPr>
      </w:pPr>
      <w:bookmarkStart w:id="27" w:name="_Toc503536832"/>
      <w:r>
        <w:rPr>
          <w:rFonts w:asciiTheme="majorEastAsia" w:hAnsiTheme="majorEastAsia" w:cstheme="majorEastAsia"/>
        </w:rPr>
        <w:t>PyCon 2016</w:t>
      </w:r>
      <w:bookmarkEnd w:id="27"/>
    </w:p>
    <w:tbl>
      <w:tblPr>
        <w:tblStyle w:val="afb"/>
        <w:tblW w:w="0" w:type="auto"/>
        <w:tblLook w:val="04A0" w:firstRow="1" w:lastRow="0" w:firstColumn="1" w:lastColumn="0" w:noHBand="0" w:noVBand="1"/>
      </w:tblPr>
      <w:tblGrid>
        <w:gridCol w:w="9017"/>
      </w:tblGrid>
      <w:tr w:rsidR="00F97D07" w14:paraId="39F7A18D" w14:textId="77777777" w:rsidTr="00F97D07">
        <w:tc>
          <w:tcPr>
            <w:tcW w:w="9017" w:type="dxa"/>
          </w:tcPr>
          <w:p w14:paraId="1A7C3211" w14:textId="77777777" w:rsidR="00F97D07" w:rsidRDefault="00F97D07" w:rsidP="00F97D07">
            <w:r w:rsidRPr="008E5997">
              <w:rPr>
                <w:rFonts w:hint="eastAsia"/>
              </w:rPr>
              <w:t>週末サイエンティストのススメ</w:t>
            </w:r>
            <w:r>
              <w:t>:</w:t>
            </w:r>
          </w:p>
          <w:p w14:paraId="2999817B" w14:textId="77777777" w:rsidR="00F97D07" w:rsidRPr="008E5997" w:rsidRDefault="001D6AE7" w:rsidP="00F97D07">
            <w:hyperlink r:id="rId113" w:history="1">
              <w:r w:rsidR="00F97D07" w:rsidRPr="009B5603">
                <w:rPr>
                  <w:rStyle w:val="af7"/>
                </w:rPr>
                <w:t>https://pycon.jp/2016/ja/schedule/presentation/72/</w:t>
              </w:r>
            </w:hyperlink>
          </w:p>
          <w:p w14:paraId="61D3E2F5" w14:textId="77777777" w:rsidR="00F97D07" w:rsidRDefault="00F97D07" w:rsidP="00F97D07"/>
          <w:p w14:paraId="01091438" w14:textId="22EAE418" w:rsidR="00F97D07" w:rsidRDefault="00F97D07" w:rsidP="00F97D07">
            <w:r>
              <w:rPr>
                <w:rFonts w:hint="eastAsia"/>
              </w:rPr>
              <w:t>講演の中で紹介されていた書籍「</w:t>
            </w:r>
            <w:hyperlink r:id="rId114" w:history="1">
              <w:r>
                <w:rPr>
                  <w:rStyle w:val="af7"/>
                </w:rPr>
                <w:t>超一流になるのは才能か努力か? 単行本 – 2016/7/29</w:t>
              </w:r>
            </w:hyperlink>
            <w:r>
              <w:rPr>
                <w:rFonts w:hint="eastAsia"/>
              </w:rPr>
              <w:t>」、面白そうです。</w:t>
            </w:r>
            <w:r w:rsidR="001E541A">
              <w:rPr>
                <w:rFonts w:hint="eastAsia"/>
              </w:rPr>
              <w:t>いずれ、読んでみたい。</w:t>
            </w:r>
          </w:p>
          <w:p w14:paraId="252C4F23" w14:textId="77777777" w:rsidR="00F97D07" w:rsidRDefault="00F97D07" w:rsidP="00F97D07"/>
          <w:p w14:paraId="25451AF3" w14:textId="2DB02137" w:rsidR="00F97D07" w:rsidRPr="00F97D07" w:rsidRDefault="00F97D07" w:rsidP="00F97D07">
            <w:r w:rsidRPr="00F97D07">
              <w:rPr>
                <w:noProof/>
              </w:rPr>
              <w:lastRenderedPageBreak/>
              <w:drawing>
                <wp:inline distT="0" distB="0" distL="0" distR="0" wp14:anchorId="58F712F2" wp14:editId="51075B4E">
                  <wp:extent cx="1932075" cy="2810803"/>
                  <wp:effectExtent l="0" t="0" r="0" b="889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940488" cy="2823042"/>
                          </a:xfrm>
                          <a:prstGeom prst="rect">
                            <a:avLst/>
                          </a:prstGeom>
                        </pic:spPr>
                      </pic:pic>
                    </a:graphicData>
                  </a:graphic>
                </wp:inline>
              </w:drawing>
            </w:r>
          </w:p>
          <w:p w14:paraId="5459553A" w14:textId="77777777" w:rsidR="00F97D07" w:rsidRDefault="00F97D07" w:rsidP="00F97D07"/>
          <w:p w14:paraId="72F92192" w14:textId="1C8A34B4" w:rsidR="00D62FBF" w:rsidRDefault="001D6AE7" w:rsidP="00F97D07">
            <w:hyperlink r:id="rId116" w:history="1">
              <w:r w:rsidR="00D62FBF" w:rsidRPr="009B5603">
                <w:rPr>
                  <w:rStyle w:val="af7"/>
                </w:rPr>
                <w:t>http://jupyter.org/</w:t>
              </w:r>
            </w:hyperlink>
          </w:p>
          <w:p w14:paraId="6D6152C5" w14:textId="0A3A2063" w:rsidR="00D62FBF" w:rsidRDefault="001D6AE7" w:rsidP="00F97D07">
            <w:hyperlink r:id="rId117" w:history="1">
              <w:r w:rsidR="00D62FBF" w:rsidRPr="009B5603">
                <w:rPr>
                  <w:rStyle w:val="af7"/>
                </w:rPr>
                <w:t>http://techlife.cookpad.com/entry/write-once-share-anywhare</w:t>
              </w:r>
            </w:hyperlink>
          </w:p>
          <w:p w14:paraId="74D2464E" w14:textId="77777777" w:rsidR="00D62FBF" w:rsidRPr="00F97D07" w:rsidRDefault="00D62FBF" w:rsidP="00F97D07"/>
          <w:p w14:paraId="18B6CED0" w14:textId="77777777" w:rsidR="00F97D07" w:rsidRDefault="00F97D07" w:rsidP="00F97D07"/>
          <w:p w14:paraId="2ACDF332" w14:textId="77777777" w:rsidR="00F97D07" w:rsidRDefault="00F97D07" w:rsidP="00F97D07"/>
        </w:tc>
      </w:tr>
      <w:tr w:rsidR="00F97D07" w14:paraId="75BD31F0" w14:textId="77777777" w:rsidTr="00F97D07">
        <w:tc>
          <w:tcPr>
            <w:tcW w:w="9017" w:type="dxa"/>
          </w:tcPr>
          <w:p w14:paraId="6BFD76A3" w14:textId="77777777" w:rsidR="00F97D07" w:rsidRDefault="00F97D07" w:rsidP="00F97D07"/>
        </w:tc>
      </w:tr>
      <w:tr w:rsidR="00F97D07" w14:paraId="6E760001" w14:textId="77777777" w:rsidTr="00F97D07">
        <w:tc>
          <w:tcPr>
            <w:tcW w:w="9017" w:type="dxa"/>
          </w:tcPr>
          <w:p w14:paraId="7631C596" w14:textId="77777777" w:rsidR="00F97D07" w:rsidRDefault="00F97D07" w:rsidP="00F97D07"/>
        </w:tc>
      </w:tr>
      <w:tr w:rsidR="00F97D07" w14:paraId="380E7EA2" w14:textId="77777777" w:rsidTr="00F97D07">
        <w:tc>
          <w:tcPr>
            <w:tcW w:w="9017" w:type="dxa"/>
          </w:tcPr>
          <w:p w14:paraId="3FEB1196" w14:textId="77777777" w:rsidR="00F97D07" w:rsidRDefault="00F97D07" w:rsidP="00F97D07"/>
        </w:tc>
      </w:tr>
      <w:tr w:rsidR="00F97D07" w14:paraId="3437F58D" w14:textId="77777777" w:rsidTr="00F97D07">
        <w:tc>
          <w:tcPr>
            <w:tcW w:w="9017" w:type="dxa"/>
          </w:tcPr>
          <w:p w14:paraId="1F1CF035" w14:textId="77777777" w:rsidR="00F97D07" w:rsidRDefault="00F97D07" w:rsidP="00F97D07"/>
        </w:tc>
      </w:tr>
    </w:tbl>
    <w:p w14:paraId="3808650D" w14:textId="77777777" w:rsidR="00F97D07" w:rsidRPr="00F97D07" w:rsidRDefault="00F97D07" w:rsidP="00F97D07"/>
    <w:p w14:paraId="0F22B922" w14:textId="77777777" w:rsidR="005B5A8E" w:rsidRDefault="005B5A8E" w:rsidP="007012E9">
      <w:pPr>
        <w:pStyle w:val="2"/>
        <w:rPr>
          <w:rFonts w:asciiTheme="majorEastAsia" w:hAnsiTheme="majorEastAsia" w:cstheme="majorEastAsia"/>
        </w:rPr>
      </w:pPr>
      <w:bookmarkStart w:id="28" w:name="_Toc503536833"/>
      <w:r>
        <w:rPr>
          <w:rFonts w:asciiTheme="majorEastAsia" w:hAnsiTheme="majorEastAsia" w:cstheme="majorEastAsia"/>
        </w:rPr>
        <w:t>Pycon 2017</w:t>
      </w:r>
      <w:bookmarkEnd w:id="28"/>
    </w:p>
    <w:p w14:paraId="3152D62D" w14:textId="77777777" w:rsidR="00AF101F" w:rsidRDefault="00AF101F" w:rsidP="007012E9">
      <w:pPr>
        <w:pStyle w:val="2"/>
        <w:rPr>
          <w:rFonts w:asciiTheme="majorEastAsia" w:hAnsiTheme="majorEastAsia" w:cstheme="majorEastAsia"/>
        </w:rPr>
      </w:pPr>
    </w:p>
    <w:p w14:paraId="75E393A1" w14:textId="36A37050" w:rsidR="00FB080C" w:rsidRDefault="00FB080C" w:rsidP="00AF101F">
      <w:pPr>
        <w:pStyle w:val="1"/>
        <w:rPr>
          <w:rFonts w:asciiTheme="majorEastAsia" w:hAnsiTheme="majorEastAsia" w:cstheme="majorEastAsia"/>
        </w:rPr>
      </w:pPr>
      <w:bookmarkStart w:id="29" w:name="_Toc503536834"/>
      <w:r>
        <w:rPr>
          <w:rFonts w:asciiTheme="majorEastAsia" w:hAnsiTheme="majorEastAsia" w:cstheme="majorEastAsia"/>
        </w:rPr>
        <w:t>Jupyter Notebook</w:t>
      </w:r>
    </w:p>
    <w:tbl>
      <w:tblPr>
        <w:tblStyle w:val="afb"/>
        <w:tblW w:w="0" w:type="auto"/>
        <w:tblLook w:val="04A0" w:firstRow="1" w:lastRow="0" w:firstColumn="1" w:lastColumn="0" w:noHBand="0" w:noVBand="1"/>
      </w:tblPr>
      <w:tblGrid>
        <w:gridCol w:w="9017"/>
      </w:tblGrid>
      <w:tr w:rsidR="00B77128" w14:paraId="6940CC3A" w14:textId="77777777" w:rsidTr="00B77128">
        <w:tc>
          <w:tcPr>
            <w:tcW w:w="9017" w:type="dxa"/>
          </w:tcPr>
          <w:p w14:paraId="74F4AA93" w14:textId="77777777" w:rsidR="00B77128" w:rsidRDefault="00B77128" w:rsidP="00B77128">
            <w:bookmarkStart w:id="30" w:name="_GoBack"/>
            <w:bookmarkEnd w:id="30"/>
          </w:p>
        </w:tc>
      </w:tr>
      <w:tr w:rsidR="00B77128" w14:paraId="53D5807D" w14:textId="77777777" w:rsidTr="00B77128">
        <w:tc>
          <w:tcPr>
            <w:tcW w:w="9017" w:type="dxa"/>
          </w:tcPr>
          <w:p w14:paraId="75E7AC9A" w14:textId="77777777" w:rsidR="00B77128" w:rsidRDefault="00B77128" w:rsidP="00B77128"/>
        </w:tc>
      </w:tr>
      <w:tr w:rsidR="00B77128" w14:paraId="16D2154E" w14:textId="77777777" w:rsidTr="00B77128">
        <w:tc>
          <w:tcPr>
            <w:tcW w:w="9017" w:type="dxa"/>
          </w:tcPr>
          <w:p w14:paraId="40AF0EA8" w14:textId="77777777" w:rsidR="00B77128" w:rsidRDefault="00B77128" w:rsidP="00B77128"/>
        </w:tc>
      </w:tr>
    </w:tbl>
    <w:p w14:paraId="7FAC4304" w14:textId="77777777" w:rsidR="00B77128" w:rsidRDefault="00B77128" w:rsidP="00B77128"/>
    <w:p w14:paraId="0E93EB6A" w14:textId="77777777" w:rsidR="00B77128" w:rsidRDefault="00B77128" w:rsidP="00B77128"/>
    <w:p w14:paraId="5BBAF7D4" w14:textId="77777777" w:rsidR="00B77128" w:rsidRPr="00B77128" w:rsidRDefault="00B77128" w:rsidP="00B77128"/>
    <w:p w14:paraId="48567151" w14:textId="2344560E" w:rsidR="00AF101F" w:rsidRDefault="00AF101F" w:rsidP="00AF101F">
      <w:pPr>
        <w:pStyle w:val="1"/>
        <w:rPr>
          <w:rFonts w:asciiTheme="majorEastAsia" w:hAnsiTheme="majorEastAsia" w:cstheme="majorEastAsia"/>
        </w:rPr>
      </w:pPr>
      <w:r>
        <w:rPr>
          <w:rFonts w:asciiTheme="majorEastAsia" w:hAnsiTheme="majorEastAsia" w:cstheme="majorEastAsia"/>
        </w:rPr>
        <w:t>Mac Operation</w:t>
      </w:r>
      <w:bookmarkEnd w:id="29"/>
    </w:p>
    <w:p w14:paraId="43976D2E" w14:textId="77777777" w:rsidR="00AF101F" w:rsidRPr="00AF101F" w:rsidRDefault="00AF101F" w:rsidP="00AF101F"/>
    <w:p w14:paraId="42DE1405" w14:textId="1CC3F41F" w:rsidR="00BC0E64" w:rsidRPr="00BC0E64" w:rsidRDefault="00AF101F" w:rsidP="00BC0E64">
      <w:pPr>
        <w:pStyle w:val="2"/>
        <w:rPr>
          <w:rFonts w:asciiTheme="majorEastAsia" w:hAnsiTheme="majorEastAsia" w:cstheme="majorEastAsia"/>
        </w:rPr>
      </w:pPr>
      <w:bookmarkStart w:id="31" w:name="_Toc503536835"/>
      <w:r>
        <w:rPr>
          <w:rFonts w:asciiTheme="majorEastAsia" w:hAnsiTheme="majorEastAsia" w:cstheme="majorEastAsia"/>
        </w:rPr>
        <w:lastRenderedPageBreak/>
        <w:t>Screenshot</w:t>
      </w:r>
      <w:bookmarkEnd w:id="31"/>
      <w:r>
        <w:rPr>
          <w:rFonts w:asciiTheme="majorEastAsia" w:hAnsiTheme="majorEastAsia" w:cstheme="majorEastAsia"/>
        </w:rPr>
        <w:t xml:space="preserve"> </w:t>
      </w:r>
    </w:p>
    <w:tbl>
      <w:tblPr>
        <w:tblStyle w:val="afb"/>
        <w:tblW w:w="0" w:type="auto"/>
        <w:tblLook w:val="04A0" w:firstRow="1" w:lastRow="0" w:firstColumn="1" w:lastColumn="0" w:noHBand="0" w:noVBand="1"/>
      </w:tblPr>
      <w:tblGrid>
        <w:gridCol w:w="9017"/>
      </w:tblGrid>
      <w:tr w:rsidR="00BC0E64" w14:paraId="22E2A395" w14:textId="77777777" w:rsidTr="00BC0E64">
        <w:tc>
          <w:tcPr>
            <w:tcW w:w="9017" w:type="dxa"/>
          </w:tcPr>
          <w:p w14:paraId="3C532592" w14:textId="77777777" w:rsidR="00BC0E64" w:rsidRDefault="00BC0E64" w:rsidP="00BC0E64">
            <w:r>
              <w:rPr>
                <w:rFonts w:hint="eastAsia"/>
              </w:rPr>
              <w:t>スクリーンショットを撮る</w:t>
            </w:r>
            <w:r>
              <w:t>3つの方法。</w:t>
            </w:r>
          </w:p>
          <w:p w14:paraId="5CD536D1" w14:textId="77777777" w:rsidR="00BC0E64" w:rsidRDefault="00BC0E64" w:rsidP="00BC0E64"/>
          <w:p w14:paraId="7AA4D586" w14:textId="77777777" w:rsidR="00BC0E64" w:rsidRDefault="00BC0E64" w:rsidP="00BC0E64">
            <w:r>
              <w:t>1.[command]キー　+　[Shift]キー　+　[3]キー</w:t>
            </w:r>
          </w:p>
          <w:p w14:paraId="20A08193" w14:textId="77777777" w:rsidR="00BC0E64" w:rsidRDefault="00BC0E64" w:rsidP="00BC0E64">
            <w:r>
              <w:rPr>
                <w:rFonts w:hint="eastAsia"/>
              </w:rPr>
              <w:t xml:space="preserve">　　画面全体</w:t>
            </w:r>
          </w:p>
          <w:p w14:paraId="48979CAC" w14:textId="77777777" w:rsidR="00BC0E64" w:rsidRDefault="00BC0E64" w:rsidP="00BC0E64"/>
          <w:p w14:paraId="7B625C21" w14:textId="77777777" w:rsidR="00BC0E64" w:rsidRDefault="00BC0E64" w:rsidP="00BC0E64">
            <w:r>
              <w:t>2.[command]キー　+　[Shift]キー　+　[4]キー</w:t>
            </w:r>
          </w:p>
          <w:p w14:paraId="0775628A" w14:textId="77777777" w:rsidR="00BC0E64" w:rsidRDefault="00BC0E64" w:rsidP="00BC0E64">
            <w:r>
              <w:rPr>
                <w:rFonts w:hint="eastAsia"/>
              </w:rPr>
              <w:t xml:space="preserve">　　ドラッグで選択した部分</w:t>
            </w:r>
          </w:p>
          <w:p w14:paraId="3D52080C" w14:textId="77777777" w:rsidR="00BC0E64" w:rsidRDefault="00BC0E64" w:rsidP="00BC0E64"/>
          <w:p w14:paraId="0F0B8BE1" w14:textId="77777777" w:rsidR="00BC0E64" w:rsidRDefault="00BC0E64" w:rsidP="00BC0E64">
            <w:r>
              <w:t>3.[command]キー　+　[Shift]キー　+　[4]キー　+　[Space]キー</w:t>
            </w:r>
          </w:p>
          <w:p w14:paraId="4901F035" w14:textId="77777777" w:rsidR="00BC0E64" w:rsidRDefault="00BC0E64" w:rsidP="00BC0E64">
            <w:r>
              <w:rPr>
                <w:rFonts w:hint="eastAsia"/>
              </w:rPr>
              <w:t xml:space="preserve">　　カメラアイコンが表示される。カメラアイコンで選択した一つのウインドウ</w:t>
            </w:r>
          </w:p>
          <w:p w14:paraId="6A69074E" w14:textId="77777777" w:rsidR="00BC0E64" w:rsidRDefault="00BC0E64" w:rsidP="00BC0E64"/>
          <w:p w14:paraId="24791671" w14:textId="77777777" w:rsidR="00BC0E64" w:rsidRDefault="00BC0E64" w:rsidP="00BC0E64">
            <w:r>
              <w:rPr>
                <w:rFonts w:hint="eastAsia"/>
              </w:rPr>
              <w:t>カメラのアイコンが現れる。</w:t>
            </w:r>
            <w:r>
              <w:t xml:space="preserve"> ウィンドウを選択してクリック。</w:t>
            </w:r>
          </w:p>
          <w:p w14:paraId="70D337B0" w14:textId="77777777" w:rsidR="00BC0E64" w:rsidRDefault="00BC0E64" w:rsidP="00BC0E64"/>
          <w:p w14:paraId="55C5DE01" w14:textId="720C4076" w:rsidR="00BC0E64" w:rsidRPr="00BC0E64" w:rsidRDefault="001D6AE7" w:rsidP="00BC0E64">
            <w:hyperlink r:id="rId118" w:history="1">
              <w:r w:rsidR="00BC0E64" w:rsidRPr="00A944E4">
                <w:rPr>
                  <w:rStyle w:val="af7"/>
                </w:rPr>
                <w:t>https://hamachan.info/mac/kihon/screen.html</w:t>
              </w:r>
            </w:hyperlink>
          </w:p>
        </w:tc>
      </w:tr>
    </w:tbl>
    <w:p w14:paraId="0FA6107C" w14:textId="0D098FCB" w:rsidR="00AF101F" w:rsidRPr="00BC0E64" w:rsidRDefault="00AF101F" w:rsidP="00AF101F"/>
    <w:p w14:paraId="66C3623C" w14:textId="77777777" w:rsidR="00AF101F" w:rsidRDefault="00AF101F" w:rsidP="00AF101F">
      <w:pPr>
        <w:pStyle w:val="2"/>
        <w:rPr>
          <w:rFonts w:asciiTheme="majorEastAsia" w:hAnsiTheme="majorEastAsia" w:cstheme="majorEastAsia"/>
        </w:rPr>
      </w:pPr>
      <w:bookmarkStart w:id="32" w:name="_Toc503536836"/>
      <w:r>
        <w:rPr>
          <w:rFonts w:asciiTheme="majorEastAsia" w:hAnsiTheme="majorEastAsia" w:cstheme="majorEastAsia"/>
        </w:rPr>
        <w:t>Paint</w:t>
      </w:r>
      <w:bookmarkEnd w:id="32"/>
    </w:p>
    <w:tbl>
      <w:tblPr>
        <w:tblStyle w:val="afb"/>
        <w:tblW w:w="0" w:type="auto"/>
        <w:tblLook w:val="04A0" w:firstRow="1" w:lastRow="0" w:firstColumn="1" w:lastColumn="0" w:noHBand="0" w:noVBand="1"/>
      </w:tblPr>
      <w:tblGrid>
        <w:gridCol w:w="9017"/>
      </w:tblGrid>
      <w:tr w:rsidR="003C0C74" w14:paraId="3AA4A247" w14:textId="77777777" w:rsidTr="003C0C74">
        <w:tc>
          <w:tcPr>
            <w:tcW w:w="9017" w:type="dxa"/>
          </w:tcPr>
          <w:p w14:paraId="7B614649" w14:textId="77777777" w:rsidR="003C0C74" w:rsidRDefault="003C0C74" w:rsidP="003C0C74">
            <w:pPr>
              <w:pStyle w:val="2"/>
              <w:pBdr>
                <w:bottom w:val="single" w:sz="24" w:space="8" w:color="58CE91"/>
              </w:pBdr>
              <w:shd w:val="clear" w:color="auto" w:fill="FFFFFF"/>
              <w:spacing w:before="375" w:after="150" w:line="240" w:lineRule="atLeast"/>
              <w:outlineLvl w:val="1"/>
              <w:rPr>
                <w:rFonts w:ascii="Helvetica" w:eastAsia="Times New Roman" w:hAnsi="Helvetica"/>
                <w:color w:val="505050"/>
                <w:sz w:val="30"/>
                <w:szCs w:val="30"/>
              </w:rPr>
            </w:pPr>
            <w:bookmarkStart w:id="33" w:name="_Toc503536837"/>
            <w:r>
              <w:rPr>
                <w:rFonts w:ascii="Helvetica" w:eastAsia="Times New Roman" w:hAnsi="Helvetica"/>
                <w:b/>
                <w:bCs/>
                <w:color w:val="505050"/>
                <w:sz w:val="30"/>
                <w:szCs w:val="30"/>
              </w:rPr>
              <w:t>Mac</w:t>
            </w:r>
            <w:r>
              <w:rPr>
                <w:rFonts w:ascii="MS Mincho" w:eastAsia="MS Mincho" w:hAnsi="MS Mincho" w:cs="MS Mincho"/>
                <w:b/>
                <w:bCs/>
                <w:color w:val="505050"/>
                <w:sz w:val="30"/>
                <w:szCs w:val="30"/>
              </w:rPr>
              <w:t>標準装備の「プレビュー」は、描画ソフトでもある</w:t>
            </w:r>
            <w:bookmarkEnd w:id="33"/>
          </w:p>
          <w:p w14:paraId="5DD24F6F" w14:textId="77777777" w:rsidR="003C0C74" w:rsidRDefault="003C0C74" w:rsidP="003C0C74">
            <w:pPr>
              <w:pStyle w:v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Mac</w:t>
            </w:r>
            <w:r>
              <w:rPr>
                <w:rFonts w:ascii="Arial" w:hAnsi="Arial" w:cs="Arial"/>
                <w:color w:val="333333"/>
                <w:sz w:val="20"/>
                <w:szCs w:val="20"/>
              </w:rPr>
              <w:t>の</w:t>
            </w:r>
            <w:r>
              <w:rPr>
                <w:rFonts w:ascii="Arial" w:hAnsi="Arial" w:cs="Arial"/>
                <w:color w:val="333333"/>
                <w:sz w:val="20"/>
                <w:szCs w:val="20"/>
              </w:rPr>
              <w:t>Finder</w:t>
            </w:r>
            <w:r>
              <w:rPr>
                <w:rFonts w:ascii="Arial" w:hAnsi="Arial" w:cs="Arial"/>
                <w:color w:val="333333"/>
                <w:sz w:val="20"/>
                <w:szCs w:val="20"/>
              </w:rPr>
              <w:t>から、</w:t>
            </w:r>
            <w:r>
              <w:rPr>
                <w:rFonts w:ascii="Arial" w:hAnsi="Arial" w:cs="Arial"/>
                <w:color w:val="333333"/>
                <w:sz w:val="20"/>
                <w:szCs w:val="20"/>
              </w:rPr>
              <w:t>JPEG</w:t>
            </w:r>
            <w:r>
              <w:rPr>
                <w:rFonts w:ascii="Arial" w:hAnsi="Arial" w:cs="Arial"/>
                <w:color w:val="333333"/>
                <w:sz w:val="20"/>
                <w:szCs w:val="20"/>
              </w:rPr>
              <w:t>、</w:t>
            </w:r>
            <w:r>
              <w:rPr>
                <w:rFonts w:ascii="Arial" w:hAnsi="Arial" w:cs="Arial"/>
                <w:color w:val="333333"/>
                <w:sz w:val="20"/>
                <w:szCs w:val="20"/>
              </w:rPr>
              <w:t>PNG</w:t>
            </w:r>
            <w:r>
              <w:rPr>
                <w:rFonts w:ascii="Arial" w:hAnsi="Arial" w:cs="Arial"/>
                <w:color w:val="333333"/>
                <w:sz w:val="20"/>
                <w:szCs w:val="20"/>
              </w:rPr>
              <w:t>、</w:t>
            </w:r>
            <w:r>
              <w:rPr>
                <w:rFonts w:ascii="Arial" w:hAnsi="Arial" w:cs="Arial"/>
                <w:color w:val="333333"/>
                <w:sz w:val="20"/>
                <w:szCs w:val="20"/>
              </w:rPr>
              <w:t>PDF</w:t>
            </w:r>
            <w:r>
              <w:rPr>
                <w:rFonts w:ascii="Arial" w:hAnsi="Arial" w:cs="Arial"/>
                <w:color w:val="333333"/>
                <w:sz w:val="20"/>
                <w:szCs w:val="20"/>
              </w:rPr>
              <w:t>といったデータ形式のファイルをダブルクリックすると、「プレビュー」ソフトが起動します。</w:t>
            </w:r>
            <w:r>
              <w:rPr>
                <w:rFonts w:ascii="Arial" w:hAnsi="Arial" w:cs="Arial"/>
                <w:color w:val="333333"/>
                <w:sz w:val="20"/>
                <w:szCs w:val="20"/>
              </w:rPr>
              <w:br/>
            </w:r>
            <w:r>
              <w:rPr>
                <w:rFonts w:ascii="Arial" w:hAnsi="Arial" w:cs="Arial"/>
                <w:color w:val="333333"/>
                <w:sz w:val="20"/>
                <w:szCs w:val="20"/>
              </w:rPr>
              <w:t>この「プレビュー」ソフトは、</w:t>
            </w:r>
            <w:r>
              <w:rPr>
                <w:rFonts w:ascii="Arial" w:hAnsi="Arial" w:cs="Arial"/>
                <w:color w:val="333333"/>
                <w:sz w:val="20"/>
                <w:szCs w:val="20"/>
              </w:rPr>
              <w:t>JPEG</w:t>
            </w:r>
            <w:r>
              <w:rPr>
                <w:rFonts w:ascii="Arial" w:hAnsi="Arial" w:cs="Arial"/>
                <w:color w:val="333333"/>
                <w:sz w:val="20"/>
                <w:szCs w:val="20"/>
              </w:rPr>
              <w:t>や</w:t>
            </w:r>
            <w:r>
              <w:rPr>
                <w:rFonts w:ascii="Arial" w:hAnsi="Arial" w:cs="Arial"/>
                <w:color w:val="333333"/>
                <w:sz w:val="20"/>
                <w:szCs w:val="20"/>
              </w:rPr>
              <w:t>PDF</w:t>
            </w:r>
            <w:r>
              <w:rPr>
                <w:rFonts w:ascii="Arial" w:hAnsi="Arial" w:cs="Arial"/>
                <w:color w:val="333333"/>
                <w:sz w:val="20"/>
                <w:szCs w:val="20"/>
              </w:rPr>
              <w:t>といった画像情報ファイルを参照できるだけでなく、描画する機能も有しているのです。何気なく</w:t>
            </w:r>
            <w:r>
              <w:rPr>
                <w:rFonts w:ascii="Arial" w:hAnsi="Arial" w:cs="Arial"/>
                <w:color w:val="333333"/>
                <w:sz w:val="20"/>
                <w:szCs w:val="20"/>
              </w:rPr>
              <w:t>Mac</w:t>
            </w:r>
            <w:r>
              <w:rPr>
                <w:rFonts w:ascii="Arial" w:hAnsi="Arial" w:cs="Arial"/>
                <w:color w:val="333333"/>
                <w:sz w:val="20"/>
                <w:szCs w:val="20"/>
              </w:rPr>
              <w:t>を使っていると意外とこの機能に気がついていない人が多いのです。</w:t>
            </w:r>
          </w:p>
          <w:p w14:paraId="683E4B56" w14:textId="77777777" w:rsidR="003C0C74" w:rsidRDefault="003C0C74" w:rsidP="003C0C74">
            <w:pPr>
              <w:pStyle w:val="3"/>
              <w:pBdr>
                <w:left w:val="single" w:sz="36" w:space="11" w:color="58CE91"/>
              </w:pBdr>
              <w:shd w:val="clear" w:color="auto" w:fill="FFFFFF"/>
              <w:spacing w:before="375" w:after="150" w:line="240" w:lineRule="atLeast"/>
              <w:outlineLvl w:val="2"/>
              <w:rPr>
                <w:rFonts w:ascii="Helvetica" w:eastAsia="Times New Roman" w:hAnsi="Helvetica" w:cs="Times New Roman"/>
                <w:color w:val="333333"/>
                <w:sz w:val="30"/>
                <w:szCs w:val="30"/>
              </w:rPr>
            </w:pPr>
            <w:bookmarkStart w:id="34" w:name="_Toc503536838"/>
            <w:r>
              <w:rPr>
                <w:rFonts w:ascii="MS Mincho" w:eastAsia="MS Mincho" w:hAnsi="MS Mincho" w:cs="MS Mincho"/>
                <w:b/>
                <w:bCs/>
                <w:color w:val="333333"/>
                <w:sz w:val="30"/>
                <w:szCs w:val="30"/>
              </w:rPr>
              <w:t>「プレビュー」の作図機能</w:t>
            </w:r>
            <w:bookmarkEnd w:id="34"/>
          </w:p>
          <w:p w14:paraId="38DCFF4E" w14:textId="77777777" w:rsidR="003C0C74" w:rsidRDefault="003C0C74" w:rsidP="003C0C74">
            <w:pPr>
              <w:pStyle w:val="Web"/>
              <w:shd w:val="clear" w:color="auto" w:fill="FFFFFF"/>
              <w:spacing w:before="0" w:beforeAutospacing="0" w:after="300" w:afterAutospacing="0"/>
              <w:rPr>
                <w:rFonts w:ascii="Arial" w:hAnsi="Arial" w:cs="Arial"/>
                <w:color w:val="333333"/>
                <w:sz w:val="20"/>
                <w:szCs w:val="20"/>
              </w:rPr>
            </w:pPr>
            <w:r>
              <w:rPr>
                <w:rFonts w:ascii="Arial" w:hAnsi="Arial" w:cs="Arial"/>
                <w:color w:val="333333"/>
                <w:sz w:val="20"/>
                <w:szCs w:val="20"/>
              </w:rPr>
              <w:t>試しに「プレビュー」で適当な</w:t>
            </w:r>
            <w:r>
              <w:rPr>
                <w:rFonts w:ascii="Arial" w:hAnsi="Arial" w:cs="Arial"/>
                <w:color w:val="333333"/>
                <w:sz w:val="20"/>
                <w:szCs w:val="20"/>
              </w:rPr>
              <w:t>JPEG</w:t>
            </w:r>
            <w:r>
              <w:rPr>
                <w:rFonts w:ascii="Arial" w:hAnsi="Arial" w:cs="Arial"/>
                <w:color w:val="333333"/>
                <w:sz w:val="20"/>
                <w:szCs w:val="20"/>
              </w:rPr>
              <w:t>ファイルを開いてみてください。そして、［メニュー］から［表示］ー［マークアップツールバーを表示］としてみてください。簡単な描画のためのツールバーが表示されます。</w:t>
            </w:r>
          </w:p>
          <w:p w14:paraId="113B1DBE" w14:textId="38FD61D3" w:rsidR="003C0C74" w:rsidRDefault="003C0C74" w:rsidP="003C0C74">
            <w:pPr>
              <w:shd w:val="clear" w:color="auto" w:fill="FFFFFF"/>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7CC3B770" wp14:editId="292AB144">
                  <wp:extent cx="4407554" cy="3199840"/>
                  <wp:effectExtent l="0" t="0" r="12065" b="635"/>
                  <wp:docPr id="2" name="図 2" descr="02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_Preview"/>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434994" cy="3219761"/>
                          </a:xfrm>
                          <a:prstGeom prst="rect">
                            <a:avLst/>
                          </a:prstGeom>
                          <a:noFill/>
                          <a:ln>
                            <a:noFill/>
                          </a:ln>
                        </pic:spPr>
                      </pic:pic>
                    </a:graphicData>
                  </a:graphic>
                </wp:inline>
              </w:drawing>
            </w:r>
          </w:p>
          <w:p w14:paraId="68FBBD98" w14:textId="77777777" w:rsidR="003C0C74" w:rsidRPr="003C0C74" w:rsidRDefault="003C0C74" w:rsidP="003C0C74">
            <w:pPr>
              <w:rPr>
                <w:rFonts w:ascii="Times New Roman" w:eastAsia="Times New Roman" w:hAnsi="Times New Roman" w:cs="Times New Roman"/>
                <w:sz w:val="24"/>
                <w:szCs w:val="24"/>
              </w:rPr>
            </w:pPr>
            <w:r w:rsidRPr="003C0C74">
              <w:rPr>
                <w:rFonts w:ascii="MS Mincho" w:eastAsia="MS Mincho" w:hAnsi="MS Mincho" w:cs="MS Mincho"/>
                <w:color w:val="333333"/>
                <w:sz w:val="20"/>
                <w:szCs w:val="20"/>
                <w:shd w:val="clear" w:color="auto" w:fill="FFFFFF"/>
              </w:rPr>
              <w:t>「プレビュー」の作図機能には、直線、矢印、長方形、長方形（角丸）、楕円、吹出し、文字等が使えます。また、線の太さ、色、塗りつぶしの指定もできます。</w:t>
            </w:r>
          </w:p>
          <w:p w14:paraId="19447689" w14:textId="77777777" w:rsidR="003C0C74" w:rsidRDefault="003C0C74" w:rsidP="003C0C74"/>
          <w:p w14:paraId="75432569" w14:textId="5D52180C" w:rsidR="003C0C74" w:rsidRDefault="001D6AE7" w:rsidP="003C0C74">
            <w:hyperlink r:id="rId120" w:history="1">
              <w:r w:rsidR="003C0C74" w:rsidRPr="00A944E4">
                <w:rPr>
                  <w:rStyle w:val="af7"/>
                </w:rPr>
                <w:t>http://minto.tech/mac-paint/</w:t>
              </w:r>
            </w:hyperlink>
          </w:p>
          <w:p w14:paraId="308A09BF" w14:textId="639F6719" w:rsidR="003C0C74" w:rsidRDefault="003C0C74" w:rsidP="003C0C74"/>
        </w:tc>
      </w:tr>
      <w:tr w:rsidR="00DC7005" w14:paraId="633E4A98" w14:textId="77777777" w:rsidTr="003C0C74">
        <w:tc>
          <w:tcPr>
            <w:tcW w:w="9017" w:type="dxa"/>
          </w:tcPr>
          <w:p w14:paraId="67C0A7EC" w14:textId="446B639D" w:rsidR="00DC7005" w:rsidRDefault="000C0CED" w:rsidP="00DC7005">
            <w:r>
              <w:rPr>
                <w:rFonts w:hint="eastAsia"/>
              </w:rPr>
              <w:lastRenderedPageBreak/>
              <w:t>スクリーンショットをWORDに貼り付けるには、</w:t>
            </w:r>
          </w:p>
          <w:p w14:paraId="66D95061" w14:textId="797ADED7" w:rsidR="000C0CED" w:rsidRDefault="000C0CED" w:rsidP="00DC7005">
            <w:r>
              <w:rPr>
                <w:rFonts w:hint="eastAsia"/>
              </w:rPr>
              <w:t>挿入　スクリーンショットと選択してから、貼り付けたい画像を選択する。</w:t>
            </w:r>
          </w:p>
          <w:p w14:paraId="79C3E666" w14:textId="54FCB2F5" w:rsidR="000C0CED" w:rsidRDefault="000C0CED" w:rsidP="00DC7005">
            <w:r>
              <w:rPr>
                <w:rFonts w:hint="eastAsia"/>
              </w:rPr>
              <w:t>これも、Windowsとは使い勝手が違う。</w:t>
            </w:r>
          </w:p>
          <w:p w14:paraId="64F6E87E" w14:textId="77777777" w:rsidR="00DC7005" w:rsidRDefault="00DC7005" w:rsidP="00DC7005"/>
          <w:p w14:paraId="7FBF26BE" w14:textId="3135D4E7" w:rsidR="00DC7005" w:rsidRDefault="000C0CED" w:rsidP="00DC7005">
            <w:r>
              <w:rPr>
                <w:rFonts w:hint="eastAsia"/>
                <w:noProof/>
              </w:rPr>
              <w:drawing>
                <wp:inline distT="0" distB="0" distL="0" distR="0" wp14:anchorId="79355E62" wp14:editId="290F7392">
                  <wp:extent cx="5207819" cy="341361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21">
                            <a:extLst>
                              <a:ext uri="{28A0092B-C50C-407E-A947-70E740481C1C}">
                                <a14:useLocalDpi xmlns:a14="http://schemas.microsoft.com/office/drawing/2010/main" val="0"/>
                              </a:ext>
                            </a:extLst>
                          </a:blip>
                          <a:stretch>
                            <a:fillRect/>
                          </a:stretch>
                        </pic:blipFill>
                        <pic:spPr>
                          <a:xfrm>
                            <a:off x="0" y="0"/>
                            <a:ext cx="5212811" cy="3416883"/>
                          </a:xfrm>
                          <a:prstGeom prst="rect">
                            <a:avLst/>
                          </a:prstGeom>
                        </pic:spPr>
                      </pic:pic>
                    </a:graphicData>
                  </a:graphic>
                </wp:inline>
              </w:drawing>
            </w:r>
          </w:p>
        </w:tc>
      </w:tr>
      <w:tr w:rsidR="00DC7005" w14:paraId="7FDEDAB6" w14:textId="77777777" w:rsidTr="003C0C74">
        <w:tc>
          <w:tcPr>
            <w:tcW w:w="9017" w:type="dxa"/>
          </w:tcPr>
          <w:p w14:paraId="079F013B" w14:textId="77777777" w:rsidR="00DC7005" w:rsidRDefault="00DC7005" w:rsidP="00DC7005"/>
          <w:p w14:paraId="79FEE1D6" w14:textId="77777777" w:rsidR="00DC7005" w:rsidRPr="00DC7005" w:rsidRDefault="00DC7005" w:rsidP="00DC7005"/>
          <w:p w14:paraId="03917FC2" w14:textId="77777777" w:rsidR="00DC7005" w:rsidRPr="00DC7005" w:rsidRDefault="00DC7005" w:rsidP="00DC7005"/>
        </w:tc>
      </w:tr>
    </w:tbl>
    <w:p w14:paraId="71C522B7" w14:textId="04220C7D" w:rsidR="003C0C74" w:rsidRDefault="00A23BA9" w:rsidP="00A23BA9">
      <w:pPr>
        <w:pStyle w:val="2"/>
      </w:pPr>
      <w:bookmarkStart w:id="35" w:name="_Toc503536839"/>
      <w:r>
        <w:lastRenderedPageBreak/>
        <w:t>Finder (Explorer)</w:t>
      </w:r>
      <w:bookmarkEnd w:id="35"/>
    </w:p>
    <w:tbl>
      <w:tblPr>
        <w:tblStyle w:val="afb"/>
        <w:tblW w:w="0" w:type="auto"/>
        <w:tblLook w:val="04A0" w:firstRow="1" w:lastRow="0" w:firstColumn="1" w:lastColumn="0" w:noHBand="0" w:noVBand="1"/>
      </w:tblPr>
      <w:tblGrid>
        <w:gridCol w:w="9017"/>
      </w:tblGrid>
      <w:tr w:rsidR="00A23BA9" w14:paraId="598058CD" w14:textId="77777777" w:rsidTr="00A23BA9">
        <w:tc>
          <w:tcPr>
            <w:tcW w:w="9017" w:type="dxa"/>
          </w:tcPr>
          <w:p w14:paraId="0C74E444" w14:textId="1AA1C26B" w:rsidR="00A23BA9" w:rsidRDefault="001E72B0" w:rsidP="00A23BA9">
            <w:pPr>
              <w:pStyle w:val="2"/>
              <w:outlineLvl w:val="1"/>
            </w:pPr>
            <w:bookmarkStart w:id="36" w:name="_Toc503536840"/>
            <w:r w:rsidRPr="001E72B0">
              <w:rPr>
                <w:rFonts w:hint="eastAsia"/>
              </w:rPr>
              <w:t>簡単！</w:t>
            </w:r>
            <w:r w:rsidRPr="001E72B0">
              <w:t>MacのFinderを使いやすくする１０のカスタマイズ</w:t>
            </w:r>
            <w:bookmarkEnd w:id="36"/>
          </w:p>
          <w:p w14:paraId="68E47793" w14:textId="0C13833F" w:rsidR="001E72B0" w:rsidRDefault="001D6AE7" w:rsidP="001E72B0">
            <w:hyperlink r:id="rId122" w:history="1">
              <w:r w:rsidR="001E72B0" w:rsidRPr="00A944E4">
                <w:rPr>
                  <w:rStyle w:val="af7"/>
                </w:rPr>
                <w:t>http://maccle.com/my-tips/9-tips-improvement-mac-finder/</w:t>
              </w:r>
            </w:hyperlink>
          </w:p>
          <w:p w14:paraId="1E5C644B" w14:textId="084C0EE7" w:rsidR="001E72B0" w:rsidRPr="001E72B0" w:rsidRDefault="001E72B0" w:rsidP="001E72B0"/>
        </w:tc>
      </w:tr>
      <w:tr w:rsidR="00A23BA9" w14:paraId="2304F1D4" w14:textId="77777777" w:rsidTr="00A23BA9">
        <w:tc>
          <w:tcPr>
            <w:tcW w:w="9017" w:type="dxa"/>
          </w:tcPr>
          <w:p w14:paraId="2BDB9C39" w14:textId="77777777" w:rsidR="00A23BA9" w:rsidRDefault="00A23BA9" w:rsidP="00A23BA9">
            <w:pPr>
              <w:pStyle w:val="2"/>
              <w:outlineLvl w:val="1"/>
            </w:pPr>
          </w:p>
        </w:tc>
      </w:tr>
      <w:tr w:rsidR="00A23BA9" w14:paraId="09B44FA1" w14:textId="77777777" w:rsidTr="00A23BA9">
        <w:tc>
          <w:tcPr>
            <w:tcW w:w="9017" w:type="dxa"/>
          </w:tcPr>
          <w:p w14:paraId="0FBE118F" w14:textId="77777777" w:rsidR="00A23BA9" w:rsidRDefault="00A23BA9" w:rsidP="00A23BA9">
            <w:pPr>
              <w:pStyle w:val="2"/>
              <w:outlineLvl w:val="1"/>
            </w:pPr>
          </w:p>
        </w:tc>
      </w:tr>
      <w:tr w:rsidR="00A23BA9" w14:paraId="1B0637B6" w14:textId="77777777" w:rsidTr="00A23BA9">
        <w:tc>
          <w:tcPr>
            <w:tcW w:w="9017" w:type="dxa"/>
          </w:tcPr>
          <w:p w14:paraId="655F7B33" w14:textId="77777777" w:rsidR="00A23BA9" w:rsidRDefault="00A23BA9" w:rsidP="00A23BA9">
            <w:pPr>
              <w:pStyle w:val="2"/>
              <w:outlineLvl w:val="1"/>
            </w:pPr>
          </w:p>
        </w:tc>
      </w:tr>
    </w:tbl>
    <w:p w14:paraId="0E2031C5" w14:textId="77777777" w:rsidR="00A23BA9" w:rsidRPr="003C0C74" w:rsidRDefault="00A23BA9" w:rsidP="00A23BA9">
      <w:pPr>
        <w:pStyle w:val="2"/>
      </w:pPr>
    </w:p>
    <w:p w14:paraId="756BB658" w14:textId="77777777" w:rsidR="000C0CED" w:rsidRDefault="000C0CED" w:rsidP="00AF101F">
      <w:pPr>
        <w:pStyle w:val="1"/>
        <w:rPr>
          <w:rFonts w:asciiTheme="majorEastAsia" w:hAnsiTheme="majorEastAsia" w:cstheme="majorEastAsia"/>
        </w:rPr>
      </w:pPr>
      <w:bookmarkStart w:id="37" w:name="_Toc503536841"/>
      <w:r>
        <w:rPr>
          <w:rFonts w:asciiTheme="majorEastAsia" w:hAnsiTheme="majorEastAsia" w:cstheme="majorEastAsia"/>
        </w:rPr>
        <w:t>Mac</w:t>
      </w:r>
      <w:r>
        <w:rPr>
          <w:rFonts w:asciiTheme="majorEastAsia" w:hAnsiTheme="majorEastAsia" w:cstheme="majorEastAsia" w:hint="eastAsia"/>
        </w:rPr>
        <w:t>の仕様とか、設定</w:t>
      </w:r>
      <w:bookmarkEnd w:id="37"/>
    </w:p>
    <w:tbl>
      <w:tblPr>
        <w:tblStyle w:val="afb"/>
        <w:tblW w:w="0" w:type="auto"/>
        <w:tblLook w:val="04A0" w:firstRow="1" w:lastRow="0" w:firstColumn="1" w:lastColumn="0" w:noHBand="0" w:noVBand="1"/>
      </w:tblPr>
      <w:tblGrid>
        <w:gridCol w:w="9017"/>
      </w:tblGrid>
      <w:tr w:rsidR="000C0CED" w14:paraId="16E84D8A" w14:textId="77777777" w:rsidTr="000C0CED">
        <w:tc>
          <w:tcPr>
            <w:tcW w:w="9017" w:type="dxa"/>
          </w:tcPr>
          <w:p w14:paraId="2290E6AE" w14:textId="721F6B00" w:rsidR="000C0CED" w:rsidRDefault="000C0CED" w:rsidP="00C14C38">
            <w:pPr>
              <w:pStyle w:val="2"/>
              <w:outlineLvl w:val="1"/>
              <w:rPr>
                <w:rFonts w:asciiTheme="majorEastAsia" w:hAnsiTheme="majorEastAsia" w:cstheme="majorEastAsia"/>
                <w:lang w:val="en-GB"/>
              </w:rPr>
            </w:pPr>
            <w:bookmarkStart w:id="38" w:name="_Toc503536842"/>
            <w:r>
              <w:rPr>
                <w:rFonts w:asciiTheme="majorEastAsia" w:hAnsiTheme="majorEastAsia" w:cstheme="majorEastAsia" w:hint="eastAsia"/>
                <w:lang w:val="en-GB"/>
              </w:rPr>
              <w:t>クリップボードについて</w:t>
            </w:r>
            <w:bookmarkEnd w:id="38"/>
          </w:p>
          <w:p w14:paraId="040D8D09" w14:textId="77777777" w:rsidR="000C0CED" w:rsidRDefault="000C0CED" w:rsidP="00C14C38">
            <w:pPr>
              <w:pStyle w:val="2"/>
              <w:outlineLvl w:val="1"/>
              <w:rPr>
                <w:rFonts w:asciiTheme="majorEastAsia" w:hAnsiTheme="majorEastAsia" w:cstheme="majorEastAsia"/>
                <w:lang w:val="en-GB"/>
              </w:rPr>
            </w:pPr>
          </w:p>
        </w:tc>
      </w:tr>
      <w:tr w:rsidR="000C0CED" w14:paraId="5ECD5777" w14:textId="77777777" w:rsidTr="000C0CED">
        <w:tc>
          <w:tcPr>
            <w:tcW w:w="9017" w:type="dxa"/>
          </w:tcPr>
          <w:p w14:paraId="325CF6D4" w14:textId="77777777" w:rsidR="000C0CED" w:rsidRDefault="00EE5157" w:rsidP="00E3398B">
            <w:pPr>
              <w:pStyle w:val="2"/>
              <w:outlineLvl w:val="1"/>
              <w:rPr>
                <w:lang w:val="en-GB"/>
              </w:rPr>
            </w:pPr>
            <w:bookmarkStart w:id="39" w:name="_Toc503536843"/>
            <w:r>
              <w:rPr>
                <w:lang w:val="en-GB"/>
              </w:rPr>
              <w:t>Basemap</w:t>
            </w:r>
            <w:r>
              <w:rPr>
                <w:rFonts w:hint="eastAsia"/>
                <w:lang w:val="en-GB"/>
              </w:rPr>
              <w:t>インストール方法</w:t>
            </w:r>
            <w:bookmarkEnd w:id="39"/>
          </w:p>
          <w:p w14:paraId="3375F6A3" w14:textId="77777777" w:rsidR="00EE5157" w:rsidRDefault="00EE5157" w:rsidP="00EE5157"/>
          <w:p w14:paraId="06B66EE7" w14:textId="1011849A" w:rsidR="00EE5157" w:rsidRDefault="00EE5157" w:rsidP="00EE5157">
            <w:r>
              <w:t>pip install basemap</w:t>
            </w:r>
            <w:r>
              <w:rPr>
                <w:rFonts w:hint="eastAsia"/>
              </w:rPr>
              <w:t>だとインストール出来なかった。</w:t>
            </w:r>
          </w:p>
          <w:p w14:paraId="0B18CE15" w14:textId="4265BC8F" w:rsidR="00EE5157" w:rsidRDefault="00DE1E40" w:rsidP="00EE5157">
            <w:r>
              <w:rPr>
                <w:rFonts w:hint="eastAsia"/>
              </w:rPr>
              <w:t>ネットで調べたところ、下記の手順でインストール出来そうだとわかった。ところが、</w:t>
            </w:r>
            <w:r>
              <w:t>wget</w:t>
            </w:r>
            <w:r>
              <w:rPr>
                <w:rFonts w:hint="eastAsia"/>
              </w:rPr>
              <w:t>もインスールされていなかった。幸い、</w:t>
            </w:r>
            <w:r>
              <w:t>brew install wget</w:t>
            </w:r>
            <w:r>
              <w:rPr>
                <w:rFonts w:hint="eastAsia"/>
              </w:rPr>
              <w:t>でインストール出来た。</w:t>
            </w:r>
          </w:p>
          <w:p w14:paraId="09344B3E" w14:textId="77777777" w:rsidR="00DE1E40" w:rsidRDefault="00DE1E40" w:rsidP="00EE5157"/>
          <w:tbl>
            <w:tblPr>
              <w:tblStyle w:val="afb"/>
              <w:tblW w:w="0" w:type="auto"/>
              <w:tblLook w:val="04A0" w:firstRow="1" w:lastRow="0" w:firstColumn="1" w:lastColumn="0" w:noHBand="0" w:noVBand="1"/>
            </w:tblPr>
            <w:tblGrid>
              <w:gridCol w:w="7539"/>
            </w:tblGrid>
            <w:tr w:rsidR="00DE1E40" w14:paraId="19A1001C" w14:textId="77777777" w:rsidTr="00DE1E40">
              <w:tc>
                <w:tcPr>
                  <w:tcW w:w="7539" w:type="dxa"/>
                </w:tcPr>
                <w:p w14:paraId="0C39514B" w14:textId="77777777" w:rsidR="00DE1E40" w:rsidRDefault="00DE1E40" w:rsidP="00DE1E40">
                  <w:r>
                    <w:t>$ brew install geos</w:t>
                  </w:r>
                </w:p>
                <w:p w14:paraId="0DF05C27" w14:textId="77777777" w:rsidR="00DE1E40" w:rsidRDefault="00DE1E40" w:rsidP="00DE1E40">
                  <w:r>
                    <w:t>#$ pip install Pillow html5lib BeautifulSoup4</w:t>
                  </w:r>
                </w:p>
                <w:p w14:paraId="590BF698" w14:textId="77777777" w:rsidR="00DE1E40" w:rsidRDefault="00DE1E40" w:rsidP="00DE1E40">
                  <w:r>
                    <w:t>$ wget https://jaist.dl.sourceforge.net/project/matplotlib/matplotlib-toolkits/basemap-1.0.7/basemap-1.0.7.tar.gz</w:t>
                  </w:r>
                </w:p>
                <w:p w14:paraId="3B00086D" w14:textId="77777777" w:rsidR="00DE1E40" w:rsidRDefault="00DE1E40" w:rsidP="00DE1E40">
                  <w:r>
                    <w:t>$ tar zxvf basemap-1.0.7.tar.gz</w:t>
                  </w:r>
                </w:p>
                <w:p w14:paraId="0B5003F5" w14:textId="77777777" w:rsidR="00DE1E40" w:rsidRDefault="00DE1E40" w:rsidP="00DE1E40">
                  <w:r>
                    <w:t>$ cd basemap-1.0.7</w:t>
                  </w:r>
                </w:p>
                <w:p w14:paraId="1C19821B" w14:textId="17B496FD" w:rsidR="00DE1E40" w:rsidRDefault="00DE1E40" w:rsidP="00DE1E40">
                  <w:r>
                    <w:t>$ python setup.py install</w:t>
                  </w:r>
                </w:p>
              </w:tc>
            </w:tr>
          </w:tbl>
          <w:p w14:paraId="36375008" w14:textId="77777777" w:rsidR="00DE1E40" w:rsidRDefault="00DE1E40" w:rsidP="00EE5157"/>
          <w:p w14:paraId="274AD284" w14:textId="2DAE3C33" w:rsidR="00DE1E40" w:rsidRDefault="00D248F8" w:rsidP="00EE5157">
            <w:r>
              <w:t>Unux</w:t>
            </w:r>
            <w:r>
              <w:rPr>
                <w:rFonts w:hint="eastAsia"/>
              </w:rPr>
              <w:t>の世界は、こういうところが年々経っても変わらない、面倒くさい。</w:t>
            </w:r>
          </w:p>
          <w:p w14:paraId="60546BEB" w14:textId="77777777" w:rsidR="00D248F8" w:rsidRPr="00D248F8" w:rsidRDefault="00D248F8" w:rsidP="00EE5157"/>
          <w:p w14:paraId="7C7AEBA4" w14:textId="77777777" w:rsidR="00DE1E40" w:rsidRDefault="00DE1E40" w:rsidP="00EE5157"/>
          <w:p w14:paraId="0B6551F6" w14:textId="77777777" w:rsidR="00EE5157" w:rsidRDefault="001D6AE7" w:rsidP="00EE5157">
            <w:hyperlink r:id="rId123" w:history="1">
              <w:r w:rsidR="00DE1E40" w:rsidRPr="009B5603">
                <w:rPr>
                  <w:rStyle w:val="af7"/>
                </w:rPr>
                <w:t>https://qiita.com/msrks/items/ed18a2653bc177a24cca</w:t>
              </w:r>
            </w:hyperlink>
          </w:p>
          <w:p w14:paraId="68F3749B" w14:textId="7441624E" w:rsidR="00D248F8" w:rsidRPr="00D248F8" w:rsidRDefault="00D248F8" w:rsidP="00EE5157"/>
        </w:tc>
      </w:tr>
      <w:tr w:rsidR="000C0CED" w14:paraId="78BC9701" w14:textId="77777777" w:rsidTr="000C0CED">
        <w:tc>
          <w:tcPr>
            <w:tcW w:w="9017" w:type="dxa"/>
          </w:tcPr>
          <w:p w14:paraId="06A1656C" w14:textId="77777777" w:rsidR="000C0CED" w:rsidRDefault="000C0CED" w:rsidP="00AF101F">
            <w:pPr>
              <w:pStyle w:val="1"/>
              <w:outlineLvl w:val="0"/>
              <w:rPr>
                <w:rFonts w:asciiTheme="majorEastAsia" w:hAnsiTheme="majorEastAsia" w:cstheme="majorEastAsia"/>
                <w:lang w:val="en-GB"/>
              </w:rPr>
            </w:pPr>
          </w:p>
        </w:tc>
      </w:tr>
      <w:tr w:rsidR="000C0CED" w14:paraId="11D6181D" w14:textId="77777777" w:rsidTr="000C0CED">
        <w:tc>
          <w:tcPr>
            <w:tcW w:w="9017" w:type="dxa"/>
          </w:tcPr>
          <w:p w14:paraId="75F9F919" w14:textId="77777777" w:rsidR="000C0CED" w:rsidRDefault="000C0CED" w:rsidP="00AF101F">
            <w:pPr>
              <w:pStyle w:val="1"/>
              <w:outlineLvl w:val="0"/>
              <w:rPr>
                <w:rFonts w:asciiTheme="majorEastAsia" w:hAnsiTheme="majorEastAsia" w:cstheme="majorEastAsia"/>
                <w:lang w:val="en-GB"/>
              </w:rPr>
            </w:pPr>
          </w:p>
        </w:tc>
      </w:tr>
      <w:tr w:rsidR="000C0CED" w14:paraId="73ABD82B" w14:textId="77777777" w:rsidTr="000C0CED">
        <w:tc>
          <w:tcPr>
            <w:tcW w:w="9017" w:type="dxa"/>
          </w:tcPr>
          <w:p w14:paraId="5D67D6E4" w14:textId="77777777" w:rsidR="000C0CED" w:rsidRDefault="000C0CED" w:rsidP="00AF101F">
            <w:pPr>
              <w:pStyle w:val="1"/>
              <w:outlineLvl w:val="0"/>
              <w:rPr>
                <w:rFonts w:asciiTheme="majorEastAsia" w:hAnsiTheme="majorEastAsia" w:cstheme="majorEastAsia"/>
                <w:lang w:val="en-GB"/>
              </w:rPr>
            </w:pPr>
          </w:p>
        </w:tc>
      </w:tr>
    </w:tbl>
    <w:p w14:paraId="33FB2F06" w14:textId="5384EF52" w:rsidR="007821D7" w:rsidRDefault="007821D7" w:rsidP="00AF101F">
      <w:pPr>
        <w:pStyle w:val="1"/>
        <w:rPr>
          <w:rFonts w:asciiTheme="majorEastAsia" w:hAnsiTheme="majorEastAsia" w:cstheme="majorEastAsia"/>
          <w:lang w:val="en-GB"/>
        </w:rPr>
      </w:pPr>
    </w:p>
    <w:p w14:paraId="2DDE1187" w14:textId="77777777" w:rsidR="000C0CED" w:rsidRPr="000C0CED" w:rsidRDefault="000C0CED" w:rsidP="000C0CED">
      <w:pPr>
        <w:rPr>
          <w:lang w:val="en-GB"/>
        </w:rPr>
      </w:pPr>
    </w:p>
    <w:sectPr w:rsidR="000C0CED" w:rsidRPr="000C0CED">
      <w:footerReference w:type="default" r:id="rId124"/>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00FE8D" w14:textId="77777777" w:rsidR="00417C46" w:rsidRDefault="00417C46">
      <w:r>
        <w:separator/>
      </w:r>
    </w:p>
    <w:p w14:paraId="51323FF9" w14:textId="77777777" w:rsidR="00417C46" w:rsidRDefault="00417C46"/>
  </w:endnote>
  <w:endnote w:type="continuationSeparator" w:id="0">
    <w:p w14:paraId="4C46E2F5" w14:textId="77777777" w:rsidR="00417C46" w:rsidRDefault="00417C46">
      <w:r>
        <w:continuationSeparator/>
      </w:r>
    </w:p>
    <w:p w14:paraId="567DAAEB" w14:textId="77777777" w:rsidR="00417C46" w:rsidRDefault="00417C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Angsana New">
    <w:panose1 w:val="02020603050405020304"/>
    <w:charset w:val="00"/>
    <w:family w:val="auto"/>
    <w:pitch w:val="variable"/>
    <w:sig w:usb0="81000003" w:usb1="00000000" w:usb2="00000000" w:usb3="00000000" w:csb0="00010001" w:csb1="00000000"/>
  </w:font>
  <w:font w:name="Monaco">
    <w:panose1 w:val="02000500000000000000"/>
    <w:charset w:val="00"/>
    <w:family w:val="auto"/>
    <w:pitch w:val="variable"/>
    <w:sig w:usb0="00000003" w:usb1="00000000" w:usb2="00000000" w:usb3="00000000" w:csb0="00000001" w:csb1="00000000"/>
  </w:font>
  <w:font w:name="Yu Mincho">
    <w:panose1 w:val="02020400000000000000"/>
    <w:charset w:val="80"/>
    <w:family w:val="auto"/>
    <w:pitch w:val="variable"/>
    <w:sig w:usb0="800002E7" w:usb1="2AC7FCFF" w:usb2="00000012" w:usb3="00000000" w:csb0="0002009F" w:csb1="00000000"/>
  </w:font>
  <w:font w:name="Cordia New">
    <w:panose1 w:val="020B0304020202020204"/>
    <w:charset w:val="00"/>
    <w:family w:val="auto"/>
    <w:pitch w:val="variable"/>
    <w:sig w:usb0="81000003" w:usb1="00000000" w:usb2="00000000" w:usb3="00000000" w:csb0="0001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4D6C9E9" w14:textId="77777777" w:rsidR="002F0877" w:rsidRDefault="002F0877">
        <w:pPr>
          <w:pStyle w:val="a7"/>
        </w:pPr>
        <w:r>
          <w:fldChar w:fldCharType="begin"/>
        </w:r>
        <w:r>
          <w:instrText xml:space="preserve"> PAGE   \* MERGEFORMAT </w:instrText>
        </w:r>
        <w:r>
          <w:fldChar w:fldCharType="separate"/>
        </w:r>
        <w:r w:rsidR="001F35EC">
          <w:rPr>
            <w:noProof/>
          </w:rPr>
          <w:t>28</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B48DF0" w14:textId="77777777" w:rsidR="00417C46" w:rsidRDefault="00417C46">
      <w:r>
        <w:separator/>
      </w:r>
    </w:p>
    <w:p w14:paraId="0BB60AC8" w14:textId="77777777" w:rsidR="00417C46" w:rsidRDefault="00417C46"/>
  </w:footnote>
  <w:footnote w:type="continuationSeparator" w:id="0">
    <w:p w14:paraId="5A22BA46" w14:textId="77777777" w:rsidR="00417C46" w:rsidRDefault="00417C46">
      <w:r>
        <w:continuationSeparator/>
      </w:r>
    </w:p>
    <w:p w14:paraId="015107C5" w14:textId="77777777" w:rsidR="00417C46" w:rsidRDefault="00417C46"/>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A9D02FCA"/>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DCB843A0"/>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oNotDisplayPageBoundaries/>
  <w:bordersDoNotSurroundHeader/>
  <w:bordersDoNotSurroundFooter/>
  <w:attachedTemplate r:id="rId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C3F"/>
    <w:rsid w:val="0000138F"/>
    <w:rsid w:val="00014565"/>
    <w:rsid w:val="00032DA7"/>
    <w:rsid w:val="000460E9"/>
    <w:rsid w:val="00074028"/>
    <w:rsid w:val="00094B46"/>
    <w:rsid w:val="000C0CED"/>
    <w:rsid w:val="000F5971"/>
    <w:rsid w:val="000F7053"/>
    <w:rsid w:val="00101E9D"/>
    <w:rsid w:val="00117E80"/>
    <w:rsid w:val="0012308B"/>
    <w:rsid w:val="0013351B"/>
    <w:rsid w:val="00135511"/>
    <w:rsid w:val="00140B69"/>
    <w:rsid w:val="00150C94"/>
    <w:rsid w:val="00196091"/>
    <w:rsid w:val="001A11B4"/>
    <w:rsid w:val="001C03B4"/>
    <w:rsid w:val="001D6AE7"/>
    <w:rsid w:val="001E34C5"/>
    <w:rsid w:val="001E541A"/>
    <w:rsid w:val="001E72B0"/>
    <w:rsid w:val="001F35EC"/>
    <w:rsid w:val="00211339"/>
    <w:rsid w:val="00222BA3"/>
    <w:rsid w:val="00225716"/>
    <w:rsid w:val="0024512A"/>
    <w:rsid w:val="00251E5C"/>
    <w:rsid w:val="002531F0"/>
    <w:rsid w:val="00283583"/>
    <w:rsid w:val="00283C17"/>
    <w:rsid w:val="002C6610"/>
    <w:rsid w:val="002C6A21"/>
    <w:rsid w:val="002C7AAB"/>
    <w:rsid w:val="002D32D9"/>
    <w:rsid w:val="002F0877"/>
    <w:rsid w:val="0030473C"/>
    <w:rsid w:val="00306F08"/>
    <w:rsid w:val="00307B0C"/>
    <w:rsid w:val="00324F95"/>
    <w:rsid w:val="00325AC2"/>
    <w:rsid w:val="003849F7"/>
    <w:rsid w:val="003A7DD5"/>
    <w:rsid w:val="003C0C74"/>
    <w:rsid w:val="00417C46"/>
    <w:rsid w:val="00473D23"/>
    <w:rsid w:val="00485102"/>
    <w:rsid w:val="00492347"/>
    <w:rsid w:val="004A1497"/>
    <w:rsid w:val="004A4F30"/>
    <w:rsid w:val="004F0254"/>
    <w:rsid w:val="00502C3F"/>
    <w:rsid w:val="00534ADD"/>
    <w:rsid w:val="00536544"/>
    <w:rsid w:val="00554B0D"/>
    <w:rsid w:val="00567DF3"/>
    <w:rsid w:val="005A10A2"/>
    <w:rsid w:val="005B0BD4"/>
    <w:rsid w:val="005B5A8E"/>
    <w:rsid w:val="005F63B3"/>
    <w:rsid w:val="00636F01"/>
    <w:rsid w:val="00642D2E"/>
    <w:rsid w:val="006628B1"/>
    <w:rsid w:val="00687432"/>
    <w:rsid w:val="00687B93"/>
    <w:rsid w:val="006A6B8F"/>
    <w:rsid w:val="006B644C"/>
    <w:rsid w:val="006B7E4B"/>
    <w:rsid w:val="006E68BF"/>
    <w:rsid w:val="007012E9"/>
    <w:rsid w:val="00705F56"/>
    <w:rsid w:val="007205A9"/>
    <w:rsid w:val="0074422D"/>
    <w:rsid w:val="00754F13"/>
    <w:rsid w:val="007664AD"/>
    <w:rsid w:val="007821D7"/>
    <w:rsid w:val="0078577D"/>
    <w:rsid w:val="007A5DB2"/>
    <w:rsid w:val="007B7BC0"/>
    <w:rsid w:val="007E4867"/>
    <w:rsid w:val="0084216D"/>
    <w:rsid w:val="00856576"/>
    <w:rsid w:val="00881F1A"/>
    <w:rsid w:val="0089609D"/>
    <w:rsid w:val="008B3210"/>
    <w:rsid w:val="008B79BF"/>
    <w:rsid w:val="008E20F1"/>
    <w:rsid w:val="008E506C"/>
    <w:rsid w:val="008E5997"/>
    <w:rsid w:val="008F7403"/>
    <w:rsid w:val="00941229"/>
    <w:rsid w:val="00953E0E"/>
    <w:rsid w:val="00955F91"/>
    <w:rsid w:val="00961CB0"/>
    <w:rsid w:val="009912C4"/>
    <w:rsid w:val="009C3FAF"/>
    <w:rsid w:val="009E3ABB"/>
    <w:rsid w:val="00A23BA9"/>
    <w:rsid w:val="00A4153D"/>
    <w:rsid w:val="00A50460"/>
    <w:rsid w:val="00A66D92"/>
    <w:rsid w:val="00A7555E"/>
    <w:rsid w:val="00A77538"/>
    <w:rsid w:val="00AB1BA1"/>
    <w:rsid w:val="00AC08A2"/>
    <w:rsid w:val="00AC0FBD"/>
    <w:rsid w:val="00AD79C2"/>
    <w:rsid w:val="00AF101F"/>
    <w:rsid w:val="00AF3015"/>
    <w:rsid w:val="00B06869"/>
    <w:rsid w:val="00B116BA"/>
    <w:rsid w:val="00B42EE2"/>
    <w:rsid w:val="00B6120D"/>
    <w:rsid w:val="00B6649C"/>
    <w:rsid w:val="00B718B5"/>
    <w:rsid w:val="00B77128"/>
    <w:rsid w:val="00B86491"/>
    <w:rsid w:val="00BA6240"/>
    <w:rsid w:val="00BC020D"/>
    <w:rsid w:val="00BC0E64"/>
    <w:rsid w:val="00C00DE6"/>
    <w:rsid w:val="00C128D8"/>
    <w:rsid w:val="00C14C38"/>
    <w:rsid w:val="00C15A89"/>
    <w:rsid w:val="00C17EF3"/>
    <w:rsid w:val="00CA5036"/>
    <w:rsid w:val="00CB4F29"/>
    <w:rsid w:val="00CD5F7F"/>
    <w:rsid w:val="00CF0FC8"/>
    <w:rsid w:val="00CF54D7"/>
    <w:rsid w:val="00D248F8"/>
    <w:rsid w:val="00D2739D"/>
    <w:rsid w:val="00D32C2C"/>
    <w:rsid w:val="00D46D36"/>
    <w:rsid w:val="00D62FBF"/>
    <w:rsid w:val="00D91D28"/>
    <w:rsid w:val="00D9509A"/>
    <w:rsid w:val="00D96FCF"/>
    <w:rsid w:val="00DA2724"/>
    <w:rsid w:val="00DC2A98"/>
    <w:rsid w:val="00DC7005"/>
    <w:rsid w:val="00DE1E40"/>
    <w:rsid w:val="00DF480F"/>
    <w:rsid w:val="00DF68A6"/>
    <w:rsid w:val="00E07263"/>
    <w:rsid w:val="00E12EE2"/>
    <w:rsid w:val="00E25442"/>
    <w:rsid w:val="00E3063B"/>
    <w:rsid w:val="00E3398B"/>
    <w:rsid w:val="00E36503"/>
    <w:rsid w:val="00E5032B"/>
    <w:rsid w:val="00E57F52"/>
    <w:rsid w:val="00E809FD"/>
    <w:rsid w:val="00E8694A"/>
    <w:rsid w:val="00E922E0"/>
    <w:rsid w:val="00EA0C79"/>
    <w:rsid w:val="00EA5017"/>
    <w:rsid w:val="00ED4088"/>
    <w:rsid w:val="00EE5157"/>
    <w:rsid w:val="00EF6378"/>
    <w:rsid w:val="00F264E2"/>
    <w:rsid w:val="00F77A2E"/>
    <w:rsid w:val="00F97D07"/>
    <w:rsid w:val="00FA10F4"/>
    <w:rsid w:val="00FA16AA"/>
    <w:rsid w:val="00FB080C"/>
    <w:rsid w:val="00FC1340"/>
    <w:rsid w:val="00FE2F4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79DC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5B5A8E"/>
  </w:style>
  <w:style w:type="paragraph" w:styleId="1">
    <w:name w:val="heading 1"/>
    <w:basedOn w:val="a1"/>
    <w:next w:val="a1"/>
    <w:link w:val="10"/>
    <w:uiPriority w:val="9"/>
    <w:qFormat/>
    <w:rsid w:val="005B5A8E"/>
    <w:pPr>
      <w:spacing w:before="480" w:after="0"/>
      <w:contextualSpacing/>
      <w:outlineLvl w:val="0"/>
    </w:pPr>
    <w:rPr>
      <w:smallCaps/>
      <w:spacing w:val="5"/>
      <w:sz w:val="36"/>
      <w:szCs w:val="36"/>
    </w:rPr>
  </w:style>
  <w:style w:type="paragraph" w:styleId="2">
    <w:name w:val="heading 2"/>
    <w:basedOn w:val="a1"/>
    <w:next w:val="a1"/>
    <w:link w:val="20"/>
    <w:uiPriority w:val="9"/>
    <w:unhideWhenUsed/>
    <w:qFormat/>
    <w:rsid w:val="005B5A8E"/>
    <w:pPr>
      <w:spacing w:before="200" w:after="0" w:line="271" w:lineRule="auto"/>
      <w:outlineLvl w:val="1"/>
    </w:pPr>
    <w:rPr>
      <w:smallCaps/>
      <w:sz w:val="28"/>
      <w:szCs w:val="28"/>
    </w:rPr>
  </w:style>
  <w:style w:type="paragraph" w:styleId="3">
    <w:name w:val="heading 3"/>
    <w:basedOn w:val="a1"/>
    <w:next w:val="a1"/>
    <w:link w:val="30"/>
    <w:uiPriority w:val="9"/>
    <w:unhideWhenUsed/>
    <w:qFormat/>
    <w:rsid w:val="005B5A8E"/>
    <w:pPr>
      <w:spacing w:before="200" w:after="0" w:line="271" w:lineRule="auto"/>
      <w:outlineLvl w:val="2"/>
    </w:pPr>
    <w:rPr>
      <w:i/>
      <w:iCs/>
      <w:smallCaps/>
      <w:spacing w:val="5"/>
      <w:sz w:val="26"/>
      <w:szCs w:val="26"/>
    </w:rPr>
  </w:style>
  <w:style w:type="paragraph" w:styleId="4">
    <w:name w:val="heading 4"/>
    <w:basedOn w:val="a1"/>
    <w:next w:val="a1"/>
    <w:link w:val="40"/>
    <w:uiPriority w:val="9"/>
    <w:semiHidden/>
    <w:unhideWhenUsed/>
    <w:qFormat/>
    <w:rsid w:val="005B5A8E"/>
    <w:pPr>
      <w:spacing w:after="0" w:line="271" w:lineRule="auto"/>
      <w:outlineLvl w:val="3"/>
    </w:pPr>
    <w:rPr>
      <w:b/>
      <w:bCs/>
      <w:spacing w:val="5"/>
      <w:sz w:val="24"/>
      <w:szCs w:val="24"/>
    </w:rPr>
  </w:style>
  <w:style w:type="paragraph" w:styleId="5">
    <w:name w:val="heading 5"/>
    <w:basedOn w:val="a1"/>
    <w:next w:val="a1"/>
    <w:link w:val="50"/>
    <w:uiPriority w:val="9"/>
    <w:semiHidden/>
    <w:unhideWhenUsed/>
    <w:qFormat/>
    <w:rsid w:val="005B5A8E"/>
    <w:pPr>
      <w:spacing w:after="0" w:line="271" w:lineRule="auto"/>
      <w:outlineLvl w:val="4"/>
    </w:pPr>
    <w:rPr>
      <w:i/>
      <w:iCs/>
      <w:sz w:val="24"/>
      <w:szCs w:val="24"/>
    </w:rPr>
  </w:style>
  <w:style w:type="paragraph" w:styleId="6">
    <w:name w:val="heading 6"/>
    <w:basedOn w:val="a1"/>
    <w:next w:val="a1"/>
    <w:link w:val="60"/>
    <w:uiPriority w:val="9"/>
    <w:semiHidden/>
    <w:unhideWhenUsed/>
    <w:qFormat/>
    <w:rsid w:val="005B5A8E"/>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1"/>
    <w:next w:val="a1"/>
    <w:link w:val="70"/>
    <w:uiPriority w:val="9"/>
    <w:semiHidden/>
    <w:unhideWhenUsed/>
    <w:qFormat/>
    <w:rsid w:val="005B5A8E"/>
    <w:pPr>
      <w:spacing w:after="0"/>
      <w:outlineLvl w:val="6"/>
    </w:pPr>
    <w:rPr>
      <w:b/>
      <w:bCs/>
      <w:i/>
      <w:iCs/>
      <w:color w:val="5A5A5A" w:themeColor="text1" w:themeTint="A5"/>
      <w:sz w:val="20"/>
      <w:szCs w:val="20"/>
    </w:rPr>
  </w:style>
  <w:style w:type="paragraph" w:styleId="8">
    <w:name w:val="heading 8"/>
    <w:basedOn w:val="a1"/>
    <w:next w:val="a1"/>
    <w:link w:val="80"/>
    <w:uiPriority w:val="9"/>
    <w:semiHidden/>
    <w:unhideWhenUsed/>
    <w:qFormat/>
    <w:rsid w:val="005B5A8E"/>
    <w:pPr>
      <w:spacing w:after="0"/>
      <w:outlineLvl w:val="7"/>
    </w:pPr>
    <w:rPr>
      <w:b/>
      <w:bCs/>
      <w:color w:val="7F7F7F" w:themeColor="text1" w:themeTint="80"/>
      <w:sz w:val="20"/>
      <w:szCs w:val="20"/>
    </w:rPr>
  </w:style>
  <w:style w:type="paragraph" w:styleId="9">
    <w:name w:val="heading 9"/>
    <w:basedOn w:val="a1"/>
    <w:next w:val="a1"/>
    <w:link w:val="90"/>
    <w:uiPriority w:val="9"/>
    <w:semiHidden/>
    <w:unhideWhenUsed/>
    <w:qFormat/>
    <w:rsid w:val="005B5A8E"/>
    <w:pPr>
      <w:spacing w:after="0" w:line="271" w:lineRule="auto"/>
      <w:outlineLvl w:val="8"/>
    </w:pPr>
    <w:rPr>
      <w:b/>
      <w:bCs/>
      <w:i/>
      <w:iCs/>
      <w:color w:val="7F7F7F" w:themeColor="text1" w:themeTint="80"/>
      <w:sz w:val="18"/>
      <w:szCs w:val="1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rsid w:val="005B5A8E"/>
    <w:pPr>
      <w:numPr>
        <w:numId w:val="5"/>
      </w:numPr>
    </w:pPr>
  </w:style>
  <w:style w:type="character" w:customStyle="1" w:styleId="10">
    <w:name w:val="見出し 1 (文字)"/>
    <w:basedOn w:val="a2"/>
    <w:link w:val="1"/>
    <w:uiPriority w:val="9"/>
    <w:rsid w:val="005B5A8E"/>
    <w:rPr>
      <w:smallCaps/>
      <w:spacing w:val="5"/>
      <w:sz w:val="36"/>
      <w:szCs w:val="36"/>
    </w:rPr>
  </w:style>
  <w:style w:type="paragraph" w:styleId="a0">
    <w:name w:val="List Number"/>
    <w:basedOn w:val="a1"/>
    <w:uiPriority w:val="9"/>
    <w:rsid w:val="005B5A8E"/>
    <w:pPr>
      <w:numPr>
        <w:numId w:val="6"/>
      </w:numPr>
    </w:pPr>
  </w:style>
  <w:style w:type="paragraph" w:styleId="a5">
    <w:name w:val="header"/>
    <w:basedOn w:val="a1"/>
    <w:link w:val="a6"/>
    <w:uiPriority w:val="99"/>
    <w:unhideWhenUsed/>
    <w:rsid w:val="005B5A8E"/>
    <w:pPr>
      <w:spacing w:after="0" w:line="240" w:lineRule="auto"/>
    </w:pPr>
  </w:style>
  <w:style w:type="character" w:customStyle="1" w:styleId="a6">
    <w:name w:val="ヘッダー (文字)"/>
    <w:basedOn w:val="a2"/>
    <w:link w:val="a5"/>
    <w:uiPriority w:val="99"/>
    <w:rsid w:val="005B5A8E"/>
  </w:style>
  <w:style w:type="paragraph" w:styleId="a7">
    <w:name w:val="footer"/>
    <w:basedOn w:val="a1"/>
    <w:link w:val="a8"/>
    <w:uiPriority w:val="99"/>
    <w:unhideWhenUsed/>
    <w:qFormat/>
    <w:rsid w:val="005B5A8E"/>
    <w:pPr>
      <w:spacing w:after="0" w:line="240" w:lineRule="auto"/>
    </w:pPr>
  </w:style>
  <w:style w:type="character" w:customStyle="1" w:styleId="a8">
    <w:name w:val="フッター (文字)"/>
    <w:basedOn w:val="a2"/>
    <w:link w:val="a7"/>
    <w:uiPriority w:val="99"/>
    <w:rsid w:val="005B5A8E"/>
  </w:style>
  <w:style w:type="character" w:styleId="a9">
    <w:name w:val="Placeholder Text"/>
    <w:basedOn w:val="a2"/>
    <w:uiPriority w:val="99"/>
    <w:semiHidden/>
    <w:rPr>
      <w:color w:val="808080"/>
    </w:rPr>
  </w:style>
  <w:style w:type="paragraph" w:styleId="aa">
    <w:name w:val="Title"/>
    <w:basedOn w:val="a1"/>
    <w:next w:val="a1"/>
    <w:link w:val="ab"/>
    <w:uiPriority w:val="10"/>
    <w:qFormat/>
    <w:rsid w:val="005B5A8E"/>
    <w:pPr>
      <w:spacing w:after="300" w:line="240" w:lineRule="auto"/>
      <w:contextualSpacing/>
    </w:pPr>
    <w:rPr>
      <w:smallCaps/>
      <w:sz w:val="52"/>
      <w:szCs w:val="52"/>
    </w:rPr>
  </w:style>
  <w:style w:type="character" w:customStyle="1" w:styleId="ab">
    <w:name w:val="表題 (文字)"/>
    <w:basedOn w:val="a2"/>
    <w:link w:val="aa"/>
    <w:uiPriority w:val="10"/>
    <w:rsid w:val="005B5A8E"/>
    <w:rPr>
      <w:smallCaps/>
      <w:sz w:val="52"/>
      <w:szCs w:val="52"/>
    </w:rPr>
  </w:style>
  <w:style w:type="paragraph" w:styleId="ac">
    <w:name w:val="Subtitle"/>
    <w:basedOn w:val="a1"/>
    <w:next w:val="a1"/>
    <w:link w:val="ad"/>
    <w:uiPriority w:val="11"/>
    <w:qFormat/>
    <w:rsid w:val="005B5A8E"/>
    <w:rPr>
      <w:i/>
      <w:iCs/>
      <w:smallCaps/>
      <w:spacing w:val="10"/>
      <w:sz w:val="28"/>
      <w:szCs w:val="28"/>
    </w:rPr>
  </w:style>
  <w:style w:type="character" w:customStyle="1" w:styleId="ad">
    <w:name w:val="副題 (文字)"/>
    <w:basedOn w:val="a2"/>
    <w:link w:val="ac"/>
    <w:uiPriority w:val="11"/>
    <w:rsid w:val="005B5A8E"/>
    <w:rPr>
      <w:i/>
      <w:iCs/>
      <w:smallCaps/>
      <w:spacing w:val="10"/>
      <w:sz w:val="28"/>
      <w:szCs w:val="28"/>
    </w:rPr>
  </w:style>
  <w:style w:type="character" w:styleId="21">
    <w:name w:val="Intense Reference"/>
    <w:uiPriority w:val="32"/>
    <w:qFormat/>
    <w:rsid w:val="005B5A8E"/>
    <w:rPr>
      <w:b/>
      <w:bCs/>
      <w:smallCaps/>
    </w:rPr>
  </w:style>
  <w:style w:type="character" w:styleId="ae">
    <w:name w:val="Book Title"/>
    <w:basedOn w:val="a2"/>
    <w:uiPriority w:val="33"/>
    <w:qFormat/>
    <w:rsid w:val="005B5A8E"/>
    <w:rPr>
      <w:i/>
      <w:iCs/>
      <w:smallCaps/>
      <w:spacing w:val="5"/>
    </w:rPr>
  </w:style>
  <w:style w:type="character" w:customStyle="1" w:styleId="20">
    <w:name w:val="見出し 2 (文字)"/>
    <w:basedOn w:val="a2"/>
    <w:link w:val="2"/>
    <w:uiPriority w:val="9"/>
    <w:rsid w:val="005B5A8E"/>
    <w:rPr>
      <w:smallCaps/>
      <w:sz w:val="28"/>
      <w:szCs w:val="28"/>
    </w:rPr>
  </w:style>
  <w:style w:type="character" w:customStyle="1" w:styleId="30">
    <w:name w:val="見出し 3 (文字)"/>
    <w:basedOn w:val="a2"/>
    <w:link w:val="3"/>
    <w:uiPriority w:val="9"/>
    <w:rsid w:val="005B5A8E"/>
    <w:rPr>
      <w:i/>
      <w:iCs/>
      <w:smallCaps/>
      <w:spacing w:val="5"/>
      <w:sz w:val="26"/>
      <w:szCs w:val="26"/>
    </w:rPr>
  </w:style>
  <w:style w:type="character" w:customStyle="1" w:styleId="40">
    <w:name w:val="見出し 4 (文字)"/>
    <w:basedOn w:val="a2"/>
    <w:link w:val="4"/>
    <w:uiPriority w:val="9"/>
    <w:semiHidden/>
    <w:rsid w:val="005B5A8E"/>
    <w:rPr>
      <w:b/>
      <w:bCs/>
      <w:spacing w:val="5"/>
      <w:sz w:val="24"/>
      <w:szCs w:val="24"/>
    </w:rPr>
  </w:style>
  <w:style w:type="character" w:customStyle="1" w:styleId="50">
    <w:name w:val="見出し 5 (文字)"/>
    <w:basedOn w:val="a2"/>
    <w:link w:val="5"/>
    <w:uiPriority w:val="9"/>
    <w:semiHidden/>
    <w:rsid w:val="005B5A8E"/>
    <w:rPr>
      <w:i/>
      <w:iCs/>
      <w:sz w:val="24"/>
      <w:szCs w:val="24"/>
    </w:rPr>
  </w:style>
  <w:style w:type="character" w:customStyle="1" w:styleId="60">
    <w:name w:val="見出し 6 (文字)"/>
    <w:basedOn w:val="a2"/>
    <w:link w:val="6"/>
    <w:uiPriority w:val="9"/>
    <w:semiHidden/>
    <w:rsid w:val="005B5A8E"/>
    <w:rPr>
      <w:b/>
      <w:bCs/>
      <w:color w:val="595959" w:themeColor="text1" w:themeTint="A6"/>
      <w:spacing w:val="5"/>
      <w:shd w:val="clear" w:color="auto" w:fill="FFFFFF" w:themeFill="background1"/>
    </w:rPr>
  </w:style>
  <w:style w:type="character" w:customStyle="1" w:styleId="70">
    <w:name w:val="見出し 7 (文字)"/>
    <w:basedOn w:val="a2"/>
    <w:link w:val="7"/>
    <w:uiPriority w:val="9"/>
    <w:semiHidden/>
    <w:rsid w:val="005B5A8E"/>
    <w:rPr>
      <w:b/>
      <w:bCs/>
      <w:i/>
      <w:iCs/>
      <w:color w:val="5A5A5A" w:themeColor="text1" w:themeTint="A5"/>
      <w:sz w:val="20"/>
      <w:szCs w:val="20"/>
    </w:rPr>
  </w:style>
  <w:style w:type="character" w:customStyle="1" w:styleId="80">
    <w:name w:val="見出し 8 (文字)"/>
    <w:basedOn w:val="a2"/>
    <w:link w:val="8"/>
    <w:uiPriority w:val="9"/>
    <w:semiHidden/>
    <w:rsid w:val="005B5A8E"/>
    <w:rPr>
      <w:b/>
      <w:bCs/>
      <w:color w:val="7F7F7F" w:themeColor="text1" w:themeTint="80"/>
      <w:sz w:val="20"/>
      <w:szCs w:val="20"/>
    </w:rPr>
  </w:style>
  <w:style w:type="character" w:customStyle="1" w:styleId="90">
    <w:name w:val="見出し 9 (文字)"/>
    <w:basedOn w:val="a2"/>
    <w:link w:val="9"/>
    <w:uiPriority w:val="9"/>
    <w:semiHidden/>
    <w:rsid w:val="005B5A8E"/>
    <w:rPr>
      <w:b/>
      <w:bCs/>
      <w:i/>
      <w:iCs/>
      <w:color w:val="7F7F7F" w:themeColor="text1" w:themeTint="80"/>
      <w:sz w:val="18"/>
      <w:szCs w:val="18"/>
    </w:rPr>
  </w:style>
  <w:style w:type="character" w:styleId="af">
    <w:name w:val="Subtle Emphasis"/>
    <w:uiPriority w:val="19"/>
    <w:qFormat/>
    <w:rsid w:val="005B5A8E"/>
    <w:rPr>
      <w:i/>
      <w:iCs/>
    </w:rPr>
  </w:style>
  <w:style w:type="character" w:styleId="af0">
    <w:name w:val="Emphasis"/>
    <w:uiPriority w:val="20"/>
    <w:qFormat/>
    <w:rsid w:val="005B5A8E"/>
    <w:rPr>
      <w:b/>
      <w:bCs/>
      <w:i/>
      <w:iCs/>
      <w:spacing w:val="10"/>
    </w:rPr>
  </w:style>
  <w:style w:type="character" w:styleId="22">
    <w:name w:val="Intense Emphasis"/>
    <w:uiPriority w:val="21"/>
    <w:qFormat/>
    <w:rsid w:val="005B5A8E"/>
    <w:rPr>
      <w:b/>
      <w:bCs/>
      <w:i/>
      <w:iCs/>
    </w:rPr>
  </w:style>
  <w:style w:type="character" w:styleId="af1">
    <w:name w:val="Strong"/>
    <w:uiPriority w:val="22"/>
    <w:qFormat/>
    <w:rsid w:val="005B5A8E"/>
    <w:rPr>
      <w:b/>
      <w:bCs/>
    </w:rPr>
  </w:style>
  <w:style w:type="paragraph" w:styleId="af2">
    <w:name w:val="Quote"/>
    <w:basedOn w:val="a1"/>
    <w:next w:val="a1"/>
    <w:link w:val="af3"/>
    <w:uiPriority w:val="29"/>
    <w:qFormat/>
    <w:rsid w:val="005B5A8E"/>
    <w:rPr>
      <w:i/>
      <w:iCs/>
    </w:rPr>
  </w:style>
  <w:style w:type="character" w:customStyle="1" w:styleId="af3">
    <w:name w:val="引用文 (文字)"/>
    <w:basedOn w:val="a2"/>
    <w:link w:val="af2"/>
    <w:uiPriority w:val="29"/>
    <w:rsid w:val="005B5A8E"/>
    <w:rPr>
      <w:i/>
      <w:iCs/>
    </w:rPr>
  </w:style>
  <w:style w:type="paragraph" w:styleId="23">
    <w:name w:val="Intense Quote"/>
    <w:basedOn w:val="a1"/>
    <w:next w:val="a1"/>
    <w:link w:val="24"/>
    <w:uiPriority w:val="30"/>
    <w:qFormat/>
    <w:rsid w:val="005B5A8E"/>
    <w:pPr>
      <w:pBdr>
        <w:top w:val="single" w:sz="4" w:space="10" w:color="auto"/>
        <w:bottom w:val="single" w:sz="4" w:space="10" w:color="auto"/>
      </w:pBdr>
      <w:spacing w:before="240" w:after="240" w:line="300" w:lineRule="auto"/>
      <w:ind w:left="1152" w:right="1152"/>
      <w:jc w:val="both"/>
    </w:pPr>
    <w:rPr>
      <w:i/>
      <w:iCs/>
    </w:rPr>
  </w:style>
  <w:style w:type="character" w:customStyle="1" w:styleId="24">
    <w:name w:val="引用文 2 (文字)"/>
    <w:basedOn w:val="a2"/>
    <w:link w:val="23"/>
    <w:uiPriority w:val="30"/>
    <w:rsid w:val="005B5A8E"/>
    <w:rPr>
      <w:i/>
      <w:iCs/>
    </w:rPr>
  </w:style>
  <w:style w:type="character" w:styleId="af4">
    <w:name w:val="Subtle Reference"/>
    <w:basedOn w:val="a2"/>
    <w:uiPriority w:val="31"/>
    <w:qFormat/>
    <w:rsid w:val="005B5A8E"/>
    <w:rPr>
      <w:smallCaps/>
    </w:rPr>
  </w:style>
  <w:style w:type="paragraph" w:styleId="af5">
    <w:name w:val="caption"/>
    <w:basedOn w:val="a1"/>
    <w:next w:val="a1"/>
    <w:uiPriority w:val="35"/>
    <w:semiHidden/>
    <w:unhideWhenUsed/>
    <w:rsid w:val="005B5A8E"/>
    <w:pPr>
      <w:spacing w:line="240" w:lineRule="auto"/>
    </w:pPr>
    <w:rPr>
      <w:b/>
      <w:bCs/>
      <w:smallCaps/>
      <w:color w:val="44546A" w:themeColor="text2"/>
      <w:spacing w:val="6"/>
      <w:szCs w:val="18"/>
    </w:rPr>
  </w:style>
  <w:style w:type="paragraph" w:styleId="af6">
    <w:name w:val="TOC Heading"/>
    <w:basedOn w:val="1"/>
    <w:next w:val="a1"/>
    <w:uiPriority w:val="39"/>
    <w:unhideWhenUsed/>
    <w:qFormat/>
    <w:rsid w:val="005B5A8E"/>
    <w:pPr>
      <w:outlineLvl w:val="9"/>
    </w:pPr>
  </w:style>
  <w:style w:type="character" w:styleId="af7">
    <w:name w:val="Hyperlink"/>
    <w:basedOn w:val="a2"/>
    <w:uiPriority w:val="99"/>
    <w:unhideWhenUsed/>
    <w:rPr>
      <w:color w:val="0563C1" w:themeColor="hyperlink"/>
      <w:u w:val="single"/>
    </w:rPr>
  </w:style>
  <w:style w:type="paragraph" w:styleId="af8">
    <w:name w:val="No Spacing"/>
    <w:basedOn w:val="a1"/>
    <w:link w:val="af9"/>
    <w:uiPriority w:val="1"/>
    <w:qFormat/>
    <w:rsid w:val="005B5A8E"/>
    <w:pPr>
      <w:spacing w:after="0" w:line="240" w:lineRule="auto"/>
    </w:pPr>
  </w:style>
  <w:style w:type="character" w:customStyle="1" w:styleId="af9">
    <w:name w:val="行間詰め (文字)"/>
    <w:basedOn w:val="a2"/>
    <w:link w:val="af8"/>
    <w:uiPriority w:val="1"/>
    <w:rsid w:val="005B5A8E"/>
  </w:style>
  <w:style w:type="paragraph" w:styleId="afa">
    <w:name w:val="List Paragraph"/>
    <w:basedOn w:val="a1"/>
    <w:uiPriority w:val="34"/>
    <w:qFormat/>
    <w:rsid w:val="005B5A8E"/>
    <w:pPr>
      <w:ind w:left="720"/>
      <w:contextualSpacing/>
    </w:pPr>
  </w:style>
  <w:style w:type="paragraph" w:customStyle="1" w:styleId="PersonalName">
    <w:name w:val="Personal Name"/>
    <w:basedOn w:val="aa"/>
    <w:rsid w:val="005B5A8E"/>
    <w:rPr>
      <w:b/>
      <w:caps/>
      <w:color w:val="000000"/>
      <w:sz w:val="28"/>
      <w:szCs w:val="28"/>
    </w:rPr>
  </w:style>
  <w:style w:type="table" w:styleId="afb">
    <w:name w:val="Table Grid"/>
    <w:basedOn w:val="a3"/>
    <w:uiPriority w:val="39"/>
    <w:rsid w:val="00BC0E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1"/>
    <w:uiPriority w:val="99"/>
    <w:semiHidden/>
    <w:unhideWhenUsed/>
    <w:rsid w:val="003C0C74"/>
    <w:pPr>
      <w:spacing w:before="100" w:beforeAutospacing="1" w:after="100" w:afterAutospacing="1" w:line="240" w:lineRule="auto"/>
    </w:pPr>
    <w:rPr>
      <w:rFonts w:ascii="Times New Roman" w:hAnsi="Times New Roman" w:cs="Times New Roman"/>
      <w:sz w:val="24"/>
      <w:szCs w:val="24"/>
    </w:rPr>
  </w:style>
  <w:style w:type="paragraph" w:styleId="afc">
    <w:name w:val="Closing"/>
    <w:basedOn w:val="a1"/>
    <w:link w:val="afd"/>
    <w:uiPriority w:val="99"/>
    <w:unhideWhenUsed/>
    <w:rsid w:val="00881F1A"/>
    <w:pPr>
      <w:jc w:val="right"/>
    </w:pPr>
  </w:style>
  <w:style w:type="character" w:customStyle="1" w:styleId="afd">
    <w:name w:val="結語 (文字)"/>
    <w:basedOn w:val="a2"/>
    <w:link w:val="afc"/>
    <w:uiPriority w:val="99"/>
    <w:rsid w:val="00881F1A"/>
  </w:style>
  <w:style w:type="paragraph" w:customStyle="1" w:styleId="p1">
    <w:name w:val="p1"/>
    <w:basedOn w:val="a1"/>
    <w:rsid w:val="002C6A21"/>
    <w:pPr>
      <w:shd w:val="clear" w:color="auto" w:fill="000000"/>
      <w:spacing w:after="0" w:line="240" w:lineRule="auto"/>
    </w:pPr>
    <w:rPr>
      <w:rFonts w:ascii="Monaco" w:hAnsi="Monaco" w:cs="Times New Roman"/>
      <w:color w:val="F4F4F4"/>
      <w:sz w:val="27"/>
      <w:szCs w:val="27"/>
    </w:rPr>
  </w:style>
  <w:style w:type="character" w:customStyle="1" w:styleId="s1">
    <w:name w:val="s1"/>
    <w:basedOn w:val="a2"/>
    <w:rsid w:val="002C6A21"/>
  </w:style>
  <w:style w:type="character" w:customStyle="1" w:styleId="apple-converted-space">
    <w:name w:val="apple-converted-space"/>
    <w:basedOn w:val="a2"/>
    <w:rsid w:val="002C6A21"/>
  </w:style>
  <w:style w:type="paragraph" w:styleId="11">
    <w:name w:val="toc 1"/>
    <w:basedOn w:val="a1"/>
    <w:next w:val="a1"/>
    <w:autoRedefine/>
    <w:uiPriority w:val="39"/>
    <w:unhideWhenUsed/>
    <w:rsid w:val="00283C17"/>
    <w:pPr>
      <w:spacing w:before="120" w:after="0"/>
    </w:pPr>
    <w:rPr>
      <w:rFonts w:asciiTheme="minorHAnsi" w:eastAsiaTheme="minorHAnsi"/>
      <w:b/>
      <w:bCs/>
      <w:sz w:val="24"/>
      <w:szCs w:val="24"/>
    </w:rPr>
  </w:style>
  <w:style w:type="paragraph" w:styleId="25">
    <w:name w:val="toc 2"/>
    <w:basedOn w:val="a1"/>
    <w:next w:val="a1"/>
    <w:autoRedefine/>
    <w:uiPriority w:val="39"/>
    <w:unhideWhenUsed/>
    <w:rsid w:val="00283C17"/>
    <w:pPr>
      <w:spacing w:after="0"/>
      <w:ind w:left="220"/>
    </w:pPr>
    <w:rPr>
      <w:rFonts w:asciiTheme="minorHAnsi" w:eastAsiaTheme="minorHAnsi"/>
      <w:b/>
      <w:bCs/>
    </w:rPr>
  </w:style>
  <w:style w:type="paragraph" w:styleId="31">
    <w:name w:val="toc 3"/>
    <w:basedOn w:val="a1"/>
    <w:next w:val="a1"/>
    <w:autoRedefine/>
    <w:uiPriority w:val="39"/>
    <w:unhideWhenUsed/>
    <w:rsid w:val="00283C17"/>
    <w:pPr>
      <w:spacing w:after="0"/>
      <w:ind w:left="440"/>
    </w:pPr>
    <w:rPr>
      <w:rFonts w:asciiTheme="minorHAnsi" w:eastAsiaTheme="minorHAnsi"/>
    </w:rPr>
  </w:style>
  <w:style w:type="paragraph" w:styleId="41">
    <w:name w:val="toc 4"/>
    <w:basedOn w:val="a1"/>
    <w:next w:val="a1"/>
    <w:autoRedefine/>
    <w:uiPriority w:val="39"/>
    <w:semiHidden/>
    <w:unhideWhenUsed/>
    <w:rsid w:val="00283C17"/>
    <w:pPr>
      <w:spacing w:after="0"/>
      <w:ind w:left="660"/>
    </w:pPr>
    <w:rPr>
      <w:rFonts w:asciiTheme="minorHAnsi" w:eastAsiaTheme="minorHAnsi"/>
      <w:sz w:val="20"/>
      <w:szCs w:val="20"/>
    </w:rPr>
  </w:style>
  <w:style w:type="paragraph" w:styleId="51">
    <w:name w:val="toc 5"/>
    <w:basedOn w:val="a1"/>
    <w:next w:val="a1"/>
    <w:autoRedefine/>
    <w:uiPriority w:val="39"/>
    <w:semiHidden/>
    <w:unhideWhenUsed/>
    <w:rsid w:val="00283C17"/>
    <w:pPr>
      <w:spacing w:after="0"/>
      <w:ind w:left="880"/>
    </w:pPr>
    <w:rPr>
      <w:rFonts w:asciiTheme="minorHAnsi" w:eastAsiaTheme="minorHAnsi"/>
      <w:sz w:val="20"/>
      <w:szCs w:val="20"/>
    </w:rPr>
  </w:style>
  <w:style w:type="paragraph" w:styleId="61">
    <w:name w:val="toc 6"/>
    <w:basedOn w:val="a1"/>
    <w:next w:val="a1"/>
    <w:autoRedefine/>
    <w:uiPriority w:val="39"/>
    <w:semiHidden/>
    <w:unhideWhenUsed/>
    <w:rsid w:val="00283C17"/>
    <w:pPr>
      <w:spacing w:after="0"/>
      <w:ind w:left="1100"/>
    </w:pPr>
    <w:rPr>
      <w:rFonts w:asciiTheme="minorHAnsi" w:eastAsiaTheme="minorHAnsi"/>
      <w:sz w:val="20"/>
      <w:szCs w:val="20"/>
    </w:rPr>
  </w:style>
  <w:style w:type="paragraph" w:styleId="71">
    <w:name w:val="toc 7"/>
    <w:basedOn w:val="a1"/>
    <w:next w:val="a1"/>
    <w:autoRedefine/>
    <w:uiPriority w:val="39"/>
    <w:semiHidden/>
    <w:unhideWhenUsed/>
    <w:rsid w:val="00283C17"/>
    <w:pPr>
      <w:spacing w:after="0"/>
      <w:ind w:left="1320"/>
    </w:pPr>
    <w:rPr>
      <w:rFonts w:asciiTheme="minorHAnsi" w:eastAsiaTheme="minorHAnsi"/>
      <w:sz w:val="20"/>
      <w:szCs w:val="20"/>
    </w:rPr>
  </w:style>
  <w:style w:type="paragraph" w:styleId="81">
    <w:name w:val="toc 8"/>
    <w:basedOn w:val="a1"/>
    <w:next w:val="a1"/>
    <w:autoRedefine/>
    <w:uiPriority w:val="39"/>
    <w:semiHidden/>
    <w:unhideWhenUsed/>
    <w:rsid w:val="00283C17"/>
    <w:pPr>
      <w:spacing w:after="0"/>
      <w:ind w:left="1540"/>
    </w:pPr>
    <w:rPr>
      <w:rFonts w:asciiTheme="minorHAnsi" w:eastAsiaTheme="minorHAnsi"/>
      <w:sz w:val="20"/>
      <w:szCs w:val="20"/>
    </w:rPr>
  </w:style>
  <w:style w:type="paragraph" w:styleId="91">
    <w:name w:val="toc 9"/>
    <w:basedOn w:val="a1"/>
    <w:next w:val="a1"/>
    <w:autoRedefine/>
    <w:uiPriority w:val="39"/>
    <w:semiHidden/>
    <w:unhideWhenUsed/>
    <w:rsid w:val="00283C17"/>
    <w:pPr>
      <w:spacing w:after="0"/>
      <w:ind w:left="1760"/>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18642">
      <w:bodyDiv w:val="1"/>
      <w:marLeft w:val="0"/>
      <w:marRight w:val="0"/>
      <w:marTop w:val="0"/>
      <w:marBottom w:val="0"/>
      <w:divBdr>
        <w:top w:val="none" w:sz="0" w:space="0" w:color="auto"/>
        <w:left w:val="none" w:sz="0" w:space="0" w:color="auto"/>
        <w:bottom w:val="none" w:sz="0" w:space="0" w:color="auto"/>
        <w:right w:val="none" w:sz="0" w:space="0" w:color="auto"/>
      </w:divBdr>
    </w:div>
    <w:div w:id="241792602">
      <w:bodyDiv w:val="1"/>
      <w:marLeft w:val="0"/>
      <w:marRight w:val="0"/>
      <w:marTop w:val="0"/>
      <w:marBottom w:val="0"/>
      <w:divBdr>
        <w:top w:val="none" w:sz="0" w:space="0" w:color="auto"/>
        <w:left w:val="none" w:sz="0" w:space="0" w:color="auto"/>
        <w:bottom w:val="none" w:sz="0" w:space="0" w:color="auto"/>
        <w:right w:val="none" w:sz="0" w:space="0" w:color="auto"/>
      </w:divBdr>
    </w:div>
    <w:div w:id="266347717">
      <w:bodyDiv w:val="1"/>
      <w:marLeft w:val="0"/>
      <w:marRight w:val="0"/>
      <w:marTop w:val="0"/>
      <w:marBottom w:val="0"/>
      <w:divBdr>
        <w:top w:val="none" w:sz="0" w:space="0" w:color="auto"/>
        <w:left w:val="none" w:sz="0" w:space="0" w:color="auto"/>
        <w:bottom w:val="none" w:sz="0" w:space="0" w:color="auto"/>
        <w:right w:val="none" w:sz="0" w:space="0" w:color="auto"/>
      </w:divBdr>
    </w:div>
    <w:div w:id="567149337">
      <w:bodyDiv w:val="1"/>
      <w:marLeft w:val="0"/>
      <w:marRight w:val="0"/>
      <w:marTop w:val="0"/>
      <w:marBottom w:val="0"/>
      <w:divBdr>
        <w:top w:val="none" w:sz="0" w:space="0" w:color="auto"/>
        <w:left w:val="none" w:sz="0" w:space="0" w:color="auto"/>
        <w:bottom w:val="none" w:sz="0" w:space="0" w:color="auto"/>
        <w:right w:val="none" w:sz="0" w:space="0" w:color="auto"/>
      </w:divBdr>
      <w:divsChild>
        <w:div w:id="2049334353">
          <w:marLeft w:val="0"/>
          <w:marRight w:val="0"/>
          <w:marTop w:val="0"/>
          <w:marBottom w:val="0"/>
          <w:divBdr>
            <w:top w:val="none" w:sz="0" w:space="0" w:color="auto"/>
            <w:left w:val="none" w:sz="0" w:space="0" w:color="auto"/>
            <w:bottom w:val="none" w:sz="0" w:space="0" w:color="auto"/>
            <w:right w:val="none" w:sz="0" w:space="0" w:color="auto"/>
          </w:divBdr>
        </w:div>
      </w:divsChild>
    </w:div>
    <w:div w:id="800808369">
      <w:bodyDiv w:val="1"/>
      <w:marLeft w:val="0"/>
      <w:marRight w:val="0"/>
      <w:marTop w:val="0"/>
      <w:marBottom w:val="0"/>
      <w:divBdr>
        <w:top w:val="none" w:sz="0" w:space="0" w:color="auto"/>
        <w:left w:val="none" w:sz="0" w:space="0" w:color="auto"/>
        <w:bottom w:val="none" w:sz="0" w:space="0" w:color="auto"/>
        <w:right w:val="none" w:sz="0" w:space="0" w:color="auto"/>
      </w:divBdr>
    </w:div>
    <w:div w:id="1231423207">
      <w:bodyDiv w:val="1"/>
      <w:marLeft w:val="0"/>
      <w:marRight w:val="0"/>
      <w:marTop w:val="0"/>
      <w:marBottom w:val="0"/>
      <w:divBdr>
        <w:top w:val="none" w:sz="0" w:space="0" w:color="auto"/>
        <w:left w:val="none" w:sz="0" w:space="0" w:color="auto"/>
        <w:bottom w:val="none" w:sz="0" w:space="0" w:color="auto"/>
        <w:right w:val="none" w:sz="0" w:space="0" w:color="auto"/>
      </w:divBdr>
      <w:divsChild>
        <w:div w:id="1327710275">
          <w:marLeft w:val="0"/>
          <w:marRight w:val="0"/>
          <w:marTop w:val="420"/>
          <w:marBottom w:val="0"/>
          <w:divBdr>
            <w:top w:val="none" w:sz="0" w:space="0" w:color="auto"/>
            <w:left w:val="none" w:sz="0" w:space="0" w:color="auto"/>
            <w:bottom w:val="none" w:sz="0" w:space="0" w:color="auto"/>
            <w:right w:val="none" w:sz="0" w:space="0" w:color="auto"/>
          </w:divBdr>
          <w:divsChild>
            <w:div w:id="931162115">
              <w:marLeft w:val="0"/>
              <w:marRight w:val="0"/>
              <w:marTop w:val="0"/>
              <w:marBottom w:val="0"/>
              <w:divBdr>
                <w:top w:val="none" w:sz="0" w:space="0" w:color="auto"/>
                <w:left w:val="none" w:sz="0" w:space="0" w:color="auto"/>
                <w:bottom w:val="none" w:sz="0" w:space="0" w:color="auto"/>
                <w:right w:val="none" w:sz="0" w:space="0" w:color="auto"/>
              </w:divBdr>
            </w:div>
          </w:divsChild>
        </w:div>
        <w:div w:id="1685549933">
          <w:marLeft w:val="0"/>
          <w:marRight w:val="0"/>
          <w:marTop w:val="420"/>
          <w:marBottom w:val="0"/>
          <w:divBdr>
            <w:top w:val="none" w:sz="0" w:space="0" w:color="auto"/>
            <w:left w:val="none" w:sz="0" w:space="0" w:color="auto"/>
            <w:bottom w:val="none" w:sz="0" w:space="0" w:color="auto"/>
            <w:right w:val="none" w:sz="0" w:space="0" w:color="auto"/>
          </w:divBdr>
          <w:divsChild>
            <w:div w:id="1463306390">
              <w:marLeft w:val="0"/>
              <w:marRight w:val="0"/>
              <w:marTop w:val="0"/>
              <w:marBottom w:val="0"/>
              <w:divBdr>
                <w:top w:val="none" w:sz="0" w:space="0" w:color="auto"/>
                <w:left w:val="none" w:sz="0" w:space="0" w:color="auto"/>
                <w:bottom w:val="none" w:sz="0" w:space="0" w:color="auto"/>
                <w:right w:val="none" w:sz="0" w:space="0" w:color="auto"/>
              </w:divBdr>
            </w:div>
            <w:div w:id="917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0915">
      <w:bodyDiv w:val="1"/>
      <w:marLeft w:val="0"/>
      <w:marRight w:val="0"/>
      <w:marTop w:val="0"/>
      <w:marBottom w:val="0"/>
      <w:divBdr>
        <w:top w:val="none" w:sz="0" w:space="0" w:color="auto"/>
        <w:left w:val="none" w:sz="0" w:space="0" w:color="auto"/>
        <w:bottom w:val="none" w:sz="0" w:space="0" w:color="auto"/>
        <w:right w:val="none" w:sz="0" w:space="0" w:color="auto"/>
      </w:divBdr>
    </w:div>
    <w:div w:id="1724794461">
      <w:bodyDiv w:val="1"/>
      <w:marLeft w:val="0"/>
      <w:marRight w:val="0"/>
      <w:marTop w:val="0"/>
      <w:marBottom w:val="0"/>
      <w:divBdr>
        <w:top w:val="none" w:sz="0" w:space="0" w:color="auto"/>
        <w:left w:val="none" w:sz="0" w:space="0" w:color="auto"/>
        <w:bottom w:val="none" w:sz="0" w:space="0" w:color="auto"/>
        <w:right w:val="none" w:sz="0" w:space="0" w:color="auto"/>
      </w:divBdr>
    </w:div>
    <w:div w:id="1817140093">
      <w:bodyDiv w:val="1"/>
      <w:marLeft w:val="0"/>
      <w:marRight w:val="0"/>
      <w:marTop w:val="0"/>
      <w:marBottom w:val="0"/>
      <w:divBdr>
        <w:top w:val="none" w:sz="0" w:space="0" w:color="auto"/>
        <w:left w:val="none" w:sz="0" w:space="0" w:color="auto"/>
        <w:bottom w:val="none" w:sz="0" w:space="0" w:color="auto"/>
        <w:right w:val="none" w:sz="0" w:space="0" w:color="auto"/>
      </w:divBdr>
    </w:div>
    <w:div w:id="1962106959">
      <w:bodyDiv w:val="1"/>
      <w:marLeft w:val="0"/>
      <w:marRight w:val="0"/>
      <w:marTop w:val="0"/>
      <w:marBottom w:val="0"/>
      <w:divBdr>
        <w:top w:val="none" w:sz="0" w:space="0" w:color="auto"/>
        <w:left w:val="none" w:sz="0" w:space="0" w:color="auto"/>
        <w:bottom w:val="none" w:sz="0" w:space="0" w:color="auto"/>
        <w:right w:val="none" w:sz="0" w:space="0" w:color="auto"/>
      </w:divBdr>
    </w:div>
    <w:div w:id="196426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60" Type="http://schemas.openxmlformats.org/officeDocument/2006/relationships/image" Target="media/image11.png"/><Relationship Id="rId61" Type="http://schemas.openxmlformats.org/officeDocument/2006/relationships/hyperlink" Target="https://qiita.com/shuntaro_tamura/items/06281261d893acf049ed" TargetMode="External"/><Relationship Id="rId62" Type="http://schemas.openxmlformats.org/officeDocument/2006/relationships/image" Target="media/image12.png"/><Relationship Id="rId63" Type="http://schemas.openxmlformats.org/officeDocument/2006/relationships/image" Target="media/image13.png"/><Relationship Id="rId64" Type="http://schemas.openxmlformats.org/officeDocument/2006/relationships/image" Target="media/image14.png"/><Relationship Id="rId65" Type="http://schemas.openxmlformats.org/officeDocument/2006/relationships/image" Target="media/image15.png"/><Relationship Id="rId66" Type="http://schemas.openxmlformats.org/officeDocument/2006/relationships/image" Target="media/image16.png"/><Relationship Id="rId67" Type="http://schemas.openxmlformats.org/officeDocument/2006/relationships/image" Target="media/image17.png"/><Relationship Id="rId68" Type="http://schemas.openxmlformats.org/officeDocument/2006/relationships/image" Target="media/image18.png"/><Relationship Id="rId69" Type="http://schemas.openxmlformats.org/officeDocument/2006/relationships/image" Target="media/image19.png"/><Relationship Id="rId120" Type="http://schemas.openxmlformats.org/officeDocument/2006/relationships/hyperlink" Target="http://minto.tech/mac-paint/" TargetMode="External"/><Relationship Id="rId121" Type="http://schemas.openxmlformats.org/officeDocument/2006/relationships/image" Target="media/image45.png"/><Relationship Id="rId122" Type="http://schemas.openxmlformats.org/officeDocument/2006/relationships/hyperlink" Target="http://maccle.com/my-tips/9-tips-improvement-mac-finder/" TargetMode="External"/><Relationship Id="rId123" Type="http://schemas.openxmlformats.org/officeDocument/2006/relationships/hyperlink" Target="https://qiita.com/msrks/items/ed18a2653bc177a24cca" TargetMode="External"/><Relationship Id="rId124" Type="http://schemas.openxmlformats.org/officeDocument/2006/relationships/footer" Target="footer1.xml"/><Relationship Id="rId125" Type="http://schemas.openxmlformats.org/officeDocument/2006/relationships/fontTable" Target="fontTable.xml"/><Relationship Id="rId126" Type="http://schemas.openxmlformats.org/officeDocument/2006/relationships/theme" Target="theme/theme1.xml"/><Relationship Id="rId40" Type="http://schemas.openxmlformats.org/officeDocument/2006/relationships/hyperlink" Target="&#165;l" TargetMode="External"/><Relationship Id="rId41" Type="http://schemas.openxmlformats.org/officeDocument/2006/relationships/hyperlink" Target="&#165;l" TargetMode="External"/><Relationship Id="rId42" Type="http://schemas.openxmlformats.org/officeDocument/2006/relationships/hyperlink" Target="&#165;l" TargetMode="External"/><Relationship Id="rId90" Type="http://schemas.openxmlformats.org/officeDocument/2006/relationships/image" Target="media/image32.png"/><Relationship Id="rId91" Type="http://schemas.openxmlformats.org/officeDocument/2006/relationships/image" Target="media/image33.png"/><Relationship Id="rId92" Type="http://schemas.openxmlformats.org/officeDocument/2006/relationships/image" Target="media/image34.png"/><Relationship Id="rId93" Type="http://schemas.openxmlformats.org/officeDocument/2006/relationships/image" Target="media/image35.png"/><Relationship Id="rId94" Type="http://schemas.openxmlformats.org/officeDocument/2006/relationships/image" Target="media/image36.png"/><Relationship Id="rId95" Type="http://schemas.openxmlformats.org/officeDocument/2006/relationships/image" Target="media/image37.png"/><Relationship Id="rId96" Type="http://schemas.openxmlformats.org/officeDocument/2006/relationships/image" Target="media/image38.png"/><Relationship Id="rId101" Type="http://schemas.openxmlformats.org/officeDocument/2006/relationships/image" Target="media/image41.png"/><Relationship Id="rId102" Type="http://schemas.openxmlformats.org/officeDocument/2006/relationships/hyperlink" Target="https://www.youtube.com/watch?v=KFXf4pJ_Ko0&amp;feature=youtu.be&amp;list=PLMkWB0UjwFGlYvIcvKsGhJ7SJIODj_zJZ" TargetMode="External"/><Relationship Id="rId103" Type="http://schemas.openxmlformats.org/officeDocument/2006/relationships/hyperlink" Target="https://github.com/bakfoo/pyconjp2016" TargetMode="External"/><Relationship Id="rId104" Type="http://schemas.openxmlformats.org/officeDocument/2006/relationships/image" Target="media/image42.png"/><Relationship Id="rId105" Type="http://schemas.openxmlformats.org/officeDocument/2006/relationships/hyperlink" Target="https://qiita.com/code_monkey/items/0d38a92a2a2026f5ec82" TargetMode="External"/><Relationship Id="rId106" Type="http://schemas.openxmlformats.org/officeDocument/2006/relationships/hyperlink" Target="https://ja.wikipedia.org/wiki/World_Wide_Web" TargetMode="External"/><Relationship Id="rId107" Type="http://schemas.openxmlformats.org/officeDocument/2006/relationships/hyperlink" Target="https://ja.wikipedia.org/wiki/%E3%83%87%E3%83%BC%E3%82%BF%E3%83%99%E3%83%BC%E3%82%B9" TargetMode="External"/><Relationship Id="rId108" Type="http://schemas.openxmlformats.org/officeDocument/2006/relationships/hyperlink" Target="https://ja.wikipedia.org/wiki/%E3%83%97%E3%83%AD%E3%82%B0%E3%83%A9%E3%83%A0_(%E3%82%B3%E3%83%B3%E3%83%94%E3%83%A5%E3%83%BC%E3%82%BF)" TargetMode="External"/><Relationship Id="rId109" Type="http://schemas.openxmlformats.org/officeDocument/2006/relationships/hyperlink" Target="https://ja.wikipedia.org/wiki/%E3%83%AD%E3%83%9C%E3%83%83%E3%83%88" TargetMode="External"/><Relationship Id="rId97" Type="http://schemas.openxmlformats.org/officeDocument/2006/relationships/image" Target="media/image39.png"/><Relationship Id="rId98" Type="http://schemas.openxmlformats.org/officeDocument/2006/relationships/hyperlink" Target="https://pycon.jp/2016/ja/schedule/presentation/72/" TargetMode="External"/><Relationship Id="rId99" Type="http://schemas.openxmlformats.org/officeDocument/2006/relationships/hyperlink" Target="https://github.com/bakfoo/pyconjp2016" TargetMode="External"/><Relationship Id="rId43" Type="http://schemas.openxmlformats.org/officeDocument/2006/relationships/hyperlink" Target="&#165;l" TargetMode="External"/><Relationship Id="rId44" Type="http://schemas.openxmlformats.org/officeDocument/2006/relationships/hyperlink" Target="&#165;l" TargetMode="External"/><Relationship Id="rId45" Type="http://schemas.openxmlformats.org/officeDocument/2006/relationships/hyperlink" Target="&#165;l" TargetMode="External"/><Relationship Id="rId46" Type="http://schemas.openxmlformats.org/officeDocument/2006/relationships/hyperlink" Target="&#165;l" TargetMode="External"/><Relationship Id="rId47" Type="http://schemas.openxmlformats.org/officeDocument/2006/relationships/image" Target="media/image1.png"/><Relationship Id="rId48" Type="http://schemas.openxmlformats.org/officeDocument/2006/relationships/image" Target="media/image2.png"/><Relationship Id="rId49" Type="http://schemas.openxmlformats.org/officeDocument/2006/relationships/image" Target="media/image3.png"/><Relationship Id="rId100" Type="http://schemas.openxmlformats.org/officeDocument/2006/relationships/image" Target="media/image40.png"/><Relationship Id="rId20" Type="http://schemas.openxmlformats.org/officeDocument/2006/relationships/hyperlink" Target="&#165;l" TargetMode="External"/><Relationship Id="rId21" Type="http://schemas.openxmlformats.org/officeDocument/2006/relationships/hyperlink" Target="&#165;l" TargetMode="External"/><Relationship Id="rId22" Type="http://schemas.openxmlformats.org/officeDocument/2006/relationships/hyperlink" Target="&#165;l" TargetMode="External"/><Relationship Id="rId70" Type="http://schemas.openxmlformats.org/officeDocument/2006/relationships/hyperlink" Target="https://qiita.com/take4s5i/items/15d8648405f4e7ea3039" TargetMode="External"/><Relationship Id="rId71" Type="http://schemas.openxmlformats.org/officeDocument/2006/relationships/image" Target="media/image20.png"/><Relationship Id="rId72" Type="http://schemas.openxmlformats.org/officeDocument/2006/relationships/hyperlink" Target="https://qiita.com/osamu1203/items/cb94ef9da02e1ec3e921" TargetMode="External"/><Relationship Id="rId73" Type="http://schemas.openxmlformats.org/officeDocument/2006/relationships/hyperlink" Target="https://qiita.com/takakuda/items/2123e37733445f69f0ff" TargetMode="External"/><Relationship Id="rId74" Type="http://schemas.openxmlformats.org/officeDocument/2006/relationships/hyperlink" Target="https://ja.atlassian.com/software/sourcetree" TargetMode="External"/><Relationship Id="rId75" Type="http://schemas.openxmlformats.org/officeDocument/2006/relationships/image" Target="media/image21.png"/><Relationship Id="rId76" Type="http://schemas.openxmlformats.org/officeDocument/2006/relationships/image" Target="media/image22.png"/><Relationship Id="rId77" Type="http://schemas.openxmlformats.org/officeDocument/2006/relationships/image" Target="media/image23.png"/><Relationship Id="rId78" Type="http://schemas.openxmlformats.org/officeDocument/2006/relationships/image" Target="media/image24.png"/><Relationship Id="rId79" Type="http://schemas.openxmlformats.org/officeDocument/2006/relationships/image" Target="media/image25.png"/><Relationship Id="rId23" Type="http://schemas.openxmlformats.org/officeDocument/2006/relationships/hyperlink" Target="&#165;l" TargetMode="External"/><Relationship Id="rId24" Type="http://schemas.openxmlformats.org/officeDocument/2006/relationships/hyperlink" Target="&#165;l" TargetMode="External"/><Relationship Id="rId25" Type="http://schemas.openxmlformats.org/officeDocument/2006/relationships/hyperlink" Target="&#165;l" TargetMode="External"/><Relationship Id="rId26" Type="http://schemas.openxmlformats.org/officeDocument/2006/relationships/hyperlink" Target="&#165;l" TargetMode="External"/><Relationship Id="rId27" Type="http://schemas.openxmlformats.org/officeDocument/2006/relationships/hyperlink" Target="&#165;l" TargetMode="External"/><Relationship Id="rId28" Type="http://schemas.openxmlformats.org/officeDocument/2006/relationships/hyperlink" Target="&#165;l" TargetMode="External"/><Relationship Id="rId29" Type="http://schemas.openxmlformats.org/officeDocument/2006/relationships/hyperlink" Target="&#165;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165;l" TargetMode="External"/><Relationship Id="rId9" Type="http://schemas.openxmlformats.org/officeDocument/2006/relationships/hyperlink" Target="&#165;l" TargetMode="External"/><Relationship Id="rId50" Type="http://schemas.openxmlformats.org/officeDocument/2006/relationships/image" Target="media/image4.png"/><Relationship Id="rId51" Type="http://schemas.openxmlformats.org/officeDocument/2006/relationships/image" Target="media/image5.png"/><Relationship Id="rId52" Type="http://schemas.openxmlformats.org/officeDocument/2006/relationships/image" Target="media/image6.png"/><Relationship Id="rId53" Type="http://schemas.openxmlformats.org/officeDocument/2006/relationships/image" Target="media/image7.png"/><Relationship Id="rId54" Type="http://schemas.openxmlformats.org/officeDocument/2006/relationships/image" Target="media/image8.png"/><Relationship Id="rId55" Type="http://schemas.openxmlformats.org/officeDocument/2006/relationships/image" Target="media/image9.png"/><Relationship Id="rId56" Type="http://schemas.openxmlformats.org/officeDocument/2006/relationships/image" Target="media/image10.png"/><Relationship Id="rId57" Type="http://schemas.openxmlformats.org/officeDocument/2006/relationships/hyperlink" Target="https://qiita.com/ma_me/items/f944101c97a4d0e4a842" TargetMode="External"/><Relationship Id="rId58" Type="http://schemas.openxmlformats.org/officeDocument/2006/relationships/hyperlink" Target="http://www.devlog.alt-area.org/?p=1366" TargetMode="External"/><Relationship Id="rId59" Type="http://schemas.openxmlformats.org/officeDocument/2006/relationships/hyperlink" Target="https://git-scm.com/book/ja/v1/%E4%BD%BF%E3%81%84%E5%A7%8B%E3%82%81%E3%82%8B-%E6%9C%80%E5%88%9D%E3%81%AEGit%E3%81%AE%E6%A7%8B%E6%88%90" TargetMode="External"/><Relationship Id="rId110" Type="http://schemas.openxmlformats.org/officeDocument/2006/relationships/hyperlink" Target="https://ja.wikipedia.org/wiki/%E3%82%AF%E3%83%AD%E3%83%BC%E3%83%A9" TargetMode="External"/><Relationship Id="rId111" Type="http://schemas.openxmlformats.org/officeDocument/2006/relationships/hyperlink" Target="https://qiita.com/checkpoint/items/038b59b29df8e1e384a2" TargetMode="External"/><Relationship Id="rId112" Type="http://schemas.openxmlformats.org/officeDocument/2006/relationships/hyperlink" Target="https://qiita.com/tamonoki/items/ce58ff209f8eae808162" TargetMode="External"/><Relationship Id="rId113" Type="http://schemas.openxmlformats.org/officeDocument/2006/relationships/hyperlink" Target="https://pycon.jp/2016/ja/schedule/presentation/72/" TargetMode="External"/><Relationship Id="rId114" Type="http://schemas.openxmlformats.org/officeDocument/2006/relationships/hyperlink" Target="https://www.amazon.co.jp/%E8%B6%85%E4%B8%80%E6%B5%81%E3%81%AB%E3%81%AA%E3%82%8B%E3%81%AE%E3%81%AF%E6%89%8D%E8%83%BD%E3%81%8B%E5%8A%AA%E5%8A%9B%E3%81%8B-%E3%82%A8%E3%83%AA%E3%82%AF%E3%82%BD%E3%83%B3-%E3%82%A2%E3%83%B3%E3%83%80%E3%83%BC%E3%82%B9/dp/" TargetMode="External"/><Relationship Id="rId115" Type="http://schemas.openxmlformats.org/officeDocument/2006/relationships/image" Target="media/image43.tiff"/><Relationship Id="rId116" Type="http://schemas.openxmlformats.org/officeDocument/2006/relationships/hyperlink" Target="http://jupyter.org/" TargetMode="External"/><Relationship Id="rId117" Type="http://schemas.openxmlformats.org/officeDocument/2006/relationships/hyperlink" Target="http://techlife.cookpad.com/entry/write-once-share-anywhare" TargetMode="External"/><Relationship Id="rId118" Type="http://schemas.openxmlformats.org/officeDocument/2006/relationships/hyperlink" Target="https://hamachan.info/mac/kihon/screen.html" TargetMode="External"/><Relationship Id="rId119" Type="http://schemas.openxmlformats.org/officeDocument/2006/relationships/image" Target="media/image44.jpeg"/><Relationship Id="rId30" Type="http://schemas.openxmlformats.org/officeDocument/2006/relationships/hyperlink" Target="&#165;l" TargetMode="External"/><Relationship Id="rId31" Type="http://schemas.openxmlformats.org/officeDocument/2006/relationships/hyperlink" Target="&#165;l" TargetMode="External"/><Relationship Id="rId32" Type="http://schemas.openxmlformats.org/officeDocument/2006/relationships/hyperlink" Target="&#165;l" TargetMode="External"/><Relationship Id="rId33" Type="http://schemas.openxmlformats.org/officeDocument/2006/relationships/hyperlink" Target="&#165;l" TargetMode="External"/><Relationship Id="rId34" Type="http://schemas.openxmlformats.org/officeDocument/2006/relationships/hyperlink" Target="&#165;l" TargetMode="External"/><Relationship Id="rId35" Type="http://schemas.openxmlformats.org/officeDocument/2006/relationships/hyperlink" Target="&#165;l" TargetMode="External"/><Relationship Id="rId36" Type="http://schemas.openxmlformats.org/officeDocument/2006/relationships/hyperlink" Target="&#165;l" TargetMode="External"/><Relationship Id="rId37" Type="http://schemas.openxmlformats.org/officeDocument/2006/relationships/hyperlink" Target="&#165;l" TargetMode="External"/><Relationship Id="rId38" Type="http://schemas.openxmlformats.org/officeDocument/2006/relationships/hyperlink" Target="&#165;l" TargetMode="External"/><Relationship Id="rId39" Type="http://schemas.openxmlformats.org/officeDocument/2006/relationships/hyperlink" Target="&#165;l" TargetMode="External"/><Relationship Id="rId80" Type="http://schemas.openxmlformats.org/officeDocument/2006/relationships/image" Target="media/image26.png"/><Relationship Id="rId81" Type="http://schemas.openxmlformats.org/officeDocument/2006/relationships/hyperlink" Target="https://qiita.com/zakki/items/d1e2839b0165e0c0750c" TargetMode="External"/><Relationship Id="rId82" Type="http://schemas.openxmlformats.org/officeDocument/2006/relationships/image" Target="media/image27.png"/><Relationship Id="rId83" Type="http://schemas.openxmlformats.org/officeDocument/2006/relationships/image" Target="media/image28.png"/><Relationship Id="rId84" Type="http://schemas.openxmlformats.org/officeDocument/2006/relationships/hyperlink" Target="https://ja.atlassian.com/software/sourcetree" TargetMode="External"/><Relationship Id="rId85" Type="http://schemas.openxmlformats.org/officeDocument/2006/relationships/hyperlink" Target="https://qiita.com/naoki85/items/c7660d70347e9e70b201" TargetMode="External"/><Relationship Id="rId86" Type="http://schemas.openxmlformats.org/officeDocument/2006/relationships/image" Target="media/image29.png"/><Relationship Id="rId87" Type="http://schemas.openxmlformats.org/officeDocument/2006/relationships/hyperlink" Target="https://github.com/score915" TargetMode="External"/><Relationship Id="rId88" Type="http://schemas.openxmlformats.org/officeDocument/2006/relationships/image" Target="media/image30.png"/><Relationship Id="rId89"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urokawamakoto/Library/Containers/com.microsoft.Word/Data/Library/Caches/1041/TM10002086/&#12494;&#12540;&#12488;&#12398;&#20316;&#25104;.dotx"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611BE96-211D-1845-A162-AED26709B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ノートの作成.dotx</Template>
  <TotalTime>2</TotalTime>
  <Pages>33</Pages>
  <Words>2475</Words>
  <Characters>14109</Characters>
  <Application>Microsoft Macintosh Word</Application>
  <DocSecurity>0</DocSecurity>
  <Lines>117</Lines>
  <Paragraphs>33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Kurokawa</dc:creator>
  <cp:keywords/>
  <dc:description/>
  <cp:lastModifiedBy>Makoto Kurokawa</cp:lastModifiedBy>
  <cp:revision>2</cp:revision>
  <cp:lastPrinted>2018-01-07T15:27:00Z</cp:lastPrinted>
  <dcterms:created xsi:type="dcterms:W3CDTF">2018-01-13T02:11:00Z</dcterms:created>
  <dcterms:modified xsi:type="dcterms:W3CDTF">2018-01-13T02:11:00Z</dcterms:modified>
</cp:coreProperties>
</file>
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3198665" w:displacedByCustomXml="next"/>
    <w:sdt>
      <w:sdtPr>
        <w:rPr>
          <w:smallCaps w:val="0"/>
          <w:spacing w:val="0"/>
          <w:sz w:val="22"/>
          <w:szCs w:val="22"/>
          <w:lang w:val="ja"/>
        </w:rPr>
        <w:id w:val="-1476067910"/>
        <w:docPartObj>
          <w:docPartGallery w:val="Table of Contents"/>
          <w:docPartUnique/>
        </w:docPartObj>
      </w:sdtPr>
      <w:sdtEndPr>
        <w:rPr>
          <w:b/>
          <w:bCs/>
          <w:noProof/>
          <w:lang w:val="en-US"/>
        </w:rPr>
      </w:sdtEndPr>
      <w:sdtContent>
        <w:p w14:paraId="2AA3B7B4" w14:textId="6EBBF322" w:rsidR="00283C17" w:rsidRDefault="00283C17" w:rsidP="00E809FD">
          <w:pPr>
            <w:pStyle w:val="1"/>
          </w:pPr>
          <w:r>
            <w:rPr>
              <w:lang w:val="ja"/>
            </w:rPr>
            <w:t>目次</w:t>
          </w:r>
          <w:bookmarkEnd w:id="0"/>
        </w:p>
        <w:p w14:paraId="3E66E446" w14:textId="77777777" w:rsidR="00E3398B"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E3398B" w:rsidRPr="00D425C3">
              <w:rPr>
                <w:rStyle w:val="af7"/>
                <w:noProof/>
                <w:lang w:val="ja"/>
              </w:rPr>
              <w:t>目次</w:t>
            </w:r>
            <w:r w:rsidR="00E3398B">
              <w:rPr>
                <w:noProof/>
                <w:webHidden/>
              </w:rPr>
              <w:tab/>
            </w:r>
            <w:r w:rsidR="00E3398B">
              <w:rPr>
                <w:noProof/>
                <w:webHidden/>
              </w:rPr>
              <w:fldChar w:fldCharType="begin"/>
            </w:r>
            <w:r w:rsidR="00E3398B">
              <w:rPr>
                <w:noProof/>
                <w:webHidden/>
              </w:rPr>
              <w:instrText xml:space="preserve"> PAGEREF _Toc503198665 \h </w:instrText>
            </w:r>
            <w:r w:rsidR="00E3398B">
              <w:rPr>
                <w:noProof/>
                <w:webHidden/>
              </w:rPr>
            </w:r>
            <w:r w:rsidR="00E3398B">
              <w:rPr>
                <w:noProof/>
                <w:webHidden/>
              </w:rPr>
              <w:fldChar w:fldCharType="separate"/>
            </w:r>
            <w:r w:rsidR="00E3398B">
              <w:rPr>
                <w:noProof/>
                <w:webHidden/>
              </w:rPr>
              <w:t>1</w:t>
            </w:r>
            <w:r w:rsidR="00E3398B">
              <w:rPr>
                <w:noProof/>
                <w:webHidden/>
              </w:rPr>
              <w:fldChar w:fldCharType="end"/>
            </w:r>
          </w:hyperlink>
        </w:p>
        <w:p w14:paraId="0C501E03" w14:textId="77777777" w:rsidR="00E3398B" w:rsidRDefault="00E3398B">
          <w:pPr>
            <w:pStyle w:val="11"/>
            <w:tabs>
              <w:tab w:val="right" w:leader="dot" w:pos="9017"/>
            </w:tabs>
            <w:rPr>
              <w:rFonts w:eastAsiaTheme="minorEastAsia" w:hAnsiTheme="minorHAnsi" w:cstheme="minorBidi"/>
              <w:b w:val="0"/>
              <w:bCs w:val="0"/>
              <w:noProof/>
              <w:kern w:val="2"/>
            </w:rPr>
          </w:pPr>
          <w:hyperlink r:id="rId9" w:history="1">
            <w:r w:rsidRPr="00D425C3">
              <w:rPr>
                <w:rStyle w:val="af7"/>
                <w:rFonts w:asciiTheme="majorEastAsia" w:hAnsiTheme="majorEastAsia" w:cstheme="majorEastAsia"/>
                <w:noProof/>
              </w:rPr>
              <w:t>Git</w:t>
            </w:r>
            <w:r>
              <w:rPr>
                <w:noProof/>
                <w:webHidden/>
              </w:rPr>
              <w:tab/>
            </w:r>
            <w:r>
              <w:rPr>
                <w:noProof/>
                <w:webHidden/>
              </w:rPr>
              <w:fldChar w:fldCharType="begin"/>
            </w:r>
            <w:r>
              <w:rPr>
                <w:noProof/>
                <w:webHidden/>
              </w:rPr>
              <w:instrText xml:space="preserve"> PAGEREF _Toc503198666 \h </w:instrText>
            </w:r>
            <w:r>
              <w:rPr>
                <w:noProof/>
                <w:webHidden/>
              </w:rPr>
            </w:r>
            <w:r>
              <w:rPr>
                <w:noProof/>
                <w:webHidden/>
              </w:rPr>
              <w:fldChar w:fldCharType="separate"/>
            </w:r>
            <w:r>
              <w:rPr>
                <w:noProof/>
                <w:webHidden/>
              </w:rPr>
              <w:t>3</w:t>
            </w:r>
            <w:r>
              <w:rPr>
                <w:noProof/>
                <w:webHidden/>
              </w:rPr>
              <w:fldChar w:fldCharType="end"/>
            </w:r>
          </w:hyperlink>
        </w:p>
        <w:p w14:paraId="789BFEA0" w14:textId="77777777" w:rsidR="00E3398B" w:rsidRDefault="00E3398B">
          <w:pPr>
            <w:pStyle w:val="31"/>
            <w:tabs>
              <w:tab w:val="right" w:leader="dot" w:pos="9017"/>
            </w:tabs>
            <w:rPr>
              <w:rFonts w:eastAsiaTheme="minorEastAsia" w:hAnsiTheme="minorHAnsi" w:cstheme="minorBidi"/>
              <w:noProof/>
              <w:kern w:val="2"/>
              <w:sz w:val="24"/>
              <w:szCs w:val="24"/>
            </w:rPr>
          </w:pPr>
          <w:hyperlink r:id="rId10" w:history="1">
            <w:r w:rsidRPr="00D425C3">
              <w:rPr>
                <w:rStyle w:val="af7"/>
                <w:noProof/>
              </w:rPr>
              <w:t>Commit messageエディタの変更</w:t>
            </w:r>
            <w:r>
              <w:rPr>
                <w:noProof/>
                <w:webHidden/>
              </w:rPr>
              <w:tab/>
            </w:r>
            <w:r>
              <w:rPr>
                <w:noProof/>
                <w:webHidden/>
              </w:rPr>
              <w:fldChar w:fldCharType="begin"/>
            </w:r>
            <w:r>
              <w:rPr>
                <w:noProof/>
                <w:webHidden/>
              </w:rPr>
              <w:instrText xml:space="preserve"> PAGEREF _Toc503198667 \h </w:instrText>
            </w:r>
            <w:r>
              <w:rPr>
                <w:noProof/>
                <w:webHidden/>
              </w:rPr>
            </w:r>
            <w:r>
              <w:rPr>
                <w:noProof/>
                <w:webHidden/>
              </w:rPr>
              <w:fldChar w:fldCharType="separate"/>
            </w:r>
            <w:r>
              <w:rPr>
                <w:noProof/>
                <w:webHidden/>
              </w:rPr>
              <w:t>5</w:t>
            </w:r>
            <w:r>
              <w:rPr>
                <w:noProof/>
                <w:webHidden/>
              </w:rPr>
              <w:fldChar w:fldCharType="end"/>
            </w:r>
          </w:hyperlink>
        </w:p>
        <w:p w14:paraId="13844068" w14:textId="77777777" w:rsidR="00E3398B" w:rsidRDefault="00E3398B">
          <w:pPr>
            <w:pStyle w:val="31"/>
            <w:tabs>
              <w:tab w:val="right" w:leader="dot" w:pos="9017"/>
            </w:tabs>
            <w:rPr>
              <w:rFonts w:eastAsiaTheme="minorEastAsia" w:hAnsiTheme="minorHAnsi" w:cstheme="minorBidi"/>
              <w:noProof/>
              <w:kern w:val="2"/>
              <w:sz w:val="24"/>
              <w:szCs w:val="24"/>
            </w:rPr>
          </w:pPr>
          <w:hyperlink r:id="rId11" w:history="1">
            <w:r w:rsidRPr="00D425C3">
              <w:rPr>
                <w:rStyle w:val="af7"/>
                <w:noProof/>
              </w:rPr>
              <w:t>コミットの取り消し</w:t>
            </w:r>
            <w:r>
              <w:rPr>
                <w:noProof/>
                <w:webHidden/>
              </w:rPr>
              <w:tab/>
            </w:r>
            <w:r>
              <w:rPr>
                <w:noProof/>
                <w:webHidden/>
              </w:rPr>
              <w:fldChar w:fldCharType="begin"/>
            </w:r>
            <w:r>
              <w:rPr>
                <w:noProof/>
                <w:webHidden/>
              </w:rPr>
              <w:instrText xml:space="preserve"> PAGEREF _Toc503198668 \h </w:instrText>
            </w:r>
            <w:r>
              <w:rPr>
                <w:noProof/>
                <w:webHidden/>
              </w:rPr>
            </w:r>
            <w:r>
              <w:rPr>
                <w:noProof/>
                <w:webHidden/>
              </w:rPr>
              <w:fldChar w:fldCharType="separate"/>
            </w:r>
            <w:r>
              <w:rPr>
                <w:noProof/>
                <w:webHidden/>
              </w:rPr>
              <w:t>6</w:t>
            </w:r>
            <w:r>
              <w:rPr>
                <w:noProof/>
                <w:webHidden/>
              </w:rPr>
              <w:fldChar w:fldCharType="end"/>
            </w:r>
          </w:hyperlink>
        </w:p>
        <w:p w14:paraId="53A7880F"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12" w:history="1">
            <w:r w:rsidRPr="00D425C3">
              <w:rPr>
                <w:rStyle w:val="af7"/>
                <w:noProof/>
              </w:rPr>
              <w:t>Branch</w:t>
            </w:r>
            <w:r>
              <w:rPr>
                <w:noProof/>
                <w:webHidden/>
              </w:rPr>
              <w:tab/>
            </w:r>
            <w:r>
              <w:rPr>
                <w:noProof/>
                <w:webHidden/>
              </w:rPr>
              <w:fldChar w:fldCharType="begin"/>
            </w:r>
            <w:r>
              <w:rPr>
                <w:noProof/>
                <w:webHidden/>
              </w:rPr>
              <w:instrText xml:space="preserve"> PAGEREF _Toc503198669 \h </w:instrText>
            </w:r>
            <w:r>
              <w:rPr>
                <w:noProof/>
                <w:webHidden/>
              </w:rPr>
            </w:r>
            <w:r>
              <w:rPr>
                <w:noProof/>
                <w:webHidden/>
              </w:rPr>
              <w:fldChar w:fldCharType="separate"/>
            </w:r>
            <w:r>
              <w:rPr>
                <w:noProof/>
                <w:webHidden/>
              </w:rPr>
              <w:t>6</w:t>
            </w:r>
            <w:r>
              <w:rPr>
                <w:noProof/>
                <w:webHidden/>
              </w:rPr>
              <w:fldChar w:fldCharType="end"/>
            </w:r>
          </w:hyperlink>
        </w:p>
        <w:p w14:paraId="5D1B7CB7"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13" w:history="1">
            <w:r w:rsidRPr="00D425C3">
              <w:rPr>
                <w:rStyle w:val="af7"/>
                <w:noProof/>
              </w:rPr>
              <w:t>Merge</w:t>
            </w:r>
            <w:r>
              <w:rPr>
                <w:noProof/>
                <w:webHidden/>
              </w:rPr>
              <w:tab/>
            </w:r>
            <w:r>
              <w:rPr>
                <w:noProof/>
                <w:webHidden/>
              </w:rPr>
              <w:fldChar w:fldCharType="begin"/>
            </w:r>
            <w:r>
              <w:rPr>
                <w:noProof/>
                <w:webHidden/>
              </w:rPr>
              <w:instrText xml:space="preserve"> PAGEREF _Toc503198670 \h </w:instrText>
            </w:r>
            <w:r>
              <w:rPr>
                <w:noProof/>
                <w:webHidden/>
              </w:rPr>
            </w:r>
            <w:r>
              <w:rPr>
                <w:noProof/>
                <w:webHidden/>
              </w:rPr>
              <w:fldChar w:fldCharType="separate"/>
            </w:r>
            <w:r>
              <w:rPr>
                <w:noProof/>
                <w:webHidden/>
              </w:rPr>
              <w:t>6</w:t>
            </w:r>
            <w:r>
              <w:rPr>
                <w:noProof/>
                <w:webHidden/>
              </w:rPr>
              <w:fldChar w:fldCharType="end"/>
            </w:r>
          </w:hyperlink>
        </w:p>
        <w:p w14:paraId="028C6D73" w14:textId="77777777" w:rsidR="00E3398B" w:rsidRDefault="00E3398B">
          <w:pPr>
            <w:pStyle w:val="31"/>
            <w:tabs>
              <w:tab w:val="right" w:leader="dot" w:pos="9017"/>
            </w:tabs>
            <w:rPr>
              <w:rFonts w:eastAsiaTheme="minorEastAsia" w:hAnsiTheme="minorHAnsi" w:cstheme="minorBidi"/>
              <w:noProof/>
              <w:kern w:val="2"/>
              <w:sz w:val="24"/>
              <w:szCs w:val="24"/>
            </w:rPr>
          </w:pPr>
          <w:hyperlink r:id="rId14" w:history="1">
            <w:r w:rsidRPr="00D425C3">
              <w:rPr>
                <w:rStyle w:val="af7"/>
                <w:noProof/>
              </w:rPr>
              <w:t>意図せぬマージ発生</w:t>
            </w:r>
            <w:r>
              <w:rPr>
                <w:noProof/>
                <w:webHidden/>
              </w:rPr>
              <w:tab/>
            </w:r>
            <w:r>
              <w:rPr>
                <w:noProof/>
                <w:webHidden/>
              </w:rPr>
              <w:fldChar w:fldCharType="begin"/>
            </w:r>
            <w:r>
              <w:rPr>
                <w:noProof/>
                <w:webHidden/>
              </w:rPr>
              <w:instrText xml:space="preserve"> PAGEREF _Toc503198671 \h </w:instrText>
            </w:r>
            <w:r>
              <w:rPr>
                <w:noProof/>
                <w:webHidden/>
              </w:rPr>
            </w:r>
            <w:r>
              <w:rPr>
                <w:noProof/>
                <w:webHidden/>
              </w:rPr>
              <w:fldChar w:fldCharType="separate"/>
            </w:r>
            <w:r>
              <w:rPr>
                <w:noProof/>
                <w:webHidden/>
              </w:rPr>
              <w:t>6</w:t>
            </w:r>
            <w:r>
              <w:rPr>
                <w:noProof/>
                <w:webHidden/>
              </w:rPr>
              <w:fldChar w:fldCharType="end"/>
            </w:r>
          </w:hyperlink>
        </w:p>
        <w:p w14:paraId="604F76A5"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15" w:history="1">
            <w:r w:rsidRPr="00D425C3">
              <w:rPr>
                <w:rStyle w:val="af7"/>
                <w:noProof/>
              </w:rPr>
              <w:t>Conflict</w:t>
            </w:r>
            <w:r>
              <w:rPr>
                <w:noProof/>
                <w:webHidden/>
              </w:rPr>
              <w:tab/>
            </w:r>
            <w:r>
              <w:rPr>
                <w:noProof/>
                <w:webHidden/>
              </w:rPr>
              <w:fldChar w:fldCharType="begin"/>
            </w:r>
            <w:r>
              <w:rPr>
                <w:noProof/>
                <w:webHidden/>
              </w:rPr>
              <w:instrText xml:space="preserve"> PAGEREF _Toc503198672 \h </w:instrText>
            </w:r>
            <w:r>
              <w:rPr>
                <w:noProof/>
                <w:webHidden/>
              </w:rPr>
            </w:r>
            <w:r>
              <w:rPr>
                <w:noProof/>
                <w:webHidden/>
              </w:rPr>
              <w:fldChar w:fldCharType="separate"/>
            </w:r>
            <w:r>
              <w:rPr>
                <w:noProof/>
                <w:webHidden/>
              </w:rPr>
              <w:t>8</w:t>
            </w:r>
            <w:r>
              <w:rPr>
                <w:noProof/>
                <w:webHidden/>
              </w:rPr>
              <w:fldChar w:fldCharType="end"/>
            </w:r>
          </w:hyperlink>
        </w:p>
        <w:p w14:paraId="638775AD"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16" w:history="1">
            <w:r w:rsidRPr="00D425C3">
              <w:rPr>
                <w:rStyle w:val="af7"/>
                <w:noProof/>
              </w:rPr>
              <w:t>Sourcetree</w:t>
            </w:r>
            <w:r>
              <w:rPr>
                <w:noProof/>
                <w:webHidden/>
              </w:rPr>
              <w:tab/>
            </w:r>
            <w:r>
              <w:rPr>
                <w:noProof/>
                <w:webHidden/>
              </w:rPr>
              <w:fldChar w:fldCharType="begin"/>
            </w:r>
            <w:r>
              <w:rPr>
                <w:noProof/>
                <w:webHidden/>
              </w:rPr>
              <w:instrText xml:space="preserve"> PAGEREF _Toc503198673 \h </w:instrText>
            </w:r>
            <w:r>
              <w:rPr>
                <w:noProof/>
                <w:webHidden/>
              </w:rPr>
            </w:r>
            <w:r>
              <w:rPr>
                <w:noProof/>
                <w:webHidden/>
              </w:rPr>
              <w:fldChar w:fldCharType="separate"/>
            </w:r>
            <w:r>
              <w:rPr>
                <w:noProof/>
                <w:webHidden/>
              </w:rPr>
              <w:t>8</w:t>
            </w:r>
            <w:r>
              <w:rPr>
                <w:noProof/>
                <w:webHidden/>
              </w:rPr>
              <w:fldChar w:fldCharType="end"/>
            </w:r>
          </w:hyperlink>
        </w:p>
        <w:p w14:paraId="5EBA679B" w14:textId="77777777" w:rsidR="00E3398B" w:rsidRDefault="00E3398B">
          <w:pPr>
            <w:pStyle w:val="31"/>
            <w:tabs>
              <w:tab w:val="right" w:leader="dot" w:pos="9017"/>
            </w:tabs>
            <w:rPr>
              <w:rFonts w:eastAsiaTheme="minorEastAsia" w:hAnsiTheme="minorHAnsi" w:cstheme="minorBidi"/>
              <w:noProof/>
              <w:kern w:val="2"/>
              <w:sz w:val="24"/>
              <w:szCs w:val="24"/>
            </w:rPr>
          </w:pPr>
          <w:hyperlink r:id="rId17" w:history="1">
            <w:r w:rsidRPr="00D425C3">
              <w:rPr>
                <w:rStyle w:val="af7"/>
                <w:noProof/>
              </w:rPr>
              <w:t>Instrall Sourcetree</w:t>
            </w:r>
            <w:r>
              <w:rPr>
                <w:noProof/>
                <w:webHidden/>
              </w:rPr>
              <w:tab/>
            </w:r>
            <w:r>
              <w:rPr>
                <w:noProof/>
                <w:webHidden/>
              </w:rPr>
              <w:fldChar w:fldCharType="begin"/>
            </w:r>
            <w:r>
              <w:rPr>
                <w:noProof/>
                <w:webHidden/>
              </w:rPr>
              <w:instrText xml:space="preserve"> PAGEREF _Toc503198674 \h </w:instrText>
            </w:r>
            <w:r>
              <w:rPr>
                <w:noProof/>
                <w:webHidden/>
              </w:rPr>
            </w:r>
            <w:r>
              <w:rPr>
                <w:noProof/>
                <w:webHidden/>
              </w:rPr>
              <w:fldChar w:fldCharType="separate"/>
            </w:r>
            <w:r>
              <w:rPr>
                <w:noProof/>
                <w:webHidden/>
              </w:rPr>
              <w:t>8</w:t>
            </w:r>
            <w:r>
              <w:rPr>
                <w:noProof/>
                <w:webHidden/>
              </w:rPr>
              <w:fldChar w:fldCharType="end"/>
            </w:r>
          </w:hyperlink>
        </w:p>
        <w:p w14:paraId="30258585" w14:textId="77777777" w:rsidR="00E3398B" w:rsidRDefault="00E3398B">
          <w:pPr>
            <w:pStyle w:val="31"/>
            <w:tabs>
              <w:tab w:val="right" w:leader="dot" w:pos="9017"/>
            </w:tabs>
            <w:rPr>
              <w:rFonts w:eastAsiaTheme="minorEastAsia" w:hAnsiTheme="minorHAnsi" w:cstheme="minorBidi"/>
              <w:noProof/>
              <w:kern w:val="2"/>
              <w:sz w:val="24"/>
              <w:szCs w:val="24"/>
            </w:rPr>
          </w:pPr>
          <w:hyperlink r:id="rId18" w:history="1">
            <w:r w:rsidRPr="00D425C3">
              <w:rPr>
                <w:rStyle w:val="af7"/>
                <w:noProof/>
              </w:rPr>
              <w:t>Merge発生したらどう見える</w:t>
            </w:r>
            <w:r>
              <w:rPr>
                <w:noProof/>
                <w:webHidden/>
              </w:rPr>
              <w:tab/>
            </w:r>
            <w:r>
              <w:rPr>
                <w:noProof/>
                <w:webHidden/>
              </w:rPr>
              <w:fldChar w:fldCharType="begin"/>
            </w:r>
            <w:r>
              <w:rPr>
                <w:noProof/>
                <w:webHidden/>
              </w:rPr>
              <w:instrText xml:space="preserve"> PAGEREF _Toc503198675 \h </w:instrText>
            </w:r>
            <w:r>
              <w:rPr>
                <w:noProof/>
                <w:webHidden/>
              </w:rPr>
            </w:r>
            <w:r>
              <w:rPr>
                <w:noProof/>
                <w:webHidden/>
              </w:rPr>
              <w:fldChar w:fldCharType="separate"/>
            </w:r>
            <w:r>
              <w:rPr>
                <w:noProof/>
                <w:webHidden/>
              </w:rPr>
              <w:t>12</w:t>
            </w:r>
            <w:r>
              <w:rPr>
                <w:noProof/>
                <w:webHidden/>
              </w:rPr>
              <w:fldChar w:fldCharType="end"/>
            </w:r>
          </w:hyperlink>
        </w:p>
        <w:p w14:paraId="2A7FFB7C" w14:textId="77777777" w:rsidR="00E3398B" w:rsidRDefault="00E3398B">
          <w:pPr>
            <w:pStyle w:val="11"/>
            <w:tabs>
              <w:tab w:val="right" w:leader="dot" w:pos="9017"/>
            </w:tabs>
            <w:rPr>
              <w:rFonts w:eastAsiaTheme="minorEastAsia" w:hAnsiTheme="minorHAnsi" w:cstheme="minorBidi"/>
              <w:b w:val="0"/>
              <w:bCs w:val="0"/>
              <w:noProof/>
              <w:kern w:val="2"/>
            </w:rPr>
          </w:pPr>
          <w:hyperlink r:id="rId19" w:history="1">
            <w:r w:rsidRPr="00D425C3">
              <w:rPr>
                <w:rStyle w:val="af7"/>
                <w:noProof/>
              </w:rPr>
              <w:t>Github</w:t>
            </w:r>
            <w:r>
              <w:rPr>
                <w:noProof/>
                <w:webHidden/>
              </w:rPr>
              <w:tab/>
            </w:r>
            <w:r>
              <w:rPr>
                <w:noProof/>
                <w:webHidden/>
              </w:rPr>
              <w:fldChar w:fldCharType="begin"/>
            </w:r>
            <w:r>
              <w:rPr>
                <w:noProof/>
                <w:webHidden/>
              </w:rPr>
              <w:instrText xml:space="preserve"> PAGEREF _Toc503198676 \h </w:instrText>
            </w:r>
            <w:r>
              <w:rPr>
                <w:noProof/>
                <w:webHidden/>
              </w:rPr>
            </w:r>
            <w:r>
              <w:rPr>
                <w:noProof/>
                <w:webHidden/>
              </w:rPr>
              <w:fldChar w:fldCharType="separate"/>
            </w:r>
            <w:r>
              <w:rPr>
                <w:noProof/>
                <w:webHidden/>
              </w:rPr>
              <w:t>13</w:t>
            </w:r>
            <w:r>
              <w:rPr>
                <w:noProof/>
                <w:webHidden/>
              </w:rPr>
              <w:fldChar w:fldCharType="end"/>
            </w:r>
          </w:hyperlink>
        </w:p>
        <w:p w14:paraId="0ADF986B"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0" w:history="1">
            <w:r w:rsidRPr="00D425C3">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_Toc503198677 \h </w:instrText>
            </w:r>
            <w:r>
              <w:rPr>
                <w:noProof/>
                <w:webHidden/>
              </w:rPr>
            </w:r>
            <w:r>
              <w:rPr>
                <w:noProof/>
                <w:webHidden/>
              </w:rPr>
              <w:fldChar w:fldCharType="separate"/>
            </w:r>
            <w:r>
              <w:rPr>
                <w:noProof/>
                <w:webHidden/>
              </w:rPr>
              <w:t>14</w:t>
            </w:r>
            <w:r>
              <w:rPr>
                <w:noProof/>
                <w:webHidden/>
              </w:rPr>
              <w:fldChar w:fldCharType="end"/>
            </w:r>
          </w:hyperlink>
        </w:p>
        <w:p w14:paraId="3EE70894"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1" w:history="1">
            <w:r w:rsidRPr="00D425C3">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_Toc503198678 \h </w:instrText>
            </w:r>
            <w:r>
              <w:rPr>
                <w:noProof/>
                <w:webHidden/>
              </w:rPr>
            </w:r>
            <w:r>
              <w:rPr>
                <w:noProof/>
                <w:webHidden/>
              </w:rPr>
              <w:fldChar w:fldCharType="separate"/>
            </w:r>
            <w:r>
              <w:rPr>
                <w:noProof/>
                <w:webHidden/>
              </w:rPr>
              <w:t>14</w:t>
            </w:r>
            <w:r>
              <w:rPr>
                <w:noProof/>
                <w:webHidden/>
              </w:rPr>
              <w:fldChar w:fldCharType="end"/>
            </w:r>
          </w:hyperlink>
        </w:p>
        <w:p w14:paraId="4040E916" w14:textId="77777777" w:rsidR="00E3398B" w:rsidRDefault="00E3398B">
          <w:pPr>
            <w:pStyle w:val="11"/>
            <w:tabs>
              <w:tab w:val="right" w:leader="dot" w:pos="9017"/>
            </w:tabs>
            <w:rPr>
              <w:rFonts w:eastAsiaTheme="minorEastAsia" w:hAnsiTheme="minorHAnsi" w:cstheme="minorBidi"/>
              <w:b w:val="0"/>
              <w:bCs w:val="0"/>
              <w:noProof/>
              <w:kern w:val="2"/>
            </w:rPr>
          </w:pPr>
          <w:hyperlink r:id="rId22" w:history="1">
            <w:r w:rsidRPr="00D425C3">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_Toc503198679 \h </w:instrText>
            </w:r>
            <w:r>
              <w:rPr>
                <w:noProof/>
                <w:webHidden/>
              </w:rPr>
            </w:r>
            <w:r>
              <w:rPr>
                <w:noProof/>
                <w:webHidden/>
              </w:rPr>
              <w:fldChar w:fldCharType="separate"/>
            </w:r>
            <w:r>
              <w:rPr>
                <w:noProof/>
                <w:webHidden/>
              </w:rPr>
              <w:t>14</w:t>
            </w:r>
            <w:r>
              <w:rPr>
                <w:noProof/>
                <w:webHidden/>
              </w:rPr>
              <w:fldChar w:fldCharType="end"/>
            </w:r>
          </w:hyperlink>
        </w:p>
        <w:p w14:paraId="153ACA3C" w14:textId="77777777" w:rsidR="00E3398B" w:rsidRDefault="00E3398B">
          <w:pPr>
            <w:pStyle w:val="11"/>
            <w:tabs>
              <w:tab w:val="right" w:leader="dot" w:pos="9017"/>
            </w:tabs>
            <w:rPr>
              <w:rFonts w:eastAsiaTheme="minorEastAsia" w:hAnsiTheme="minorHAnsi" w:cstheme="minorBidi"/>
              <w:b w:val="0"/>
              <w:bCs w:val="0"/>
              <w:noProof/>
              <w:kern w:val="2"/>
            </w:rPr>
          </w:pPr>
          <w:hyperlink r:id="rId23" w:history="1">
            <w:r w:rsidRPr="00D425C3">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_Toc503198680 \h </w:instrText>
            </w:r>
            <w:r>
              <w:rPr>
                <w:noProof/>
                <w:webHidden/>
              </w:rPr>
            </w:r>
            <w:r>
              <w:rPr>
                <w:noProof/>
                <w:webHidden/>
              </w:rPr>
              <w:fldChar w:fldCharType="separate"/>
            </w:r>
            <w:r>
              <w:rPr>
                <w:noProof/>
                <w:webHidden/>
              </w:rPr>
              <w:t>20</w:t>
            </w:r>
            <w:r>
              <w:rPr>
                <w:noProof/>
                <w:webHidden/>
              </w:rPr>
              <w:fldChar w:fldCharType="end"/>
            </w:r>
          </w:hyperlink>
        </w:p>
        <w:p w14:paraId="0B6D2017" w14:textId="77777777" w:rsidR="00E3398B" w:rsidRDefault="00E3398B">
          <w:pPr>
            <w:pStyle w:val="11"/>
            <w:tabs>
              <w:tab w:val="right" w:leader="dot" w:pos="9017"/>
            </w:tabs>
            <w:rPr>
              <w:rFonts w:eastAsiaTheme="minorEastAsia" w:hAnsiTheme="minorHAnsi" w:cstheme="minorBidi"/>
              <w:b w:val="0"/>
              <w:bCs w:val="0"/>
              <w:noProof/>
              <w:kern w:val="2"/>
            </w:rPr>
          </w:pPr>
          <w:hyperlink r:id="rId24" w:history="1">
            <w:r w:rsidRPr="00D425C3">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_Toc503198681 \h </w:instrText>
            </w:r>
            <w:r>
              <w:rPr>
                <w:noProof/>
                <w:webHidden/>
              </w:rPr>
            </w:r>
            <w:r>
              <w:rPr>
                <w:noProof/>
                <w:webHidden/>
              </w:rPr>
              <w:fldChar w:fldCharType="separate"/>
            </w:r>
            <w:r>
              <w:rPr>
                <w:noProof/>
                <w:webHidden/>
              </w:rPr>
              <w:t>20</w:t>
            </w:r>
            <w:r>
              <w:rPr>
                <w:noProof/>
                <w:webHidden/>
              </w:rPr>
              <w:fldChar w:fldCharType="end"/>
            </w:r>
          </w:hyperlink>
        </w:p>
        <w:p w14:paraId="7474BFFC"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5" w:history="1">
            <w:r w:rsidRPr="00D425C3">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_Toc503198682 \h </w:instrText>
            </w:r>
            <w:r>
              <w:rPr>
                <w:noProof/>
                <w:webHidden/>
              </w:rPr>
            </w:r>
            <w:r>
              <w:rPr>
                <w:noProof/>
                <w:webHidden/>
              </w:rPr>
              <w:fldChar w:fldCharType="separate"/>
            </w:r>
            <w:r>
              <w:rPr>
                <w:noProof/>
                <w:webHidden/>
              </w:rPr>
              <w:t>20</w:t>
            </w:r>
            <w:r>
              <w:rPr>
                <w:noProof/>
                <w:webHidden/>
              </w:rPr>
              <w:fldChar w:fldCharType="end"/>
            </w:r>
          </w:hyperlink>
        </w:p>
        <w:p w14:paraId="3DF61823" w14:textId="77777777" w:rsidR="00E3398B" w:rsidRDefault="00E3398B">
          <w:pPr>
            <w:pStyle w:val="11"/>
            <w:tabs>
              <w:tab w:val="right" w:leader="dot" w:pos="9017"/>
            </w:tabs>
            <w:rPr>
              <w:rFonts w:eastAsiaTheme="minorEastAsia" w:hAnsiTheme="minorHAnsi" w:cstheme="minorBidi"/>
              <w:b w:val="0"/>
              <w:bCs w:val="0"/>
              <w:noProof/>
              <w:kern w:val="2"/>
            </w:rPr>
          </w:pPr>
          <w:hyperlink r:id="rId26" w:history="1">
            <w:r w:rsidRPr="00D425C3">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_Toc503198683 \h </w:instrText>
            </w:r>
            <w:r>
              <w:rPr>
                <w:noProof/>
                <w:webHidden/>
              </w:rPr>
            </w:r>
            <w:r>
              <w:rPr>
                <w:noProof/>
                <w:webHidden/>
              </w:rPr>
              <w:fldChar w:fldCharType="separate"/>
            </w:r>
            <w:r>
              <w:rPr>
                <w:noProof/>
                <w:webHidden/>
              </w:rPr>
              <w:t>20</w:t>
            </w:r>
            <w:r>
              <w:rPr>
                <w:noProof/>
                <w:webHidden/>
              </w:rPr>
              <w:fldChar w:fldCharType="end"/>
            </w:r>
          </w:hyperlink>
        </w:p>
        <w:p w14:paraId="2508DEA4"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7" w:history="1">
            <w:r w:rsidRPr="00D425C3">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_Toc503198684 \h </w:instrText>
            </w:r>
            <w:r>
              <w:rPr>
                <w:noProof/>
                <w:webHidden/>
              </w:rPr>
            </w:r>
            <w:r>
              <w:rPr>
                <w:noProof/>
                <w:webHidden/>
              </w:rPr>
              <w:fldChar w:fldCharType="separate"/>
            </w:r>
            <w:r>
              <w:rPr>
                <w:noProof/>
                <w:webHidden/>
              </w:rPr>
              <w:t>20</w:t>
            </w:r>
            <w:r>
              <w:rPr>
                <w:noProof/>
                <w:webHidden/>
              </w:rPr>
              <w:fldChar w:fldCharType="end"/>
            </w:r>
          </w:hyperlink>
        </w:p>
        <w:p w14:paraId="605210F1"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8" w:history="1">
            <w:r w:rsidRPr="00D425C3">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_Toc503198685 \h </w:instrText>
            </w:r>
            <w:r>
              <w:rPr>
                <w:noProof/>
                <w:webHidden/>
              </w:rPr>
            </w:r>
            <w:r>
              <w:rPr>
                <w:noProof/>
                <w:webHidden/>
              </w:rPr>
              <w:fldChar w:fldCharType="separate"/>
            </w:r>
            <w:r>
              <w:rPr>
                <w:noProof/>
                <w:webHidden/>
              </w:rPr>
              <w:t>20</w:t>
            </w:r>
            <w:r>
              <w:rPr>
                <w:noProof/>
                <w:webHidden/>
              </w:rPr>
              <w:fldChar w:fldCharType="end"/>
            </w:r>
          </w:hyperlink>
        </w:p>
        <w:p w14:paraId="4760E5D0"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9" w:history="1">
            <w:r w:rsidRPr="00D425C3">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_Toc503198686 \h </w:instrText>
            </w:r>
            <w:r>
              <w:rPr>
                <w:noProof/>
                <w:webHidden/>
              </w:rPr>
            </w:r>
            <w:r>
              <w:rPr>
                <w:noProof/>
                <w:webHidden/>
              </w:rPr>
              <w:fldChar w:fldCharType="separate"/>
            </w:r>
            <w:r>
              <w:rPr>
                <w:noProof/>
                <w:webHidden/>
              </w:rPr>
              <w:t>21</w:t>
            </w:r>
            <w:r>
              <w:rPr>
                <w:noProof/>
                <w:webHidden/>
              </w:rPr>
              <w:fldChar w:fldCharType="end"/>
            </w:r>
          </w:hyperlink>
        </w:p>
        <w:p w14:paraId="6B5D247E" w14:textId="77777777" w:rsidR="00E3398B" w:rsidRDefault="00E3398B">
          <w:pPr>
            <w:pStyle w:val="11"/>
            <w:tabs>
              <w:tab w:val="right" w:leader="dot" w:pos="9017"/>
            </w:tabs>
            <w:rPr>
              <w:rFonts w:eastAsiaTheme="minorEastAsia" w:hAnsiTheme="minorHAnsi" w:cstheme="minorBidi"/>
              <w:b w:val="0"/>
              <w:bCs w:val="0"/>
              <w:noProof/>
              <w:kern w:val="2"/>
            </w:rPr>
          </w:pPr>
          <w:hyperlink r:id="rId30" w:history="1">
            <w:r w:rsidRPr="00D425C3">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_Toc503198687 \h </w:instrText>
            </w:r>
            <w:r>
              <w:rPr>
                <w:noProof/>
                <w:webHidden/>
              </w:rPr>
            </w:r>
            <w:r>
              <w:rPr>
                <w:noProof/>
                <w:webHidden/>
              </w:rPr>
              <w:fldChar w:fldCharType="separate"/>
            </w:r>
            <w:r>
              <w:rPr>
                <w:noProof/>
                <w:webHidden/>
              </w:rPr>
              <w:t>21</w:t>
            </w:r>
            <w:r>
              <w:rPr>
                <w:noProof/>
                <w:webHidden/>
              </w:rPr>
              <w:fldChar w:fldCharType="end"/>
            </w:r>
          </w:hyperlink>
        </w:p>
        <w:p w14:paraId="6F4DDDFF"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1" w:history="1">
            <w:r w:rsidRPr="00D425C3">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_Toc503198688 \h </w:instrText>
            </w:r>
            <w:r>
              <w:rPr>
                <w:noProof/>
                <w:webHidden/>
              </w:rPr>
            </w:r>
            <w:r>
              <w:rPr>
                <w:noProof/>
                <w:webHidden/>
              </w:rPr>
              <w:fldChar w:fldCharType="separate"/>
            </w:r>
            <w:r>
              <w:rPr>
                <w:noProof/>
                <w:webHidden/>
              </w:rPr>
              <w:t>21</w:t>
            </w:r>
            <w:r>
              <w:rPr>
                <w:noProof/>
                <w:webHidden/>
              </w:rPr>
              <w:fldChar w:fldCharType="end"/>
            </w:r>
          </w:hyperlink>
        </w:p>
        <w:p w14:paraId="194A72F4"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2" w:history="1">
            <w:r w:rsidRPr="00D425C3">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_Toc503198689 \h </w:instrText>
            </w:r>
            <w:r>
              <w:rPr>
                <w:noProof/>
                <w:webHidden/>
              </w:rPr>
            </w:r>
            <w:r>
              <w:rPr>
                <w:noProof/>
                <w:webHidden/>
              </w:rPr>
              <w:fldChar w:fldCharType="separate"/>
            </w:r>
            <w:r>
              <w:rPr>
                <w:noProof/>
                <w:webHidden/>
              </w:rPr>
              <w:t>21</w:t>
            </w:r>
            <w:r>
              <w:rPr>
                <w:noProof/>
                <w:webHidden/>
              </w:rPr>
              <w:fldChar w:fldCharType="end"/>
            </w:r>
          </w:hyperlink>
        </w:p>
        <w:p w14:paraId="5828C318"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3" w:history="1">
            <w:r w:rsidRPr="00D425C3">
              <w:rPr>
                <w:rStyle w:val="af7"/>
                <w:rFonts w:ascii="Helvetica" w:eastAsia="Times New Roman" w:hAnsi="Helvetica"/>
                <w:noProof/>
              </w:rPr>
              <w:t>Mac</w:t>
            </w:r>
            <w:r w:rsidRPr="00D425C3">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_Toc503198690 \h </w:instrText>
            </w:r>
            <w:r>
              <w:rPr>
                <w:noProof/>
                <w:webHidden/>
              </w:rPr>
            </w:r>
            <w:r>
              <w:rPr>
                <w:noProof/>
                <w:webHidden/>
              </w:rPr>
              <w:fldChar w:fldCharType="separate"/>
            </w:r>
            <w:r>
              <w:rPr>
                <w:noProof/>
                <w:webHidden/>
              </w:rPr>
              <w:t>21</w:t>
            </w:r>
            <w:r>
              <w:rPr>
                <w:noProof/>
                <w:webHidden/>
              </w:rPr>
              <w:fldChar w:fldCharType="end"/>
            </w:r>
          </w:hyperlink>
        </w:p>
        <w:p w14:paraId="2ED1625C" w14:textId="77777777" w:rsidR="00E3398B" w:rsidRDefault="00E3398B">
          <w:pPr>
            <w:pStyle w:val="31"/>
            <w:tabs>
              <w:tab w:val="right" w:leader="dot" w:pos="9017"/>
            </w:tabs>
            <w:rPr>
              <w:rFonts w:eastAsiaTheme="minorEastAsia" w:hAnsiTheme="minorHAnsi" w:cstheme="minorBidi"/>
              <w:noProof/>
              <w:kern w:val="2"/>
              <w:sz w:val="24"/>
              <w:szCs w:val="24"/>
            </w:rPr>
          </w:pPr>
          <w:hyperlink r:id="rId34" w:history="1">
            <w:r w:rsidRPr="00D425C3">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_Toc503198691 \h </w:instrText>
            </w:r>
            <w:r>
              <w:rPr>
                <w:noProof/>
                <w:webHidden/>
              </w:rPr>
            </w:r>
            <w:r>
              <w:rPr>
                <w:noProof/>
                <w:webHidden/>
              </w:rPr>
              <w:fldChar w:fldCharType="separate"/>
            </w:r>
            <w:r>
              <w:rPr>
                <w:noProof/>
                <w:webHidden/>
              </w:rPr>
              <w:t>22</w:t>
            </w:r>
            <w:r>
              <w:rPr>
                <w:noProof/>
                <w:webHidden/>
              </w:rPr>
              <w:fldChar w:fldCharType="end"/>
            </w:r>
          </w:hyperlink>
        </w:p>
        <w:p w14:paraId="31B739D1"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5" w:history="1">
            <w:r w:rsidRPr="00D425C3">
              <w:rPr>
                <w:rStyle w:val="af7"/>
                <w:noProof/>
              </w:rPr>
              <w:t>Finder (Explorer)</w:t>
            </w:r>
            <w:r>
              <w:rPr>
                <w:noProof/>
                <w:webHidden/>
              </w:rPr>
              <w:tab/>
            </w:r>
            <w:r>
              <w:rPr>
                <w:noProof/>
                <w:webHidden/>
              </w:rPr>
              <w:fldChar w:fldCharType="begin"/>
            </w:r>
            <w:r>
              <w:rPr>
                <w:noProof/>
                <w:webHidden/>
              </w:rPr>
              <w:instrText xml:space="preserve"> PAGEREF _Toc503198692 \h </w:instrText>
            </w:r>
            <w:r>
              <w:rPr>
                <w:noProof/>
                <w:webHidden/>
              </w:rPr>
            </w:r>
            <w:r>
              <w:rPr>
                <w:noProof/>
                <w:webHidden/>
              </w:rPr>
              <w:fldChar w:fldCharType="separate"/>
            </w:r>
            <w:r>
              <w:rPr>
                <w:noProof/>
                <w:webHidden/>
              </w:rPr>
              <w:t>23</w:t>
            </w:r>
            <w:r>
              <w:rPr>
                <w:noProof/>
                <w:webHidden/>
              </w:rPr>
              <w:fldChar w:fldCharType="end"/>
            </w:r>
          </w:hyperlink>
        </w:p>
        <w:p w14:paraId="5D31CAF6"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6" w:history="1">
            <w:r w:rsidRPr="00D425C3">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_Toc503198693 \h </w:instrText>
            </w:r>
            <w:r>
              <w:rPr>
                <w:noProof/>
                <w:webHidden/>
              </w:rPr>
            </w:r>
            <w:r>
              <w:rPr>
                <w:noProof/>
                <w:webHidden/>
              </w:rPr>
              <w:fldChar w:fldCharType="separate"/>
            </w:r>
            <w:r>
              <w:rPr>
                <w:noProof/>
                <w:webHidden/>
              </w:rPr>
              <w:t>23</w:t>
            </w:r>
            <w:r>
              <w:rPr>
                <w:noProof/>
                <w:webHidden/>
              </w:rPr>
              <w:fldChar w:fldCharType="end"/>
            </w:r>
          </w:hyperlink>
        </w:p>
        <w:p w14:paraId="5A441682" w14:textId="77777777" w:rsidR="00E3398B" w:rsidRDefault="00E3398B">
          <w:pPr>
            <w:pStyle w:val="11"/>
            <w:tabs>
              <w:tab w:val="right" w:leader="dot" w:pos="9017"/>
            </w:tabs>
            <w:rPr>
              <w:rFonts w:eastAsiaTheme="minorEastAsia" w:hAnsiTheme="minorHAnsi" w:cstheme="minorBidi"/>
              <w:b w:val="0"/>
              <w:bCs w:val="0"/>
              <w:noProof/>
              <w:kern w:val="2"/>
            </w:rPr>
          </w:pPr>
          <w:hyperlink r:id="rId37" w:history="1">
            <w:r w:rsidRPr="00D425C3">
              <w:rPr>
                <w:rStyle w:val="af7"/>
                <w:rFonts w:asciiTheme="majorEastAsia" w:hAnsiTheme="majorEastAsia" w:cstheme="majorEastAsia"/>
                <w:noProof/>
              </w:rPr>
              <w:t>Mac</w:t>
            </w:r>
            <w:r w:rsidRPr="00D425C3">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_Toc503198694 \h </w:instrText>
            </w:r>
            <w:r>
              <w:rPr>
                <w:noProof/>
                <w:webHidden/>
              </w:rPr>
            </w:r>
            <w:r>
              <w:rPr>
                <w:noProof/>
                <w:webHidden/>
              </w:rPr>
              <w:fldChar w:fldCharType="separate"/>
            </w:r>
            <w:r>
              <w:rPr>
                <w:noProof/>
                <w:webHidden/>
              </w:rPr>
              <w:t>23</w:t>
            </w:r>
            <w:r>
              <w:rPr>
                <w:noProof/>
                <w:webHidden/>
              </w:rPr>
              <w:fldChar w:fldCharType="end"/>
            </w:r>
          </w:hyperlink>
        </w:p>
        <w:p w14:paraId="01205C96"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8" w:history="1">
            <w:r w:rsidRPr="00D425C3">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_Toc503198695 \h </w:instrText>
            </w:r>
            <w:r>
              <w:rPr>
                <w:noProof/>
                <w:webHidden/>
              </w:rPr>
            </w:r>
            <w:r>
              <w:rPr>
                <w:noProof/>
                <w:webHidden/>
              </w:rPr>
              <w:fldChar w:fldCharType="separate"/>
            </w:r>
            <w:r>
              <w:rPr>
                <w:noProof/>
                <w:webHidden/>
              </w:rPr>
              <w:t>23</w:t>
            </w:r>
            <w:r>
              <w:rPr>
                <w:noProof/>
                <w:webHidden/>
              </w:rPr>
              <w:fldChar w:fldCharType="end"/>
            </w:r>
          </w:hyperlink>
        </w:p>
        <w:p w14:paraId="518C946C"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9" w:history="1">
            <w:r w:rsidRPr="00D425C3">
              <w:rPr>
                <w:rStyle w:val="af7"/>
                <w:noProof/>
                <w:lang w:val="en-GB"/>
              </w:rPr>
              <w:t>Basemapインストール方法</w:t>
            </w:r>
            <w:r>
              <w:rPr>
                <w:noProof/>
                <w:webHidden/>
              </w:rPr>
              <w:tab/>
            </w:r>
            <w:r>
              <w:rPr>
                <w:noProof/>
                <w:webHidden/>
              </w:rPr>
              <w:fldChar w:fldCharType="begin"/>
            </w:r>
            <w:r>
              <w:rPr>
                <w:noProof/>
                <w:webHidden/>
              </w:rPr>
              <w:instrText xml:space="preserve"> PAGEREF _Toc503198696 \h </w:instrText>
            </w:r>
            <w:r>
              <w:rPr>
                <w:noProof/>
                <w:webHidden/>
              </w:rPr>
            </w:r>
            <w:r>
              <w:rPr>
                <w:noProof/>
                <w:webHidden/>
              </w:rPr>
              <w:fldChar w:fldCharType="separate"/>
            </w:r>
            <w:r>
              <w:rPr>
                <w:noProof/>
                <w:webHidden/>
              </w:rPr>
              <w:t>23</w:t>
            </w:r>
            <w:r>
              <w:rPr>
                <w:noProof/>
                <w:webHidden/>
              </w:rPr>
              <w:fldChar w:fldCharType="end"/>
            </w:r>
          </w:hyperlink>
        </w:p>
        <w:p w14:paraId="65CB44A3" w14:textId="1C972D92" w:rsidR="00283C17" w:rsidRDefault="00283C17">
          <w:r>
            <w:rPr>
              <w:b/>
              <w:bCs/>
              <w:noProof/>
            </w:rPr>
            <w:lastRenderedPageBreak/>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1" w:name="_Toc503198666"/>
      <w:r>
        <w:rPr>
          <w:rFonts w:asciiTheme="majorEastAsia" w:hAnsiTheme="majorEastAsia" w:cstheme="majorEastAsia"/>
        </w:rPr>
        <w:t>Git</w:t>
      </w:r>
      <w:bookmarkEnd w:id="1"/>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”Github + Python.docx”</w:t>
            </w:r>
            <w:r>
              <w:rPr>
                <w:rFonts w:hint="eastAsia"/>
              </w:rPr>
              <w:t>が新規に追加されているのは期待通り。</w:t>
            </w:r>
          </w:p>
          <w:p w14:paraId="3D3DB69C" w14:textId="5CA13DF7" w:rsidR="00B42EE2" w:rsidRDefault="00B42EE2" w:rsidP="00DC7005">
            <w:r>
              <w:rPr>
                <w:rFonts w:hint="eastAsia"/>
              </w:rPr>
              <w:t>しかし、</w:t>
            </w:r>
            <w:r>
              <w:t>”.DS_Store”</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”Github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r>
              <w:t>github</w:t>
            </w:r>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2" w:name="_Toc503198667"/>
            <w:r>
              <w:lastRenderedPageBreak/>
              <w:t>Commit message</w:t>
            </w:r>
            <w:r w:rsidR="00687432">
              <w:rPr>
                <w:rFonts w:hint="eastAsia"/>
              </w:rPr>
              <w:t>エディタ</w:t>
            </w:r>
            <w:r>
              <w:rPr>
                <w:rFonts w:hint="eastAsia"/>
              </w:rPr>
              <w:t>の変更</w:t>
            </w:r>
            <w:bookmarkEnd w:id="2"/>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r w:rsidR="00FA10F4">
              <w:t>core.editor</w:t>
            </w:r>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346312" w:rsidP="00DC7005">
            <w:pPr>
              <w:rPr>
                <w:rStyle w:val="af7"/>
              </w:rPr>
            </w:pPr>
            <w:hyperlink r:id="rId50" w:history="1">
              <w:r w:rsidR="00FA10F4" w:rsidRPr="009B5603">
                <w:rPr>
                  <w:rStyle w:val="af7"/>
                </w:rPr>
                <w:t>https://qiita.com/ma_me/items/f944101c97a4d0e4a842</w:t>
              </w:r>
            </w:hyperlink>
          </w:p>
          <w:p w14:paraId="650DC4AF" w14:textId="41A634D7" w:rsidR="00687432" w:rsidRDefault="00346312" w:rsidP="00DC7005">
            <w:hyperlink r:id="rId51"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DC7005" w14:paraId="3363FD18" w14:textId="77777777" w:rsidTr="00DC7005">
        <w:tc>
          <w:tcPr>
            <w:tcW w:w="9017" w:type="dxa"/>
          </w:tcPr>
          <w:p w14:paraId="2DD4559C" w14:textId="77777777" w:rsidR="00DC7005" w:rsidRDefault="00D96FCF" w:rsidP="00A77538">
            <w:pPr>
              <w:pStyle w:val="3"/>
              <w:outlineLvl w:val="2"/>
            </w:pPr>
            <w:bookmarkStart w:id="3" w:name="_Toc503198668"/>
            <w:r w:rsidRPr="00D96FCF">
              <w:rPr>
                <w:rFonts w:hint="eastAsia"/>
              </w:rPr>
              <w:lastRenderedPageBreak/>
              <w:t>コミットの取り消し</w:t>
            </w:r>
            <w:bookmarkEnd w:id="3"/>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346312" w:rsidP="00DC7005">
            <w:hyperlink r:id="rId53"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79FF1348" w14:textId="3FDD2134" w:rsidR="00283C17" w:rsidRDefault="00283C17" w:rsidP="00283C17">
      <w:pPr>
        <w:pStyle w:val="2"/>
      </w:pPr>
      <w:bookmarkStart w:id="4" w:name="_Toc503198669"/>
      <w:r>
        <w:t>Branch</w:t>
      </w:r>
      <w:bookmarkEnd w:id="4"/>
    </w:p>
    <w:p w14:paraId="0777EF0C" w14:textId="77777777" w:rsidR="00283C17" w:rsidRDefault="00283C17" w:rsidP="00283C17">
      <w:pPr>
        <w:pStyle w:val="2"/>
      </w:pPr>
      <w:bookmarkStart w:id="5" w:name="_Toc503198670"/>
      <w:r>
        <w:t>Merge</w:t>
      </w:r>
      <w:bookmarkEnd w:id="5"/>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77777777" w:rsidR="00196091" w:rsidRDefault="00196091" w:rsidP="00196091">
            <w:pPr>
              <w:pStyle w:val="3"/>
              <w:outlineLvl w:val="2"/>
            </w:pPr>
            <w:bookmarkStart w:id="6" w:name="_Toc503198671"/>
            <w:r>
              <w:rPr>
                <w:rFonts w:hint="eastAsia"/>
              </w:rPr>
              <w:t>意図せぬマージ発生</w:t>
            </w:r>
            <w:bookmarkEnd w:id="6"/>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t>そういえば、</w:t>
            </w:r>
            <w:r>
              <w:t xml:space="preserve">README.md </w:t>
            </w:r>
            <w:r>
              <w:rPr>
                <w:rFonts w:hint="eastAsia"/>
              </w:rPr>
              <w:t>という説明を</w:t>
            </w:r>
            <w:r>
              <w:t>Github</w:t>
            </w:r>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lastRenderedPageBreak/>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55">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56">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77777777" w:rsidR="00AC08A2" w:rsidRDefault="00AC08A2" w:rsidP="00196091"/>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7" w:name="_Toc503198672"/>
      <w:r>
        <w:t>Conflict</w:t>
      </w:r>
      <w:bookmarkEnd w:id="7"/>
    </w:p>
    <w:p w14:paraId="10EAE41E" w14:textId="1E3DFB23" w:rsidR="00DF480F" w:rsidRDefault="00DF480F" w:rsidP="00283C17">
      <w:pPr>
        <w:pStyle w:val="2"/>
        <w:rPr>
          <w:rFonts w:hint="eastAsia"/>
        </w:rPr>
      </w:pPr>
      <w:bookmarkStart w:id="8" w:name="_Toc503198673"/>
      <w:r>
        <w:t>Sourcetree</w:t>
      </w:r>
      <w:bookmarkEnd w:id="8"/>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57"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58">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3E067E">
        <w:tc>
          <w:tcPr>
            <w:tcW w:w="9017" w:type="dxa"/>
          </w:tcPr>
          <w:p w14:paraId="1B55AACD" w14:textId="77777777" w:rsidR="00E3398B" w:rsidRDefault="00E3398B" w:rsidP="00A7555E">
            <w:pPr>
              <w:pStyle w:val="3"/>
              <w:rPr>
                <w:rFonts w:hint="eastAsia"/>
              </w:rPr>
            </w:pPr>
            <w:bookmarkStart w:id="9" w:name="_Toc503198674"/>
            <w:r>
              <w:t>Instrall Sourcetree</w:t>
            </w:r>
            <w:bookmarkEnd w:id="9"/>
          </w:p>
          <w:p w14:paraId="40864ACC" w14:textId="77777777" w:rsidR="00E3398B" w:rsidRDefault="00E3398B" w:rsidP="003E067E">
            <w:pPr>
              <w:rPr>
                <w:rFonts w:hint="eastAsia"/>
              </w:rPr>
            </w:pPr>
          </w:p>
          <w:p w14:paraId="7AF04328" w14:textId="77777777" w:rsidR="00E3398B" w:rsidRPr="005B0BD4" w:rsidRDefault="00E3398B" w:rsidP="003E067E">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アカウントが選択出来たので、それを選択したら、自動的にAtlassianアカウントが生成された。（その際、組織名は、適当につけた。）</w:t>
            </w:r>
          </w:p>
          <w:p w14:paraId="6E4D4792" w14:textId="77777777" w:rsidR="00E3398B" w:rsidRDefault="00E3398B" w:rsidP="003E067E"/>
          <w:p w14:paraId="25BF9790" w14:textId="77777777" w:rsidR="00E3398B" w:rsidRDefault="00E3398B" w:rsidP="003E067E">
            <w:r>
              <w:rPr>
                <w:noProof/>
              </w:rPr>
              <w:lastRenderedPageBreak/>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59">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3E067E"/>
          <w:p w14:paraId="4FD7459A" w14:textId="77777777" w:rsidR="00E3398B" w:rsidRDefault="00E3398B" w:rsidP="003E067E">
            <w:r>
              <w:rPr>
                <w:rFonts w:hint="eastAsia"/>
              </w:rPr>
              <w:t>アカウントの作成が完了すると、今度はリモートサーバーのリポジトリをクローンする画面が表示された。リポジトリは</w:t>
            </w:r>
            <w:r>
              <w:t>Github</w:t>
            </w:r>
            <w:r>
              <w:rPr>
                <w:rFonts w:hint="eastAsia"/>
              </w:rPr>
              <w:t>に置いているので、Githubを選択した。その後、わかりにくいのだが、「接続アカウント」のボタンを押すと、Githubへのログイン画面が表示され、ユーザー名とパスワードを入力すると、SSH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3E067E"/>
          <w:p w14:paraId="64C0FDAC" w14:textId="77777777" w:rsidR="00E3398B" w:rsidRDefault="00E3398B" w:rsidP="003E067E">
            <w:r>
              <w:rPr>
                <w:noProof/>
              </w:rPr>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3E067E"/>
          <w:p w14:paraId="11BA5294" w14:textId="77777777" w:rsidR="00E3398B" w:rsidRDefault="00E3398B" w:rsidP="003E067E">
            <w:r>
              <w:rPr>
                <w:rFonts w:hint="eastAsia"/>
              </w:rPr>
              <w:t>次に、既存のリポジトリをクローンする画面が表示された。</w:t>
            </w:r>
          </w:p>
          <w:p w14:paraId="33FEC1DF" w14:textId="77777777" w:rsidR="00E3398B" w:rsidRDefault="00E3398B" w:rsidP="003E067E"/>
          <w:p w14:paraId="4F605423" w14:textId="77777777" w:rsidR="00E3398B" w:rsidRDefault="00E3398B" w:rsidP="003E067E">
            <w:r>
              <w:rPr>
                <w:noProof/>
              </w:rPr>
              <w:lastRenderedPageBreak/>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61">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3E067E"/>
          <w:p w14:paraId="400FA10C" w14:textId="77777777" w:rsidR="00E3398B" w:rsidRDefault="00E3398B" w:rsidP="003E067E">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3E067E"/>
          <w:p w14:paraId="10A8F327" w14:textId="77777777" w:rsidR="00E3398B" w:rsidRDefault="00E3398B" w:rsidP="003E067E">
            <w:r>
              <w:rPr>
                <w:rFonts w:hint="eastAsia"/>
                <w:noProof/>
              </w:rPr>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3E067E">
            <w:r>
              <w:rPr>
                <w:rFonts w:hint="eastAsia"/>
                <w:noProof/>
              </w:rPr>
              <w:lastRenderedPageBreak/>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3E067E"/>
          <w:p w14:paraId="49D5DD5C" w14:textId="77777777" w:rsidR="00E3398B" w:rsidRPr="00F77A2E" w:rsidRDefault="00E3398B" w:rsidP="003E067E">
            <w:pPr>
              <w:rPr>
                <w:strike/>
              </w:rPr>
            </w:pPr>
            <w:r w:rsidRPr="00F77A2E">
              <w:rPr>
                <w:rFonts w:hint="eastAsia"/>
                <w:strike/>
              </w:rPr>
              <w:t>ネットで検索したところ、</w:t>
            </w:r>
            <w:hyperlink r:id="rId64" w:history="1">
              <w:r w:rsidRPr="00F77A2E">
                <w:rPr>
                  <w:rStyle w:val="af7"/>
                  <w:strike/>
                </w:rPr>
                <w:t>https://qiita.com/zakki/items/d1e2839b0165e0c0750c</w:t>
              </w:r>
            </w:hyperlink>
            <w:r w:rsidRPr="00F77A2E">
              <w:rPr>
                <w:rFonts w:hint="eastAsia"/>
                <w:strike/>
              </w:rPr>
              <w:t>が見つかった、どうやら、</w:t>
            </w:r>
            <w:r w:rsidRPr="00F77A2E">
              <w:rPr>
                <w:strike/>
              </w:rPr>
              <w:t>SSH</w:t>
            </w:r>
            <w:r w:rsidRPr="00F77A2E">
              <w:rPr>
                <w:rFonts w:hint="eastAsia"/>
                <w:strike/>
              </w:rPr>
              <w:t>クライアントが</w:t>
            </w:r>
            <w:r w:rsidRPr="00F77A2E">
              <w:rPr>
                <w:strike/>
              </w:rPr>
              <w:t>PuTTY</w:t>
            </w:r>
            <w:r w:rsidRPr="00F77A2E">
              <w:rPr>
                <w:rFonts w:hint="eastAsia"/>
                <w:strike/>
              </w:rPr>
              <w:t>という設定になっているので、それを</w:t>
            </w:r>
            <w:r w:rsidRPr="00F77A2E">
              <w:rPr>
                <w:strike/>
              </w:rPr>
              <w:t>OpenSSH</w:t>
            </w:r>
            <w:r w:rsidRPr="00F77A2E">
              <w:rPr>
                <w:rFonts w:hint="eastAsia"/>
                <w:strike/>
              </w:rPr>
              <w:t>に変更しないといけないらしい。</w:t>
            </w:r>
          </w:p>
          <w:p w14:paraId="2C99F986" w14:textId="77777777" w:rsidR="00E3398B" w:rsidRDefault="00E3398B" w:rsidP="003E067E"/>
          <w:p w14:paraId="2A06611F" w14:textId="77777777" w:rsidR="00E3398B" w:rsidRDefault="00E3398B" w:rsidP="003E067E">
            <w:r>
              <w:rPr>
                <w:rFonts w:hint="eastAsia"/>
              </w:rPr>
              <w:t>しかし、どうやって？環境設定を調べても、それらしい項目が見つからない。</w:t>
            </w:r>
          </w:p>
          <w:p w14:paraId="51C8BB20" w14:textId="77777777" w:rsidR="00E3398B" w:rsidRDefault="00E3398B" w:rsidP="003E067E">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3E067E"/>
          <w:p w14:paraId="7F220EB5" w14:textId="77777777" w:rsidR="00E3398B" w:rsidRPr="00150C94" w:rsidRDefault="00E3398B" w:rsidP="003E067E">
            <w:r>
              <w:rPr>
                <w:rFonts w:hint="eastAsia"/>
              </w:rPr>
              <w:t>仕方がないので、下記のようにプロトコルをHTTPS認証に変更したところ、あっさりと認証出来た。</w:t>
            </w:r>
          </w:p>
          <w:p w14:paraId="589B2579" w14:textId="77777777" w:rsidR="00E3398B" w:rsidRDefault="00E3398B" w:rsidP="003E067E"/>
          <w:p w14:paraId="52F96634" w14:textId="77777777" w:rsidR="00E3398B" w:rsidRPr="00C15A89" w:rsidRDefault="00E3398B" w:rsidP="003E067E">
            <w:r>
              <w:rPr>
                <w:noProof/>
              </w:rPr>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3E067E"/>
          <w:p w14:paraId="60FD2EAA" w14:textId="77777777" w:rsidR="00E3398B" w:rsidRDefault="00E3398B" w:rsidP="003E067E">
            <w:r>
              <w:rPr>
                <w:rFonts w:hint="eastAsia"/>
              </w:rPr>
              <w:lastRenderedPageBreak/>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6BF429BD" w14:textId="77777777" w:rsidR="00E3398B" w:rsidRDefault="00E3398B" w:rsidP="003E067E"/>
          <w:p w14:paraId="10F22CC7" w14:textId="77777777" w:rsidR="00E3398B" w:rsidRDefault="00E3398B" w:rsidP="003E067E">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3E067E"/>
          <w:p w14:paraId="35713A72" w14:textId="77777777" w:rsidR="00E3398B" w:rsidRDefault="00E3398B" w:rsidP="003E067E"/>
          <w:p w14:paraId="53DC06CC" w14:textId="77777777" w:rsidR="00E3398B" w:rsidRDefault="00E3398B" w:rsidP="003E067E">
            <w:hyperlink r:id="rId67" w:history="1">
              <w:r w:rsidRPr="009B5603">
                <w:rPr>
                  <w:rStyle w:val="af7"/>
                </w:rPr>
                <w:t>https://ja.atlassian.com/software/sourcetree</w:t>
              </w:r>
            </w:hyperlink>
          </w:p>
          <w:p w14:paraId="3AFDA2B7" w14:textId="77777777" w:rsidR="00E3398B" w:rsidRDefault="00E3398B" w:rsidP="003E067E">
            <w:r w:rsidRPr="00EA0C79">
              <w:rPr>
                <w:rFonts w:hint="eastAsia"/>
              </w:rPr>
              <w:t>はじめての</w:t>
            </w:r>
            <w:r w:rsidRPr="00EA0C79">
              <w:t>SourceTree（使い方編）</w:t>
            </w:r>
            <w:hyperlink r:id="rId68" w:history="1">
              <w:r w:rsidRPr="009B5603">
                <w:rPr>
                  <w:rStyle w:val="af7"/>
                </w:rPr>
                <w:t>https://qiita.com/naoki85/items/c7660d70347e9e70b201</w:t>
              </w:r>
            </w:hyperlink>
          </w:p>
          <w:p w14:paraId="2F5821D2" w14:textId="77777777" w:rsidR="00E3398B" w:rsidRPr="00EA0C79" w:rsidRDefault="00E3398B" w:rsidP="003E067E"/>
        </w:tc>
      </w:tr>
      <w:tr w:rsidR="00E3398B" w14:paraId="4F88C639" w14:textId="77777777" w:rsidTr="003E067E">
        <w:tc>
          <w:tcPr>
            <w:tcW w:w="9017" w:type="dxa"/>
          </w:tcPr>
          <w:p w14:paraId="6690BD11" w14:textId="77777777" w:rsidR="00E3398B" w:rsidRDefault="00E3398B" w:rsidP="00A7555E">
            <w:pPr>
              <w:pStyle w:val="3"/>
              <w:outlineLvl w:val="2"/>
              <w:rPr>
                <w:rFonts w:hint="eastAsia"/>
              </w:rPr>
            </w:pPr>
            <w:bookmarkStart w:id="10" w:name="_Toc503198675"/>
            <w:r>
              <w:lastRenderedPageBreak/>
              <w:t>Merge</w:t>
            </w:r>
            <w:r>
              <w:rPr>
                <w:rFonts w:hint="eastAsia"/>
              </w:rPr>
              <w:t>発生したらどう見える</w:t>
            </w:r>
            <w:bookmarkEnd w:id="10"/>
          </w:p>
          <w:p w14:paraId="59B23141" w14:textId="77777777" w:rsidR="00E3398B" w:rsidRPr="00A7555E" w:rsidRDefault="00E3398B" w:rsidP="00A7555E">
            <w:pPr>
              <w:rPr>
                <w:rFonts w:hint="eastAsia"/>
              </w:rPr>
            </w:pPr>
          </w:p>
          <w:p w14:paraId="24188306" w14:textId="77777777" w:rsidR="00E3398B" w:rsidRDefault="00E3398B" w:rsidP="003E067E">
            <w:pPr>
              <w:rPr>
                <w:rFonts w:hint="eastAsia"/>
              </w:rPr>
            </w:pPr>
            <w:r>
              <w:rPr>
                <w:rFonts w:hint="eastAsia"/>
              </w:rPr>
              <w:t>思いがけず、</w:t>
            </w:r>
            <w:r>
              <w:t>Merge</w:t>
            </w:r>
            <w:r>
              <w:rPr>
                <w:rFonts w:hint="eastAsia"/>
              </w:rPr>
              <w:t>が発生してしまった。その後、</w:t>
            </w:r>
            <w:r>
              <w:t>sourcetree</w:t>
            </w:r>
            <w:r>
              <w:rPr>
                <w:rFonts w:hint="eastAsia"/>
              </w:rPr>
              <w:t>を見えみたら、下記のようになっていた。自分では</w:t>
            </w:r>
            <w:r>
              <w:t>branch</w:t>
            </w:r>
            <w:r>
              <w:rPr>
                <w:rFonts w:hint="eastAsia"/>
              </w:rPr>
              <w:t>を作ったつもりがないが、そんな感じに見える。</w:t>
            </w:r>
          </w:p>
          <w:p w14:paraId="5B67530C" w14:textId="77777777" w:rsidR="00E3398B" w:rsidRDefault="00E3398B" w:rsidP="003E067E">
            <w:pPr>
              <w:rPr>
                <w:rFonts w:hint="eastAsia"/>
              </w:rPr>
            </w:pPr>
          </w:p>
          <w:p w14:paraId="25E9D358" w14:textId="77777777" w:rsidR="00E3398B" w:rsidRDefault="00E3398B" w:rsidP="003E067E">
            <w:pPr>
              <w:rPr>
                <w:rFonts w:hint="eastAsia"/>
              </w:rPr>
            </w:pPr>
            <w:r>
              <w:rPr>
                <w:rFonts w:hint="eastAsia"/>
                <w:noProof/>
              </w:rPr>
              <w:drawing>
                <wp:inline distT="0" distB="0" distL="0" distR="0" wp14:anchorId="760A51AC" wp14:editId="04EC38C9">
                  <wp:extent cx="5732145" cy="1723390"/>
                  <wp:effectExtent l="0" t="0" r="8255"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5732145" cy="1723390"/>
                          </a:xfrm>
                          <a:prstGeom prst="rect">
                            <a:avLst/>
                          </a:prstGeom>
                        </pic:spPr>
                      </pic:pic>
                    </a:graphicData>
                  </a:graphic>
                </wp:inline>
              </w:drawing>
            </w:r>
          </w:p>
          <w:p w14:paraId="165DA499" w14:textId="77777777" w:rsidR="00E3398B" w:rsidRDefault="00E3398B" w:rsidP="003E067E">
            <w:pPr>
              <w:rPr>
                <w:rFonts w:hint="eastAsia"/>
              </w:rPr>
            </w:pPr>
          </w:p>
          <w:p w14:paraId="21803BF4" w14:textId="77777777" w:rsidR="00E3398B" w:rsidRPr="00A7555E" w:rsidRDefault="00E3398B" w:rsidP="003E067E"/>
        </w:tc>
        <w:bookmarkStart w:id="11" w:name="_GoBack"/>
        <w:bookmarkEnd w:id="11"/>
      </w:tr>
      <w:tr w:rsidR="00E3398B" w14:paraId="45EBCF8C" w14:textId="77777777" w:rsidTr="003E067E">
        <w:tc>
          <w:tcPr>
            <w:tcW w:w="9017" w:type="dxa"/>
          </w:tcPr>
          <w:p w14:paraId="4D295697" w14:textId="77777777" w:rsidR="00E3398B" w:rsidRDefault="00E3398B" w:rsidP="003E067E"/>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2" w:name="_Toc503198676"/>
      <w:r w:rsidRPr="005B5A8E">
        <w:lastRenderedPageBreak/>
        <w:t>Github</w:t>
      </w:r>
      <w:bookmarkEnd w:id="12"/>
    </w:p>
    <w:p w14:paraId="6F769FAB" w14:textId="654C71B0" w:rsidR="00ED4088" w:rsidRDefault="00346312" w:rsidP="000F5971">
      <w:pPr>
        <w:ind w:firstLine="720"/>
      </w:pPr>
      <w:hyperlink r:id="rId70"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r>
              <w:t>Gitbub</w:t>
            </w:r>
            <w:r>
              <w:rPr>
                <w:rFonts w:hint="eastAsia"/>
              </w:rPr>
              <w:t>には、すでに</w:t>
            </w:r>
            <w:r>
              <w:t xml:space="preserve"> Macbook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r>
              <w:t>Github</w:t>
            </w:r>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lastRenderedPageBreak/>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3" w:name="_Toc503198677"/>
      <w:r>
        <w:rPr>
          <w:rFonts w:asciiTheme="majorEastAsia" w:hAnsiTheme="majorEastAsia" w:cstheme="majorEastAsia"/>
        </w:rPr>
        <w:t>Setting</w:t>
      </w:r>
      <w:bookmarkEnd w:id="13"/>
    </w:p>
    <w:p w14:paraId="06C4E61E" w14:textId="77777777" w:rsidR="007821D7" w:rsidRDefault="007821D7" w:rsidP="007821D7">
      <w:pPr>
        <w:pStyle w:val="2"/>
        <w:rPr>
          <w:rFonts w:asciiTheme="majorEastAsia" w:hAnsiTheme="majorEastAsia" w:cstheme="majorEastAsia"/>
        </w:rPr>
      </w:pPr>
      <w:bookmarkStart w:id="14" w:name="_Toc503198678"/>
      <w:r>
        <w:rPr>
          <w:rFonts w:asciiTheme="majorEastAsia" w:hAnsiTheme="majorEastAsia" w:cstheme="majorEastAsia"/>
        </w:rPr>
        <w:t>How to use Github</w:t>
      </w:r>
      <w:bookmarkEnd w:id="14"/>
    </w:p>
    <w:p w14:paraId="4ABCCFF6" w14:textId="77777777" w:rsidR="007821D7" w:rsidRDefault="007821D7" w:rsidP="007821D7">
      <w:pPr>
        <w:pStyle w:val="1"/>
        <w:rPr>
          <w:rFonts w:asciiTheme="majorEastAsia" w:hAnsiTheme="majorEastAsia" w:cstheme="majorEastAsia"/>
        </w:rPr>
      </w:pPr>
      <w:bookmarkStart w:id="15" w:name="_Toc503198679"/>
      <w:r>
        <w:rPr>
          <w:rFonts w:asciiTheme="majorEastAsia" w:hAnsiTheme="majorEastAsia" w:cstheme="majorEastAsia"/>
        </w:rPr>
        <w:t>Python</w:t>
      </w:r>
      <w:bookmarkEnd w:id="15"/>
    </w:p>
    <w:tbl>
      <w:tblPr>
        <w:tblStyle w:val="afb"/>
        <w:tblW w:w="0" w:type="auto"/>
        <w:tblLook w:val="04A0" w:firstRow="1" w:lastRow="0" w:firstColumn="1" w:lastColumn="0" w:noHBand="0" w:noVBand="1"/>
      </w:tblPr>
      <w:tblGrid>
        <w:gridCol w:w="9017"/>
      </w:tblGrid>
      <w:tr w:rsidR="00D2739D" w:rsidRPr="00211339" w14:paraId="34D41A0F" w14:textId="77777777" w:rsidTr="00D2739D">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D2739D">
        <w:tc>
          <w:tcPr>
            <w:tcW w:w="9017" w:type="dxa"/>
          </w:tcPr>
          <w:p w14:paraId="68C34672" w14:textId="3FD9EDF0" w:rsidR="00D2739D" w:rsidRPr="00094B46" w:rsidRDefault="00211339" w:rsidP="00D2739D">
            <w:pPr>
              <w:rPr>
                <w:b/>
                <w:sz w:val="28"/>
                <w:szCs w:val="28"/>
              </w:rPr>
            </w:pPr>
            <w:r w:rsidRPr="00094B46">
              <w:rPr>
                <w:rFonts w:hint="eastAsia"/>
                <w:b/>
                <w:sz w:val="28"/>
                <w:szCs w:val="28"/>
              </w:rPr>
              <w:t>事例１</w:t>
            </w:r>
            <w:r w:rsidRPr="00094B46">
              <w:rPr>
                <w:b/>
                <w:sz w:val="28"/>
                <w:szCs w:val="28"/>
              </w:rPr>
              <w:t xml:space="preserve"> : </w:t>
            </w:r>
            <w:r w:rsidR="00E8694A" w:rsidRPr="00094B46">
              <w:rPr>
                <w:rFonts w:hint="eastAsia"/>
                <w:b/>
                <w:sz w:val="28"/>
                <w:szCs w:val="28"/>
              </w:rPr>
              <w:t>東京の最高気温データ</w:t>
            </w:r>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t>まず、真っ先に試したいのはこれ</w:t>
            </w:r>
            <w:r w:rsidR="00567DF3">
              <w:rPr>
                <w:rFonts w:hint="eastAsia"/>
              </w:rPr>
              <w:t>、</w:t>
            </w:r>
            <w:r w:rsidR="00567DF3">
              <w:t>Pycon 2016</w:t>
            </w:r>
            <w:r w:rsidR="00567DF3">
              <w:rPr>
                <w:rFonts w:hint="eastAsia"/>
              </w:rPr>
              <w:t>で紹介されたツール、</w:t>
            </w:r>
            <w:r w:rsidR="00567DF3">
              <w:t>ulmo</w:t>
            </w:r>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74">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791"/>
            </w:tblGrid>
            <w:tr w:rsidR="008F7403" w14:paraId="4D7170D6" w14:textId="77777777" w:rsidTr="008F7403">
              <w:tc>
                <w:tcPr>
                  <w:tcW w:w="8791" w:type="dxa"/>
                </w:tcPr>
                <w:p w14:paraId="301CCBC7" w14:textId="77777777" w:rsidR="008F7403" w:rsidRDefault="008F7403" w:rsidP="008F7403">
                  <w:r>
                    <w:t>import ulmo</w:t>
                  </w:r>
                </w:p>
                <w:p w14:paraId="5BC24F2F" w14:textId="77777777" w:rsidR="008F7403" w:rsidRDefault="008F7403" w:rsidP="008F7403">
                  <w:r>
                    <w:t>import pandas</w:t>
                  </w:r>
                </w:p>
                <w:p w14:paraId="48649943" w14:textId="77777777" w:rsidR="008F7403" w:rsidRDefault="008F7403" w:rsidP="008F7403">
                  <w:r>
                    <w:t>import pandas as pd</w:t>
                  </w:r>
                </w:p>
                <w:p w14:paraId="56587B5A" w14:textId="77777777" w:rsidR="008F7403" w:rsidRDefault="008F7403" w:rsidP="008F7403">
                  <w:r>
                    <w:t>import seaborn as sns</w:t>
                  </w:r>
                </w:p>
                <w:p w14:paraId="1B8107A3" w14:textId="77777777" w:rsidR="008F7403" w:rsidRDefault="008F7403" w:rsidP="008F7403">
                  <w:r>
                    <w:t xml:space="preserve">import </w:t>
                  </w:r>
                  <w:proofErr w:type="gramStart"/>
                  <w:r>
                    <w:t>matplotlib.pyplot</w:t>
                  </w:r>
                  <w:proofErr w:type="gramEnd"/>
                  <w:r>
                    <w:t xml:space="preserve"> as plt</w:t>
                  </w:r>
                </w:p>
                <w:p w14:paraId="400EA6D2" w14:textId="77777777" w:rsidR="008F7403" w:rsidRDefault="008F7403" w:rsidP="008F7403">
                  <w:r>
                    <w:t>st =ulmo.ncdc.ghcn_daily.get_</w:t>
                  </w:r>
                  <w:proofErr w:type="gramStart"/>
                  <w:r>
                    <w:t>stations(</w:t>
                  </w:r>
                  <w:proofErr w:type="gramEnd"/>
                  <w:r>
                    <w:t>country='JA', as_dataframe = True)</w:t>
                  </w:r>
                </w:p>
                <w:p w14:paraId="0A3FD23F" w14:textId="0D229F62" w:rsidR="008F7403" w:rsidRDefault="008F7403" w:rsidP="008F7403">
                  <w:r>
                    <w:t>st[</w:t>
                  </w:r>
                  <w:proofErr w:type="gramStart"/>
                  <w:r>
                    <w:t>st.name.str.contains</w:t>
                  </w:r>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r>
              <w:t>ulmo</w:t>
            </w:r>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791"/>
            </w:tblGrid>
            <w:tr w:rsidR="00CF0FC8" w14:paraId="77AC86A6" w14:textId="77777777" w:rsidTr="00CF0FC8">
              <w:tc>
                <w:tcPr>
                  <w:tcW w:w="8791" w:type="dxa"/>
                </w:tcPr>
                <w:p w14:paraId="78C34EA2" w14:textId="47AA701E" w:rsidR="00CF0FC8" w:rsidRDefault="00CF0FC8" w:rsidP="00D2739D">
                  <w:r w:rsidRPr="00CF0FC8">
                    <w:t>data = ulmo.ncdc.ghcn_daily.get_</w:t>
                  </w:r>
                  <w:proofErr w:type="gramStart"/>
                  <w:r w:rsidRPr="00CF0FC8">
                    <w:t>data(</w:t>
                  </w:r>
                  <w:proofErr w:type="gramEnd"/>
                  <w:r w:rsidRPr="00CF0FC8">
                    <w:t>'JA000047662', as_dataframe = True)</w:t>
                  </w:r>
                </w:p>
              </w:tc>
            </w:tr>
          </w:tbl>
          <w:p w14:paraId="2847C6A9" w14:textId="4980CB81" w:rsidR="00CF0FC8" w:rsidRDefault="00CF0FC8" w:rsidP="00D2739D">
            <w:r>
              <w:rPr>
                <w:noProof/>
              </w:rPr>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r>
                    <w:t>tm.value = tm.value/10.0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gramStart"/>
                  <w:r w:rsidRPr="002C7AAB">
                    <w:t>plt.show</w:t>
                  </w:r>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lastRenderedPageBreak/>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import ulmo</w:t>
                  </w:r>
                </w:p>
                <w:p w14:paraId="29759EBD" w14:textId="77777777" w:rsidR="00881F1A" w:rsidRDefault="00881F1A" w:rsidP="00881F1A">
                  <w:r>
                    <w:t>import pandas</w:t>
                  </w:r>
                </w:p>
                <w:p w14:paraId="205781DE" w14:textId="77777777" w:rsidR="00881F1A" w:rsidRDefault="00881F1A" w:rsidP="00881F1A">
                  <w:r>
                    <w:t>import pandas as pd</w:t>
                  </w:r>
                </w:p>
                <w:p w14:paraId="581DE6E2" w14:textId="77777777" w:rsidR="00881F1A" w:rsidRDefault="00881F1A" w:rsidP="00881F1A">
                  <w:r>
                    <w:t>import seaborn as sns</w:t>
                  </w:r>
                </w:p>
                <w:p w14:paraId="0E2F3FA6" w14:textId="77777777" w:rsidR="00881F1A" w:rsidRDefault="00881F1A" w:rsidP="00881F1A">
                  <w:r>
                    <w:t xml:space="preserve">import </w:t>
                  </w:r>
                  <w:proofErr w:type="gramStart"/>
                  <w:r>
                    <w:t>matplotlib.pyplot</w:t>
                  </w:r>
                  <w:proofErr w:type="gramEnd"/>
                  <w:r>
                    <w:t xml:space="preserve"> as plt</w:t>
                  </w:r>
                </w:p>
                <w:p w14:paraId="45A98B16" w14:textId="77777777" w:rsidR="00881F1A" w:rsidRDefault="00881F1A" w:rsidP="00881F1A">
                  <w:r>
                    <w:t>st =ulmo.ncdc.ghcn_daily.get_</w:t>
                  </w:r>
                  <w:proofErr w:type="gramStart"/>
                  <w:r>
                    <w:t>stations(</w:t>
                  </w:r>
                  <w:proofErr w:type="gramEnd"/>
                  <w:r>
                    <w:t>country='JA', as_dataframe = True)</w:t>
                  </w:r>
                </w:p>
                <w:p w14:paraId="1449A549" w14:textId="77777777" w:rsidR="00881F1A" w:rsidRDefault="00881F1A" w:rsidP="00881F1A">
                  <w:r>
                    <w:t>st[</w:t>
                  </w:r>
                  <w:proofErr w:type="gramStart"/>
                  <w:r>
                    <w:t>st.name.str.contains</w:t>
                  </w:r>
                  <w:proofErr w:type="gramEnd"/>
                  <w:r>
                    <w:t>('TOKYO')]</w:t>
                  </w:r>
                </w:p>
                <w:p w14:paraId="68569046" w14:textId="77777777" w:rsidR="00881F1A" w:rsidRDefault="00881F1A" w:rsidP="00881F1A">
                  <w:r>
                    <w:t>data = ulmo.ncdc.ghcn_daily.get_</w:t>
                  </w:r>
                  <w:proofErr w:type="gramStart"/>
                  <w:r>
                    <w:t>data(</w:t>
                  </w:r>
                  <w:proofErr w:type="gramEnd"/>
                  <w:r>
                    <w:t>'JA000047662', as_dataframe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r>
                    <w:t>tm.value = tm.value/10.0</w:t>
                  </w:r>
                </w:p>
                <w:p w14:paraId="76AA9FCE" w14:textId="77777777" w:rsidR="00881F1A" w:rsidRDefault="00881F1A" w:rsidP="00881F1A">
                  <w:r>
                    <w:t>tm['value'</w:t>
                  </w:r>
                  <w:proofErr w:type="gramStart"/>
                  <w:r>
                    <w:t>].plot</w:t>
                  </w:r>
                  <w:proofErr w:type="gramEnd"/>
                  <w:r>
                    <w:t>()</w:t>
                  </w:r>
                </w:p>
                <w:p w14:paraId="3B694D8E" w14:textId="0AC18BA3" w:rsidR="00881F1A" w:rsidRDefault="00881F1A" w:rsidP="00881F1A">
                  <w:proofErr w:type="gramStart"/>
                  <w:r>
                    <w:t>plt.show</w:t>
                  </w:r>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以上まで実行した段階で、Githu</w:t>
            </w:r>
            <w:r>
              <w:t>b</w:t>
            </w:r>
            <w:r>
              <w:rPr>
                <w:rFonts w:hint="eastAsia"/>
              </w:rPr>
              <w:t>に上げた。</w:t>
            </w:r>
            <w:r>
              <w:t xml:space="preserve"> (2018/01/07)</w:t>
            </w:r>
          </w:p>
          <w:p w14:paraId="11B3E8EC" w14:textId="709FA702" w:rsidR="00AD79C2" w:rsidRPr="00AD79C2" w:rsidRDefault="00AD79C2" w:rsidP="00D2739D">
            <w:r>
              <w:rPr>
                <w:rFonts w:hint="eastAsia"/>
                <w:noProof/>
              </w:rPr>
              <w:lastRenderedPageBreak/>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346312" w:rsidP="00D2739D">
            <w:hyperlink r:id="rId81" w:history="1">
              <w:r w:rsidR="008E5997" w:rsidRPr="009B5603">
                <w:rPr>
                  <w:rStyle w:val="af7"/>
                </w:rPr>
                <w:t>https://pycon.jp/2016/ja/schedule/presentation/72/</w:t>
              </w:r>
            </w:hyperlink>
          </w:p>
          <w:p w14:paraId="179014F3" w14:textId="237AC39D" w:rsidR="008E506C" w:rsidRDefault="00346312" w:rsidP="00D2739D">
            <w:hyperlink r:id="rId82"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D2739D">
        <w:tc>
          <w:tcPr>
            <w:tcW w:w="9017" w:type="dxa"/>
          </w:tcPr>
          <w:p w14:paraId="4ECC9390" w14:textId="188D3CF7" w:rsidR="00E8694A" w:rsidRPr="00094B46" w:rsidRDefault="00E8694A" w:rsidP="00E8694A">
            <w:pPr>
              <w:rPr>
                <w:b/>
                <w:sz w:val="28"/>
                <w:szCs w:val="28"/>
              </w:rPr>
            </w:pPr>
            <w:r w:rsidRPr="00094B46">
              <w:rPr>
                <w:rFonts w:hint="eastAsia"/>
                <w:b/>
                <w:sz w:val="28"/>
                <w:szCs w:val="28"/>
              </w:rPr>
              <w:lastRenderedPageBreak/>
              <w:t>事例</w:t>
            </w:r>
            <w:r w:rsidRPr="00094B46">
              <w:rPr>
                <w:b/>
                <w:sz w:val="28"/>
                <w:szCs w:val="28"/>
              </w:rPr>
              <w:t xml:space="preserve">2 : </w:t>
            </w:r>
            <w:r w:rsidRPr="00094B46">
              <w:rPr>
                <w:rFonts w:hint="eastAsia"/>
                <w:b/>
                <w:sz w:val="28"/>
                <w:szCs w:val="28"/>
              </w:rPr>
              <w:t>東日本大震災の地震データ</w:t>
            </w:r>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r>
              <w:t>obspy</w:t>
            </w:r>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r>
              <w:t>obspy</w:t>
            </w:r>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r>
              <w:t>Basemap</w:t>
            </w:r>
            <w:r>
              <w:rPr>
                <w:rFonts w:hint="eastAsia"/>
              </w:rPr>
              <w:t>か</w:t>
            </w:r>
            <w:r>
              <w:t xml:space="preserve"> Cartopy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r>
              <w:rPr>
                <w:rStyle w:val="s1"/>
              </w:rPr>
              <w:t>Basemap nor Cartopy</w:t>
            </w:r>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r>
              <w:t>Basemap</w:t>
            </w:r>
            <w:proofErr w:type="gramStart"/>
            <w:r>
              <w:rPr>
                <w:rFonts w:hint="eastAsia"/>
              </w:rPr>
              <w:t>を</w:t>
            </w:r>
            <w:proofErr w:type="gramEnd"/>
            <w:r>
              <w:t>wget</w:t>
            </w:r>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import obspy</w:t>
                  </w:r>
                </w:p>
                <w:p w14:paraId="68246947" w14:textId="77777777" w:rsidR="00094B46" w:rsidRDefault="00094B46" w:rsidP="00094B46">
                  <w:r>
                    <w:t xml:space="preserve">from </w:t>
                  </w:r>
                  <w:proofErr w:type="gramStart"/>
                  <w:r>
                    <w:t>obspy.clients</w:t>
                  </w:r>
                  <w:proofErr w:type="gramEnd"/>
                  <w:r>
                    <w:t>.fdsn import Client</w:t>
                  </w:r>
                </w:p>
                <w:p w14:paraId="57E7C8B2" w14:textId="77777777" w:rsidR="00094B46" w:rsidRDefault="00094B46" w:rsidP="00094B46">
                  <w:r>
                    <w:t>client = Client("IRIS")</w:t>
                  </w:r>
                </w:p>
                <w:p w14:paraId="720B30D3" w14:textId="77777777" w:rsidR="00094B46" w:rsidRDefault="00094B46" w:rsidP="00094B46">
                  <w:r>
                    <w:t xml:space="preserve">starttime = </w:t>
                  </w:r>
                  <w:proofErr w:type="gramStart"/>
                  <w:r>
                    <w:t>obspy.UTCDateTime</w:t>
                  </w:r>
                  <w:proofErr w:type="gramEnd"/>
                  <w:r>
                    <w:t>(2011,3,10)</w:t>
                  </w:r>
                </w:p>
                <w:p w14:paraId="325CF887" w14:textId="77777777" w:rsidR="00094B46" w:rsidRDefault="00094B46" w:rsidP="00094B46">
                  <w:r>
                    <w:t xml:space="preserve">endtime = </w:t>
                  </w:r>
                  <w:proofErr w:type="gramStart"/>
                  <w:r>
                    <w:t>obspy.UTCDateTime</w:t>
                  </w:r>
                  <w:proofErr w:type="gramEnd"/>
                  <w:r>
                    <w:t>(2011,3,12)</w:t>
                  </w:r>
                </w:p>
                <w:p w14:paraId="33B71FD8" w14:textId="77777777" w:rsidR="00094B46" w:rsidRDefault="00094B46" w:rsidP="00094B46">
                  <w:r>
                    <w:lastRenderedPageBreak/>
                    <w:t>cat = client.get_</w:t>
                  </w:r>
                  <w:proofErr w:type="gramStart"/>
                  <w:r>
                    <w:t>events(</w:t>
                  </w:r>
                  <w:proofErr w:type="gramEnd"/>
                  <w:r>
                    <w:t>starttime=starttime,endtime=endtime,minmagnitude = 6)</w:t>
                  </w:r>
                </w:p>
                <w:p w14:paraId="71862B90" w14:textId="313DD6F4" w:rsidR="00094B46" w:rsidRDefault="00485102" w:rsidP="00094B46">
                  <w:proofErr w:type="gramStart"/>
                  <w:r w:rsidRPr="00485102">
                    <w:t>cat.plot</w:t>
                  </w:r>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346312" w:rsidP="00D2739D">
            <w:hyperlink r:id="rId85"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346312" w:rsidP="00D2739D">
            <w:hyperlink r:id="rId86"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D2739D">
        <w:tc>
          <w:tcPr>
            <w:tcW w:w="9017" w:type="dxa"/>
          </w:tcPr>
          <w:p w14:paraId="45B4FEFB" w14:textId="77777777" w:rsidR="00D2739D" w:rsidRPr="00135511" w:rsidRDefault="00211339" w:rsidP="00D2739D">
            <w:pPr>
              <w:rPr>
                <w:b/>
                <w:sz w:val="28"/>
                <w:szCs w:val="28"/>
              </w:rPr>
            </w:pPr>
            <w:r w:rsidRPr="00135511">
              <w:rPr>
                <w:rFonts w:hint="eastAsia"/>
                <w:b/>
                <w:sz w:val="28"/>
                <w:szCs w:val="28"/>
              </w:rPr>
              <w:lastRenderedPageBreak/>
              <w:t>事例３</w:t>
            </w:r>
          </w:p>
          <w:p w14:paraId="4BA6D00E" w14:textId="77777777" w:rsidR="00135511" w:rsidRDefault="00135511" w:rsidP="00D2739D"/>
          <w:p w14:paraId="59888000" w14:textId="77777777" w:rsidR="00135511" w:rsidRDefault="00135511" w:rsidP="00D2739D"/>
          <w:p w14:paraId="64A374D0" w14:textId="77777777" w:rsidR="00135511" w:rsidRDefault="00135511" w:rsidP="00D2739D"/>
          <w:p w14:paraId="49B4AB36" w14:textId="61BEC157" w:rsidR="00135511" w:rsidRDefault="00135511" w:rsidP="00D2739D"/>
        </w:tc>
      </w:tr>
      <w:tr w:rsidR="00D2739D" w14:paraId="212FE42B" w14:textId="77777777" w:rsidTr="00D2739D">
        <w:tc>
          <w:tcPr>
            <w:tcW w:w="9017" w:type="dxa"/>
          </w:tcPr>
          <w:p w14:paraId="659BB306" w14:textId="77777777" w:rsidR="00D2739D" w:rsidRDefault="00D2739D" w:rsidP="00D2739D"/>
        </w:tc>
      </w:tr>
      <w:tr w:rsidR="00D2739D" w14:paraId="51006844" w14:textId="77777777" w:rsidTr="00D2739D">
        <w:tc>
          <w:tcPr>
            <w:tcW w:w="9017" w:type="dxa"/>
          </w:tcPr>
          <w:p w14:paraId="45510A2E" w14:textId="77777777" w:rsidR="00D2739D" w:rsidRDefault="00D2739D" w:rsidP="00D2739D"/>
        </w:tc>
      </w:tr>
    </w:tbl>
    <w:p w14:paraId="5F820584" w14:textId="77777777" w:rsidR="00D2739D" w:rsidRPr="00D2739D" w:rsidRDefault="00D2739D" w:rsidP="00D2739D"/>
    <w:p w14:paraId="4882E806" w14:textId="77777777" w:rsidR="007821D7" w:rsidRDefault="007821D7" w:rsidP="007821D7">
      <w:pPr>
        <w:pStyle w:val="1"/>
        <w:rPr>
          <w:rFonts w:asciiTheme="majorEastAsia" w:hAnsiTheme="majorEastAsia" w:cstheme="majorEastAsia"/>
        </w:rPr>
      </w:pPr>
      <w:bookmarkStart w:id="16" w:name="_Toc503198680"/>
      <w:r>
        <w:rPr>
          <w:rFonts w:asciiTheme="majorEastAsia" w:hAnsiTheme="majorEastAsia" w:cstheme="majorEastAsia"/>
        </w:rPr>
        <w:t>Python Library</w:t>
      </w:r>
      <w:bookmarkEnd w:id="16"/>
    </w:p>
    <w:p w14:paraId="610C0CAA" w14:textId="77777777" w:rsidR="007821D7" w:rsidRDefault="007821D7" w:rsidP="007821D7">
      <w:pPr>
        <w:pStyle w:val="1"/>
        <w:rPr>
          <w:rFonts w:asciiTheme="majorEastAsia" w:hAnsiTheme="majorEastAsia" w:cstheme="majorEastAsia"/>
        </w:rPr>
      </w:pPr>
      <w:bookmarkStart w:id="17" w:name="_Toc503198681"/>
      <w:r>
        <w:rPr>
          <w:rFonts w:asciiTheme="majorEastAsia" w:hAnsiTheme="majorEastAsia" w:cstheme="majorEastAsia"/>
        </w:rPr>
        <w:t>Atom</w:t>
      </w:r>
      <w:bookmarkEnd w:id="17"/>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18" w:name="_Toc503198682"/>
      <w:r>
        <w:rPr>
          <w:rFonts w:asciiTheme="majorEastAsia" w:hAnsiTheme="majorEastAsia" w:cstheme="majorEastAsia"/>
        </w:rPr>
        <w:t>How to use Atom</w:t>
      </w:r>
      <w:bookmarkEnd w:id="18"/>
    </w:p>
    <w:p w14:paraId="2FC61A20" w14:textId="77777777" w:rsidR="007012E9" w:rsidRDefault="007012E9" w:rsidP="007821D7">
      <w:pPr>
        <w:pStyle w:val="1"/>
        <w:rPr>
          <w:rFonts w:asciiTheme="majorEastAsia" w:hAnsiTheme="majorEastAsia" w:cstheme="majorEastAsia"/>
        </w:rPr>
      </w:pPr>
      <w:bookmarkStart w:id="19" w:name="_Toc503198683"/>
      <w:r>
        <w:rPr>
          <w:rFonts w:asciiTheme="majorEastAsia" w:hAnsiTheme="majorEastAsia" w:cstheme="majorEastAsia"/>
        </w:rPr>
        <w:t>Python Program</w:t>
      </w:r>
      <w:bookmarkEnd w:id="19"/>
    </w:p>
    <w:p w14:paraId="3D21B4EA" w14:textId="77777777" w:rsidR="007012E9" w:rsidRDefault="007012E9" w:rsidP="007012E9">
      <w:pPr>
        <w:pStyle w:val="2"/>
        <w:rPr>
          <w:rFonts w:asciiTheme="majorEastAsia" w:hAnsiTheme="majorEastAsia" w:cstheme="majorEastAsia"/>
        </w:rPr>
      </w:pPr>
      <w:bookmarkStart w:id="20" w:name="_Toc503198684"/>
      <w:r>
        <w:rPr>
          <w:rFonts w:asciiTheme="majorEastAsia" w:hAnsiTheme="majorEastAsia" w:cstheme="majorEastAsia"/>
        </w:rPr>
        <w:t>Google search</w:t>
      </w:r>
      <w:bookmarkEnd w:id="20"/>
    </w:p>
    <w:p w14:paraId="3267136A" w14:textId="77777777" w:rsidR="005B5A8E" w:rsidRDefault="005B5A8E" w:rsidP="007012E9">
      <w:pPr>
        <w:pStyle w:val="2"/>
        <w:rPr>
          <w:rFonts w:asciiTheme="majorEastAsia" w:hAnsiTheme="majorEastAsia" w:cstheme="majorEastAsia"/>
        </w:rPr>
      </w:pPr>
      <w:bookmarkStart w:id="21" w:name="_Toc503198685"/>
      <w:r>
        <w:rPr>
          <w:rFonts w:asciiTheme="majorEastAsia" w:hAnsiTheme="majorEastAsia" w:cstheme="majorEastAsia"/>
        </w:rPr>
        <w:t>PyCon 2016</w:t>
      </w:r>
      <w:bookmarkEnd w:id="21"/>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346312" w:rsidP="00F97D07">
            <w:hyperlink r:id="rId87"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hyperlink r:id="rId88" w:history="1">
              <w:r>
                <w:rPr>
                  <w:rStyle w:val="af7"/>
                </w:rPr>
                <w:t>超一流になるのは才能か努力か? 単行本 – 2016/7/29</w:t>
              </w:r>
            </w:hyperlink>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346312" w:rsidP="00F97D07">
            <w:hyperlink r:id="rId90" w:history="1">
              <w:r w:rsidR="00D62FBF" w:rsidRPr="009B5603">
                <w:rPr>
                  <w:rStyle w:val="af7"/>
                </w:rPr>
                <w:t>http://jupyter.org/</w:t>
              </w:r>
            </w:hyperlink>
          </w:p>
          <w:p w14:paraId="6D6152C5" w14:textId="0A3A2063" w:rsidR="00D62FBF" w:rsidRDefault="00346312" w:rsidP="00F97D07">
            <w:hyperlink r:id="rId91"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22" w:name="_Toc503198686"/>
      <w:r>
        <w:rPr>
          <w:rFonts w:asciiTheme="majorEastAsia" w:hAnsiTheme="majorEastAsia" w:cstheme="majorEastAsia"/>
        </w:rPr>
        <w:t>Pycon 2017</w:t>
      </w:r>
      <w:bookmarkEnd w:id="22"/>
    </w:p>
    <w:p w14:paraId="3152D62D" w14:textId="77777777" w:rsidR="00AF101F" w:rsidRDefault="00AF101F" w:rsidP="007012E9">
      <w:pPr>
        <w:pStyle w:val="2"/>
        <w:rPr>
          <w:rFonts w:asciiTheme="majorEastAsia" w:hAnsiTheme="majorEastAsia" w:cstheme="majorEastAsia"/>
        </w:rPr>
      </w:pPr>
    </w:p>
    <w:p w14:paraId="48567151" w14:textId="2344560E" w:rsidR="00AF101F" w:rsidRDefault="00AF101F" w:rsidP="00AF101F">
      <w:pPr>
        <w:pStyle w:val="1"/>
        <w:rPr>
          <w:rFonts w:asciiTheme="majorEastAsia" w:hAnsiTheme="majorEastAsia" w:cstheme="majorEastAsia"/>
        </w:rPr>
      </w:pPr>
      <w:bookmarkStart w:id="23" w:name="_Toc503198687"/>
      <w:r>
        <w:rPr>
          <w:rFonts w:asciiTheme="majorEastAsia" w:hAnsiTheme="majorEastAsia" w:cstheme="majorEastAsia"/>
        </w:rPr>
        <w:t>Mac Operation</w:t>
      </w:r>
      <w:bookmarkEnd w:id="23"/>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24" w:name="_Toc503198688"/>
      <w:r>
        <w:rPr>
          <w:rFonts w:asciiTheme="majorEastAsia" w:hAnsiTheme="majorEastAsia" w:cstheme="majorEastAsia"/>
        </w:rPr>
        <w:t>Screenshot</w:t>
      </w:r>
      <w:bookmarkEnd w:id="24"/>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346312" w:rsidP="00BC0E64">
            <w:hyperlink r:id="rId92"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25" w:name="_Toc503198689"/>
      <w:r>
        <w:rPr>
          <w:rFonts w:asciiTheme="majorEastAsia" w:hAnsiTheme="majorEastAsia" w:cstheme="majorEastAsia"/>
        </w:rPr>
        <w:t>Paint</w:t>
      </w:r>
      <w:bookmarkEnd w:id="25"/>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26" w:name="_Toc503198690"/>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26"/>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w:t>
            </w:r>
            <w:r>
              <w:rPr>
                <w:rFonts w:ascii="Arial" w:hAnsi="Arial" w:cs="Arial"/>
                <w:color w:val="333333"/>
                <w:sz w:val="20"/>
                <w:szCs w:val="20"/>
              </w:rPr>
              <w:lastRenderedPageBreak/>
              <w:t>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27" w:name="_Toc503198691"/>
            <w:r>
              <w:rPr>
                <w:rFonts w:ascii="MS Mincho" w:eastAsia="MS Mincho" w:hAnsi="MS Mincho" w:cs="MS Mincho"/>
                <w:b/>
                <w:bCs/>
                <w:color w:val="333333"/>
                <w:sz w:val="30"/>
                <w:szCs w:val="30"/>
              </w:rPr>
              <w:t>「プレビュー」の作図機能</w:t>
            </w:r>
            <w:bookmarkEnd w:id="27"/>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346312" w:rsidP="003C0C74">
            <w:hyperlink r:id="rId94"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lastRenderedPageBreak/>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95">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28" w:name="_Toc503198692"/>
      <w:r>
        <w:t>Finder (Explorer)</w:t>
      </w:r>
      <w:bookmarkEnd w:id="28"/>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29" w:name="_Toc503198693"/>
            <w:r w:rsidRPr="001E72B0">
              <w:rPr>
                <w:rFonts w:hint="eastAsia"/>
              </w:rPr>
              <w:t>簡単！</w:t>
            </w:r>
            <w:r w:rsidRPr="001E72B0">
              <w:t>MacのFinderを使いやすくする１０のカスタマイズ</w:t>
            </w:r>
            <w:bookmarkEnd w:id="29"/>
          </w:p>
          <w:p w14:paraId="68E47793" w14:textId="0C13833F" w:rsidR="001E72B0" w:rsidRDefault="00346312" w:rsidP="001E72B0">
            <w:hyperlink r:id="rId96"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30" w:name="_Toc503198694"/>
      <w:r>
        <w:rPr>
          <w:rFonts w:asciiTheme="majorEastAsia" w:hAnsiTheme="majorEastAsia" w:cstheme="majorEastAsia"/>
        </w:rPr>
        <w:t>Mac</w:t>
      </w:r>
      <w:r>
        <w:rPr>
          <w:rFonts w:asciiTheme="majorEastAsia" w:hAnsiTheme="majorEastAsia" w:cstheme="majorEastAsia" w:hint="eastAsia"/>
        </w:rPr>
        <w:t>の仕様とか、設定</w:t>
      </w:r>
      <w:bookmarkEnd w:id="30"/>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rPr>
                <w:rFonts w:asciiTheme="majorEastAsia" w:hAnsiTheme="majorEastAsia" w:cstheme="majorEastAsia"/>
                <w:lang w:val="en-GB"/>
              </w:rPr>
            </w:pPr>
            <w:bookmarkStart w:id="31" w:name="_Toc503198695"/>
            <w:r>
              <w:rPr>
                <w:rFonts w:asciiTheme="majorEastAsia" w:hAnsiTheme="majorEastAsia" w:cstheme="majorEastAsia" w:hint="eastAsia"/>
                <w:lang w:val="en-GB"/>
              </w:rPr>
              <w:t>クリップボードについて</w:t>
            </w:r>
            <w:bookmarkEnd w:id="31"/>
          </w:p>
          <w:p w14:paraId="040D8D09" w14:textId="77777777" w:rsidR="000C0CED" w:rsidRDefault="000C0CED" w:rsidP="00C14C38">
            <w:pPr>
              <w:pStyle w:val="2"/>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rPr>
                <w:lang w:val="en-GB"/>
              </w:rPr>
            </w:pPr>
            <w:bookmarkStart w:id="32" w:name="_Toc503198696"/>
            <w:r>
              <w:rPr>
                <w:lang w:val="en-GB"/>
              </w:rPr>
              <w:t>Basemap</w:t>
            </w:r>
            <w:r>
              <w:rPr>
                <w:rFonts w:hint="eastAsia"/>
                <w:lang w:val="en-GB"/>
              </w:rPr>
              <w:t>インストール方法</w:t>
            </w:r>
            <w:bookmarkEnd w:id="32"/>
          </w:p>
          <w:p w14:paraId="3375F6A3" w14:textId="77777777" w:rsidR="00EE5157" w:rsidRDefault="00EE5157" w:rsidP="00EE5157"/>
          <w:p w14:paraId="06B66EE7" w14:textId="1011849A" w:rsidR="00EE5157" w:rsidRDefault="00EE5157" w:rsidP="00EE5157">
            <w:r>
              <w:t>pip install basemap</w:t>
            </w:r>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r>
              <w:t>wget</w:t>
            </w:r>
            <w:r>
              <w:rPr>
                <w:rFonts w:hint="eastAsia"/>
              </w:rPr>
              <w:t>もインスールされていなかった。幸い、</w:t>
            </w:r>
            <w:r>
              <w:t>brew install wget</w:t>
            </w:r>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wget https://jaist.dl.sourceforge.net/project/matplotlib/matplotlib-toolkits/basemap-1.0.7/basemap-1.0.7.tar.gz</w:t>
                  </w:r>
                </w:p>
                <w:p w14:paraId="3B00086D" w14:textId="77777777" w:rsidR="00DE1E40" w:rsidRDefault="00DE1E40" w:rsidP="00DE1E40">
                  <w:r>
                    <w:t>$ tar zxvf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r>
              <w:t>Unux</w:t>
            </w:r>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346312" w:rsidP="00EE5157">
            <w:hyperlink r:id="rId97"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98"/>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E0BB3A" w14:textId="77777777" w:rsidR="00346312" w:rsidRDefault="00346312">
      <w:r>
        <w:separator/>
      </w:r>
    </w:p>
    <w:p w14:paraId="4C7B83B9" w14:textId="77777777" w:rsidR="00346312" w:rsidRDefault="00346312"/>
  </w:endnote>
  <w:endnote w:type="continuationSeparator" w:id="0">
    <w:p w14:paraId="7BA7797D" w14:textId="77777777" w:rsidR="00346312" w:rsidRDefault="00346312">
      <w:r>
        <w:continuationSeparator/>
      </w:r>
    </w:p>
    <w:p w14:paraId="62ECAFB6" w14:textId="77777777" w:rsidR="00346312" w:rsidRDefault="003463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D96FCF" w:rsidRDefault="00D96FCF">
        <w:pPr>
          <w:pStyle w:val="a7"/>
        </w:pPr>
        <w:r>
          <w:fldChar w:fldCharType="begin"/>
        </w:r>
        <w:r>
          <w:instrText xml:space="preserve"> PAGE   \* MERGEFORMAT </w:instrText>
        </w:r>
        <w:r>
          <w:fldChar w:fldCharType="separate"/>
        </w:r>
        <w:r w:rsidR="00E3398B">
          <w:rPr>
            <w:noProof/>
          </w:rPr>
          <w:t>13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03538E" w14:textId="77777777" w:rsidR="00346312" w:rsidRDefault="00346312">
      <w:r>
        <w:separator/>
      </w:r>
    </w:p>
    <w:p w14:paraId="61A9723C" w14:textId="77777777" w:rsidR="00346312" w:rsidRDefault="00346312"/>
  </w:footnote>
  <w:footnote w:type="continuationSeparator" w:id="0">
    <w:p w14:paraId="06079252" w14:textId="77777777" w:rsidR="00346312" w:rsidRDefault="00346312">
      <w:r>
        <w:continuationSeparator/>
      </w:r>
    </w:p>
    <w:p w14:paraId="6B8508C3" w14:textId="77777777" w:rsidR="00346312" w:rsidRDefault="0034631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proofState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460E9"/>
    <w:rsid w:val="00074028"/>
    <w:rsid w:val="00094B46"/>
    <w:rsid w:val="000C0CED"/>
    <w:rsid w:val="000F5971"/>
    <w:rsid w:val="000F7053"/>
    <w:rsid w:val="00101E9D"/>
    <w:rsid w:val="00117E80"/>
    <w:rsid w:val="0013351B"/>
    <w:rsid w:val="00135511"/>
    <w:rsid w:val="00140B69"/>
    <w:rsid w:val="00150C94"/>
    <w:rsid w:val="00196091"/>
    <w:rsid w:val="001E34C5"/>
    <w:rsid w:val="001E541A"/>
    <w:rsid w:val="001E72B0"/>
    <w:rsid w:val="00211339"/>
    <w:rsid w:val="00222BA3"/>
    <w:rsid w:val="00225716"/>
    <w:rsid w:val="0024512A"/>
    <w:rsid w:val="00251E5C"/>
    <w:rsid w:val="00283583"/>
    <w:rsid w:val="00283C17"/>
    <w:rsid w:val="002C6610"/>
    <w:rsid w:val="002C6A21"/>
    <w:rsid w:val="002C7AAB"/>
    <w:rsid w:val="002D32D9"/>
    <w:rsid w:val="00306F08"/>
    <w:rsid w:val="00307B0C"/>
    <w:rsid w:val="00324F95"/>
    <w:rsid w:val="00346312"/>
    <w:rsid w:val="003C0C74"/>
    <w:rsid w:val="00473D23"/>
    <w:rsid w:val="00485102"/>
    <w:rsid w:val="00492347"/>
    <w:rsid w:val="004A4F30"/>
    <w:rsid w:val="00502C3F"/>
    <w:rsid w:val="00567DF3"/>
    <w:rsid w:val="005B0BD4"/>
    <w:rsid w:val="005B5A8E"/>
    <w:rsid w:val="006628B1"/>
    <w:rsid w:val="00687432"/>
    <w:rsid w:val="006A6B8F"/>
    <w:rsid w:val="006B7E4B"/>
    <w:rsid w:val="006E68BF"/>
    <w:rsid w:val="007012E9"/>
    <w:rsid w:val="007205A9"/>
    <w:rsid w:val="007821D7"/>
    <w:rsid w:val="00881F1A"/>
    <w:rsid w:val="008B3210"/>
    <w:rsid w:val="008B79BF"/>
    <w:rsid w:val="008E506C"/>
    <w:rsid w:val="008E5997"/>
    <w:rsid w:val="008F7403"/>
    <w:rsid w:val="00941229"/>
    <w:rsid w:val="00953E0E"/>
    <w:rsid w:val="009912C4"/>
    <w:rsid w:val="00A23BA9"/>
    <w:rsid w:val="00A4153D"/>
    <w:rsid w:val="00A50460"/>
    <w:rsid w:val="00A66D92"/>
    <w:rsid w:val="00A7555E"/>
    <w:rsid w:val="00A77538"/>
    <w:rsid w:val="00AB1BA1"/>
    <w:rsid w:val="00AC08A2"/>
    <w:rsid w:val="00AC0FBD"/>
    <w:rsid w:val="00AD79C2"/>
    <w:rsid w:val="00AF101F"/>
    <w:rsid w:val="00AF3015"/>
    <w:rsid w:val="00B06869"/>
    <w:rsid w:val="00B116BA"/>
    <w:rsid w:val="00B42EE2"/>
    <w:rsid w:val="00B86491"/>
    <w:rsid w:val="00BC0E64"/>
    <w:rsid w:val="00C14C38"/>
    <w:rsid w:val="00C15A89"/>
    <w:rsid w:val="00CA5036"/>
    <w:rsid w:val="00CB4F29"/>
    <w:rsid w:val="00CF0FC8"/>
    <w:rsid w:val="00CF54D7"/>
    <w:rsid w:val="00D248F8"/>
    <w:rsid w:val="00D2739D"/>
    <w:rsid w:val="00D62FBF"/>
    <w:rsid w:val="00D9509A"/>
    <w:rsid w:val="00D96FCF"/>
    <w:rsid w:val="00DA2724"/>
    <w:rsid w:val="00DC7005"/>
    <w:rsid w:val="00DE1E40"/>
    <w:rsid w:val="00DF480F"/>
    <w:rsid w:val="00DF68A6"/>
    <w:rsid w:val="00E07263"/>
    <w:rsid w:val="00E3398B"/>
    <w:rsid w:val="00E5032B"/>
    <w:rsid w:val="00E809FD"/>
    <w:rsid w:val="00E8694A"/>
    <w:rsid w:val="00E922E0"/>
    <w:rsid w:val="00EA0C79"/>
    <w:rsid w:val="00EA5017"/>
    <w:rsid w:val="00ED4088"/>
    <w:rsid w:val="00EE5157"/>
    <w:rsid w:val="00F77A2E"/>
    <w:rsid w:val="00F97D07"/>
    <w:rsid w:val="00FA10F4"/>
    <w:rsid w:val="00FA16AA"/>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50" Type="http://schemas.openxmlformats.org/officeDocument/2006/relationships/hyperlink" Target="https://qiita.com/ma_me/items/f944101c97a4d0e4a842" TargetMode="External"/><Relationship Id="rId51" Type="http://schemas.openxmlformats.org/officeDocument/2006/relationships/hyperlink" Target="http://www.devlog.alt-area.org/?p=1366" TargetMode="External"/><Relationship Id="rId52" Type="http://schemas.openxmlformats.org/officeDocument/2006/relationships/image" Target="media/image11.png"/><Relationship Id="rId53" Type="http://schemas.openxmlformats.org/officeDocument/2006/relationships/hyperlink" Target="https://qiita.com/shuntaro_tamura/items/06281261d893acf049ed" TargetMode="External"/><Relationship Id="rId54" Type="http://schemas.openxmlformats.org/officeDocument/2006/relationships/image" Target="media/image12.png"/><Relationship Id="rId55" Type="http://schemas.openxmlformats.org/officeDocument/2006/relationships/image" Target="media/image13.png"/><Relationship Id="rId56" Type="http://schemas.openxmlformats.org/officeDocument/2006/relationships/image" Target="media/image14.png"/><Relationship Id="rId57" Type="http://schemas.openxmlformats.org/officeDocument/2006/relationships/hyperlink" Target="https://ja.atlassian.com/software/sourcetree" TargetMode="External"/><Relationship Id="rId58" Type="http://schemas.openxmlformats.org/officeDocument/2006/relationships/image" Target="media/image15.png"/><Relationship Id="rId59" Type="http://schemas.openxmlformats.org/officeDocument/2006/relationships/image" Target="media/image16.png"/><Relationship Id="rId70" Type="http://schemas.openxmlformats.org/officeDocument/2006/relationships/hyperlink" Target="https://github.com/score915" TargetMode="External"/><Relationship Id="rId71" Type="http://schemas.openxmlformats.org/officeDocument/2006/relationships/image" Target="media/image24.png"/><Relationship Id="rId72" Type="http://schemas.openxmlformats.org/officeDocument/2006/relationships/image" Target="media/image25.png"/><Relationship Id="rId73" Type="http://schemas.openxmlformats.org/officeDocument/2006/relationships/image" Target="media/image26.png"/><Relationship Id="rId74" Type="http://schemas.openxmlformats.org/officeDocument/2006/relationships/image" Target="media/image27.png"/><Relationship Id="rId75" Type="http://schemas.openxmlformats.org/officeDocument/2006/relationships/image" Target="media/image28.png"/><Relationship Id="rId76" Type="http://schemas.openxmlformats.org/officeDocument/2006/relationships/image" Target="media/image29.png"/><Relationship Id="rId77" Type="http://schemas.openxmlformats.org/officeDocument/2006/relationships/image" Target="media/image30.png"/><Relationship Id="rId78" Type="http://schemas.openxmlformats.org/officeDocument/2006/relationships/image" Target="media/image31.png"/><Relationship Id="rId79" Type="http://schemas.openxmlformats.org/officeDocument/2006/relationships/image" Target="media/image32.png"/><Relationship Id="rId90" Type="http://schemas.openxmlformats.org/officeDocument/2006/relationships/hyperlink" Target="http://jupyter.org/" TargetMode="External"/><Relationship Id="rId91" Type="http://schemas.openxmlformats.org/officeDocument/2006/relationships/hyperlink" Target="http://techlife.cookpad.com/entry/write-once-share-anywhare" TargetMode="External"/><Relationship Id="rId92" Type="http://schemas.openxmlformats.org/officeDocument/2006/relationships/hyperlink" Target="https://hamachan.info/mac/kihon/screen.html" TargetMode="External"/><Relationship Id="rId93" Type="http://schemas.openxmlformats.org/officeDocument/2006/relationships/image" Target="media/image37.jpeg"/><Relationship Id="rId94" Type="http://schemas.openxmlformats.org/officeDocument/2006/relationships/hyperlink" Target="http://minto.tech/mac-paint/" TargetMode="External"/><Relationship Id="rId95" Type="http://schemas.openxmlformats.org/officeDocument/2006/relationships/image" Target="media/image38.png"/><Relationship Id="rId96" Type="http://schemas.openxmlformats.org/officeDocument/2006/relationships/hyperlink" Target="http://maccle.com/my-tips/9-tips-improvement-mac-finder/" TargetMode="External"/><Relationship Id="rId97" Type="http://schemas.openxmlformats.org/officeDocument/2006/relationships/hyperlink" Target="https://qiita.com/msrks/items/ed18a2653bc177a24cca" TargetMode="External"/><Relationship Id="rId98" Type="http://schemas.openxmlformats.org/officeDocument/2006/relationships/footer" Target="footer1.xml"/><Relationship Id="rId99" Type="http://schemas.openxmlformats.org/officeDocument/2006/relationships/fontTable" Target="fontTable.xm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40" Type="http://schemas.openxmlformats.org/officeDocument/2006/relationships/image" Target="media/image1.png"/><Relationship Id="rId41" Type="http://schemas.openxmlformats.org/officeDocument/2006/relationships/image" Target="media/image2.png"/><Relationship Id="rId42" Type="http://schemas.openxmlformats.org/officeDocument/2006/relationships/image" Target="media/image3.png"/><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image" Target="media/image9.png"/><Relationship Id="rId49" Type="http://schemas.openxmlformats.org/officeDocument/2006/relationships/image" Target="media/image10.png"/><Relationship Id="rId60" Type="http://schemas.openxmlformats.org/officeDocument/2006/relationships/image" Target="media/image17.png"/><Relationship Id="rId61" Type="http://schemas.openxmlformats.org/officeDocument/2006/relationships/image" Target="media/image18.png"/><Relationship Id="rId62" Type="http://schemas.openxmlformats.org/officeDocument/2006/relationships/image" Target="media/image19.png"/><Relationship Id="rId63" Type="http://schemas.openxmlformats.org/officeDocument/2006/relationships/image" Target="media/image20.png"/><Relationship Id="rId64" Type="http://schemas.openxmlformats.org/officeDocument/2006/relationships/hyperlink" Target="https://qiita.com/zakki/items/d1e2839b0165e0c0750c" TargetMode="External"/><Relationship Id="rId65" Type="http://schemas.openxmlformats.org/officeDocument/2006/relationships/image" Target="media/image21.png"/><Relationship Id="rId66" Type="http://schemas.openxmlformats.org/officeDocument/2006/relationships/image" Target="media/image22.png"/><Relationship Id="rId67" Type="http://schemas.openxmlformats.org/officeDocument/2006/relationships/hyperlink" Target="https://ja.atlassian.com/software/sourcetree" TargetMode="External"/><Relationship Id="rId68" Type="http://schemas.openxmlformats.org/officeDocument/2006/relationships/hyperlink" Target="https://qiita.com/naoki85/items/c7660d70347e9e70b201" TargetMode="External"/><Relationship Id="rId69" Type="http://schemas.openxmlformats.org/officeDocument/2006/relationships/image" Target="media/image23.png"/><Relationship Id="rId100" Type="http://schemas.openxmlformats.org/officeDocument/2006/relationships/theme" Target="theme/theme1.xml"/><Relationship Id="rId80" Type="http://schemas.openxmlformats.org/officeDocument/2006/relationships/image" Target="media/image33.png"/><Relationship Id="rId81" Type="http://schemas.openxmlformats.org/officeDocument/2006/relationships/hyperlink" Target="https://pycon.jp/2016/ja/schedule/presentation/72/" TargetMode="External"/><Relationship Id="rId82" Type="http://schemas.openxmlformats.org/officeDocument/2006/relationships/hyperlink" Target="https://github.com/bakfoo/pyconjp2016" TargetMode="External"/><Relationship Id="rId83" Type="http://schemas.openxmlformats.org/officeDocument/2006/relationships/image" Target="media/image34.png"/><Relationship Id="rId84" Type="http://schemas.openxmlformats.org/officeDocument/2006/relationships/image" Target="media/image35.png"/><Relationship Id="rId85" Type="http://schemas.openxmlformats.org/officeDocument/2006/relationships/hyperlink" Target="https://www.youtube.com/watch?v=KFXf4pJ_Ko0&amp;feature=youtu.be&amp;list=PLMkWB0UjwFGlYvIcvKsGhJ7SJIODj_zJZ" TargetMode="External"/><Relationship Id="rId86" Type="http://schemas.openxmlformats.org/officeDocument/2006/relationships/hyperlink" Target="https://github.com/bakfoo/pyconjp2016" TargetMode="External"/><Relationship Id="rId87" Type="http://schemas.openxmlformats.org/officeDocument/2006/relationships/hyperlink" Target="https://pycon.jp/2016/ja/schedule/presentation/72/" TargetMode="External"/><Relationship Id="rId88" Type="http://schemas.openxmlformats.org/officeDocument/2006/relationships/hyperlink" Target="https://www.amazon.co.jp/%E8%B6%85%E4%B8%80%E6%B5%81%E3%81%AB%E3%81%AA%E3%82%8B%E3%81%AE%E3%81%AF%E6%89%8D%E8%83%BD%E3%81%8B%E5%8A%AA%E5%8A%9B%E3%81%8B-%E3%82%A8%E3%83%AA%E3%82%AF%E3%82%BD%E3%83%B3-%E3%82%A2%E3%83%B3%E3%83%80%E3%83%BC%E3%82%B9/dp/" TargetMode="External"/><Relationship Id="rId89" Type="http://schemas.openxmlformats.org/officeDocument/2006/relationships/image" Target="media/image36.tif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E7A7394-0ECF-B649-B0CB-4FF5C0B87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82</TotalTime>
  <Pages>24</Pages>
  <Words>1688</Words>
  <Characters>9625</Characters>
  <Application>Microsoft Macintosh Word</Application>
  <DocSecurity>0</DocSecurity>
  <Lines>80</Lines>
  <Paragraphs>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16</cp:revision>
  <cp:lastPrinted>2018-01-07T15:27:00Z</cp:lastPrinted>
  <dcterms:created xsi:type="dcterms:W3CDTF">2018-01-07T15:27:00Z</dcterms:created>
  <dcterms:modified xsi:type="dcterms:W3CDTF">2018-01-08T09:16:00Z</dcterms:modified>
</cp:coreProperties>
</file>
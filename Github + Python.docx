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6E986FCF" w14:textId="77777777" w:rsidR="0074422D"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74422D" w:rsidRPr="007461FC">
              <w:rPr>
                <w:rStyle w:val="af7"/>
                <w:rFonts w:asciiTheme="majorEastAsia" w:hAnsiTheme="majorEastAsia" w:cstheme="majorEastAsia"/>
                <w:noProof/>
              </w:rPr>
              <w:t>Git</w:t>
            </w:r>
            <w:r w:rsidR="0074422D">
              <w:rPr>
                <w:noProof/>
                <w:webHidden/>
              </w:rPr>
              <w:tab/>
            </w:r>
            <w:r w:rsidR="0074422D">
              <w:rPr>
                <w:noProof/>
                <w:webHidden/>
              </w:rPr>
              <w:fldChar w:fldCharType="begin"/>
            </w:r>
            <w:r w:rsidR="0074422D">
              <w:rPr>
                <w:noProof/>
                <w:webHidden/>
              </w:rPr>
              <w:instrText xml:space="preserve"> PAGEREF _Toc503533887 \h </w:instrText>
            </w:r>
            <w:r w:rsidR="0074422D">
              <w:rPr>
                <w:noProof/>
                <w:webHidden/>
              </w:rPr>
            </w:r>
            <w:r w:rsidR="0074422D">
              <w:rPr>
                <w:noProof/>
                <w:webHidden/>
              </w:rPr>
              <w:fldChar w:fldCharType="separate"/>
            </w:r>
            <w:r w:rsidR="0074422D">
              <w:rPr>
                <w:noProof/>
                <w:webHidden/>
              </w:rPr>
              <w:t>3</w:t>
            </w:r>
            <w:r w:rsidR="0074422D">
              <w:rPr>
                <w:noProof/>
                <w:webHidden/>
              </w:rPr>
              <w:fldChar w:fldCharType="end"/>
            </w:r>
          </w:hyperlink>
        </w:p>
        <w:p w14:paraId="690649CA" w14:textId="77777777" w:rsidR="0074422D" w:rsidRDefault="0074422D">
          <w:pPr>
            <w:pStyle w:val="31"/>
            <w:tabs>
              <w:tab w:val="right" w:leader="dot" w:pos="9017"/>
            </w:tabs>
            <w:rPr>
              <w:rFonts w:eastAsiaTheme="minorEastAsia" w:hAnsiTheme="minorHAnsi" w:cstheme="minorBidi"/>
              <w:noProof/>
              <w:kern w:val="2"/>
              <w:sz w:val="24"/>
              <w:szCs w:val="24"/>
            </w:rPr>
          </w:pPr>
          <w:hyperlink r:id="rId9" w:history="1">
            <w:r w:rsidRPr="007461FC">
              <w:rPr>
                <w:rStyle w:val="af7"/>
                <w:noProof/>
              </w:rPr>
              <w:t>Commit messageエディタの変更</w:t>
            </w:r>
            <w:r>
              <w:rPr>
                <w:noProof/>
                <w:webHidden/>
              </w:rPr>
              <w:tab/>
            </w:r>
            <w:r>
              <w:rPr>
                <w:noProof/>
                <w:webHidden/>
              </w:rPr>
              <w:fldChar w:fldCharType="begin"/>
            </w:r>
            <w:r>
              <w:rPr>
                <w:noProof/>
                <w:webHidden/>
              </w:rPr>
              <w:instrText xml:space="preserve"> PAGEREF _Toc503533888 \h </w:instrText>
            </w:r>
            <w:r>
              <w:rPr>
                <w:noProof/>
                <w:webHidden/>
              </w:rPr>
            </w:r>
            <w:r>
              <w:rPr>
                <w:noProof/>
                <w:webHidden/>
              </w:rPr>
              <w:fldChar w:fldCharType="separate"/>
            </w:r>
            <w:r>
              <w:rPr>
                <w:noProof/>
                <w:webHidden/>
              </w:rPr>
              <w:t>5</w:t>
            </w:r>
            <w:r>
              <w:rPr>
                <w:noProof/>
                <w:webHidden/>
              </w:rPr>
              <w:fldChar w:fldCharType="end"/>
            </w:r>
          </w:hyperlink>
        </w:p>
        <w:p w14:paraId="3149B24F" w14:textId="77777777" w:rsidR="0074422D" w:rsidRDefault="0074422D">
          <w:pPr>
            <w:pStyle w:val="31"/>
            <w:tabs>
              <w:tab w:val="right" w:leader="dot" w:pos="9017"/>
            </w:tabs>
            <w:rPr>
              <w:rFonts w:eastAsiaTheme="minorEastAsia" w:hAnsiTheme="minorHAnsi" w:cstheme="minorBidi"/>
              <w:noProof/>
              <w:kern w:val="2"/>
              <w:sz w:val="24"/>
              <w:szCs w:val="24"/>
            </w:rPr>
          </w:pPr>
          <w:hyperlink r:id="rId10" w:history="1">
            <w:r w:rsidRPr="007461FC">
              <w:rPr>
                <w:rStyle w:val="af7"/>
                <w:noProof/>
              </w:rPr>
              <w:t>名前とメールアドレスの設定</w:t>
            </w:r>
            <w:r>
              <w:rPr>
                <w:noProof/>
                <w:webHidden/>
              </w:rPr>
              <w:tab/>
            </w:r>
            <w:r>
              <w:rPr>
                <w:noProof/>
                <w:webHidden/>
              </w:rPr>
              <w:fldChar w:fldCharType="begin"/>
            </w:r>
            <w:r>
              <w:rPr>
                <w:noProof/>
                <w:webHidden/>
              </w:rPr>
              <w:instrText xml:space="preserve"> PAGEREF _Toc503533889 \h </w:instrText>
            </w:r>
            <w:r>
              <w:rPr>
                <w:noProof/>
                <w:webHidden/>
              </w:rPr>
            </w:r>
            <w:r>
              <w:rPr>
                <w:noProof/>
                <w:webHidden/>
              </w:rPr>
              <w:fldChar w:fldCharType="separate"/>
            </w:r>
            <w:r>
              <w:rPr>
                <w:noProof/>
                <w:webHidden/>
              </w:rPr>
              <w:t>6</w:t>
            </w:r>
            <w:r>
              <w:rPr>
                <w:noProof/>
                <w:webHidden/>
              </w:rPr>
              <w:fldChar w:fldCharType="end"/>
            </w:r>
          </w:hyperlink>
        </w:p>
        <w:p w14:paraId="734A5810" w14:textId="77777777" w:rsidR="0074422D" w:rsidRDefault="0074422D">
          <w:pPr>
            <w:pStyle w:val="31"/>
            <w:tabs>
              <w:tab w:val="right" w:leader="dot" w:pos="9017"/>
            </w:tabs>
            <w:rPr>
              <w:rFonts w:eastAsiaTheme="minorEastAsia" w:hAnsiTheme="minorHAnsi" w:cstheme="minorBidi"/>
              <w:noProof/>
              <w:kern w:val="2"/>
              <w:sz w:val="24"/>
              <w:szCs w:val="24"/>
            </w:rPr>
          </w:pPr>
          <w:hyperlink r:id="rId11" w:history="1">
            <w:r w:rsidRPr="007461FC">
              <w:rPr>
                <w:rStyle w:val="af7"/>
                <w:noProof/>
              </w:rPr>
              <w:t>コミットの取り消し</w:t>
            </w:r>
            <w:r>
              <w:rPr>
                <w:noProof/>
                <w:webHidden/>
              </w:rPr>
              <w:tab/>
            </w:r>
            <w:r>
              <w:rPr>
                <w:noProof/>
                <w:webHidden/>
              </w:rPr>
              <w:fldChar w:fldCharType="begin"/>
            </w:r>
            <w:r>
              <w:rPr>
                <w:noProof/>
                <w:webHidden/>
              </w:rPr>
              <w:instrText xml:space="preserve"> PAGEREF _Toc503533890 \h </w:instrText>
            </w:r>
            <w:r>
              <w:rPr>
                <w:noProof/>
                <w:webHidden/>
              </w:rPr>
            </w:r>
            <w:r>
              <w:rPr>
                <w:noProof/>
                <w:webHidden/>
              </w:rPr>
              <w:fldChar w:fldCharType="separate"/>
            </w:r>
            <w:r>
              <w:rPr>
                <w:noProof/>
                <w:webHidden/>
              </w:rPr>
              <w:t>6</w:t>
            </w:r>
            <w:r>
              <w:rPr>
                <w:noProof/>
                <w:webHidden/>
              </w:rPr>
              <w:fldChar w:fldCharType="end"/>
            </w:r>
          </w:hyperlink>
        </w:p>
        <w:p w14:paraId="06215614"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12" w:history="1">
            <w:r w:rsidRPr="007461FC">
              <w:rPr>
                <w:rStyle w:val="af7"/>
                <w:noProof/>
              </w:rPr>
              <w:t>git branch</w:t>
            </w:r>
            <w:r>
              <w:rPr>
                <w:noProof/>
                <w:webHidden/>
              </w:rPr>
              <w:tab/>
            </w:r>
            <w:r>
              <w:rPr>
                <w:noProof/>
                <w:webHidden/>
              </w:rPr>
              <w:fldChar w:fldCharType="begin"/>
            </w:r>
            <w:r>
              <w:rPr>
                <w:noProof/>
                <w:webHidden/>
              </w:rPr>
              <w:instrText xml:space="preserve"> PAGEREF _Toc503533891 \h </w:instrText>
            </w:r>
            <w:r>
              <w:rPr>
                <w:noProof/>
                <w:webHidden/>
              </w:rPr>
            </w:r>
            <w:r>
              <w:rPr>
                <w:noProof/>
                <w:webHidden/>
              </w:rPr>
              <w:fldChar w:fldCharType="separate"/>
            </w:r>
            <w:r>
              <w:rPr>
                <w:noProof/>
                <w:webHidden/>
              </w:rPr>
              <w:t>7</w:t>
            </w:r>
            <w:r>
              <w:rPr>
                <w:noProof/>
                <w:webHidden/>
              </w:rPr>
              <w:fldChar w:fldCharType="end"/>
            </w:r>
          </w:hyperlink>
        </w:p>
        <w:p w14:paraId="47EFDEE9"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13" w:history="1">
            <w:r w:rsidRPr="007461FC">
              <w:rPr>
                <w:rStyle w:val="af7"/>
                <w:noProof/>
              </w:rPr>
              <w:t>Merge</w:t>
            </w:r>
            <w:r>
              <w:rPr>
                <w:noProof/>
                <w:webHidden/>
              </w:rPr>
              <w:tab/>
            </w:r>
            <w:r>
              <w:rPr>
                <w:noProof/>
                <w:webHidden/>
              </w:rPr>
              <w:fldChar w:fldCharType="begin"/>
            </w:r>
            <w:r>
              <w:rPr>
                <w:noProof/>
                <w:webHidden/>
              </w:rPr>
              <w:instrText xml:space="preserve"> PAGEREF _Toc503533892 \h </w:instrText>
            </w:r>
            <w:r>
              <w:rPr>
                <w:noProof/>
                <w:webHidden/>
              </w:rPr>
            </w:r>
            <w:r>
              <w:rPr>
                <w:noProof/>
                <w:webHidden/>
              </w:rPr>
              <w:fldChar w:fldCharType="separate"/>
            </w:r>
            <w:r>
              <w:rPr>
                <w:noProof/>
                <w:webHidden/>
              </w:rPr>
              <w:t>7</w:t>
            </w:r>
            <w:r>
              <w:rPr>
                <w:noProof/>
                <w:webHidden/>
              </w:rPr>
              <w:fldChar w:fldCharType="end"/>
            </w:r>
          </w:hyperlink>
        </w:p>
        <w:p w14:paraId="58475979" w14:textId="77777777" w:rsidR="0074422D" w:rsidRDefault="0074422D">
          <w:pPr>
            <w:pStyle w:val="31"/>
            <w:tabs>
              <w:tab w:val="right" w:leader="dot" w:pos="9017"/>
            </w:tabs>
            <w:rPr>
              <w:rFonts w:eastAsiaTheme="minorEastAsia" w:hAnsiTheme="minorHAnsi" w:cstheme="minorBidi"/>
              <w:noProof/>
              <w:kern w:val="2"/>
              <w:sz w:val="24"/>
              <w:szCs w:val="24"/>
            </w:rPr>
          </w:pPr>
          <w:hyperlink r:id="rId14" w:history="1">
            <w:r w:rsidRPr="007461FC">
              <w:rPr>
                <w:rStyle w:val="af7"/>
                <w:noProof/>
              </w:rPr>
              <w:t>意図せぬマージ発生</w:t>
            </w:r>
            <w:r>
              <w:rPr>
                <w:noProof/>
                <w:webHidden/>
              </w:rPr>
              <w:tab/>
            </w:r>
            <w:r>
              <w:rPr>
                <w:noProof/>
                <w:webHidden/>
              </w:rPr>
              <w:fldChar w:fldCharType="begin"/>
            </w:r>
            <w:r>
              <w:rPr>
                <w:noProof/>
                <w:webHidden/>
              </w:rPr>
              <w:instrText xml:space="preserve"> PAGEREF _Toc503533893 \h </w:instrText>
            </w:r>
            <w:r>
              <w:rPr>
                <w:noProof/>
                <w:webHidden/>
              </w:rPr>
            </w:r>
            <w:r>
              <w:rPr>
                <w:noProof/>
                <w:webHidden/>
              </w:rPr>
              <w:fldChar w:fldCharType="separate"/>
            </w:r>
            <w:r>
              <w:rPr>
                <w:noProof/>
                <w:webHidden/>
              </w:rPr>
              <w:t>7</w:t>
            </w:r>
            <w:r>
              <w:rPr>
                <w:noProof/>
                <w:webHidden/>
              </w:rPr>
              <w:fldChar w:fldCharType="end"/>
            </w:r>
          </w:hyperlink>
        </w:p>
        <w:p w14:paraId="44406613"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15" w:history="1">
            <w:r w:rsidRPr="007461FC">
              <w:rPr>
                <w:rStyle w:val="af7"/>
                <w:noProof/>
              </w:rPr>
              <w:t>Conflict</w:t>
            </w:r>
            <w:r>
              <w:rPr>
                <w:noProof/>
                <w:webHidden/>
              </w:rPr>
              <w:tab/>
            </w:r>
            <w:r>
              <w:rPr>
                <w:noProof/>
                <w:webHidden/>
              </w:rPr>
              <w:fldChar w:fldCharType="begin"/>
            </w:r>
            <w:r>
              <w:rPr>
                <w:noProof/>
                <w:webHidden/>
              </w:rPr>
              <w:instrText xml:space="preserve"> PAGEREF _Toc503533894 \h </w:instrText>
            </w:r>
            <w:r>
              <w:rPr>
                <w:noProof/>
                <w:webHidden/>
              </w:rPr>
            </w:r>
            <w:r>
              <w:rPr>
                <w:noProof/>
                <w:webHidden/>
              </w:rPr>
              <w:fldChar w:fldCharType="separate"/>
            </w:r>
            <w:r>
              <w:rPr>
                <w:noProof/>
                <w:webHidden/>
              </w:rPr>
              <w:t>9</w:t>
            </w:r>
            <w:r>
              <w:rPr>
                <w:noProof/>
                <w:webHidden/>
              </w:rPr>
              <w:fldChar w:fldCharType="end"/>
            </w:r>
          </w:hyperlink>
        </w:p>
        <w:p w14:paraId="7598CF0D"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16" w:history="1">
            <w:r w:rsidRPr="007461FC">
              <w:rPr>
                <w:rStyle w:val="af7"/>
                <w:noProof/>
              </w:rPr>
              <w:t>Diff</w:t>
            </w:r>
            <w:r>
              <w:rPr>
                <w:noProof/>
                <w:webHidden/>
              </w:rPr>
              <w:tab/>
            </w:r>
            <w:r>
              <w:rPr>
                <w:noProof/>
                <w:webHidden/>
              </w:rPr>
              <w:fldChar w:fldCharType="begin"/>
            </w:r>
            <w:r>
              <w:rPr>
                <w:noProof/>
                <w:webHidden/>
              </w:rPr>
              <w:instrText xml:space="preserve"> PAGEREF _Toc503533895 \h </w:instrText>
            </w:r>
            <w:r>
              <w:rPr>
                <w:noProof/>
                <w:webHidden/>
              </w:rPr>
            </w:r>
            <w:r>
              <w:rPr>
                <w:noProof/>
                <w:webHidden/>
              </w:rPr>
              <w:fldChar w:fldCharType="separate"/>
            </w:r>
            <w:r>
              <w:rPr>
                <w:noProof/>
                <w:webHidden/>
              </w:rPr>
              <w:t>9</w:t>
            </w:r>
            <w:r>
              <w:rPr>
                <w:noProof/>
                <w:webHidden/>
              </w:rPr>
              <w:fldChar w:fldCharType="end"/>
            </w:r>
          </w:hyperlink>
        </w:p>
        <w:p w14:paraId="024C1200"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17" w:history="1">
            <w:r w:rsidRPr="007461FC">
              <w:rPr>
                <w:rStyle w:val="af7"/>
                <w:noProof/>
              </w:rPr>
              <w:t>git log</w:t>
            </w:r>
            <w:r>
              <w:rPr>
                <w:noProof/>
                <w:webHidden/>
              </w:rPr>
              <w:tab/>
            </w:r>
            <w:r>
              <w:rPr>
                <w:noProof/>
                <w:webHidden/>
              </w:rPr>
              <w:fldChar w:fldCharType="begin"/>
            </w:r>
            <w:r>
              <w:rPr>
                <w:noProof/>
                <w:webHidden/>
              </w:rPr>
              <w:instrText xml:space="preserve"> PAGEREF _Toc503533896 \h </w:instrText>
            </w:r>
            <w:r>
              <w:rPr>
                <w:noProof/>
                <w:webHidden/>
              </w:rPr>
            </w:r>
            <w:r>
              <w:rPr>
                <w:noProof/>
                <w:webHidden/>
              </w:rPr>
              <w:fldChar w:fldCharType="separate"/>
            </w:r>
            <w:r>
              <w:rPr>
                <w:noProof/>
                <w:webHidden/>
              </w:rPr>
              <w:t>9</w:t>
            </w:r>
            <w:r>
              <w:rPr>
                <w:noProof/>
                <w:webHidden/>
              </w:rPr>
              <w:fldChar w:fldCharType="end"/>
            </w:r>
          </w:hyperlink>
        </w:p>
        <w:p w14:paraId="3B5B293F"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18" w:history="1">
            <w:r w:rsidRPr="007461FC">
              <w:rPr>
                <w:rStyle w:val="af7"/>
                <w:noProof/>
              </w:rPr>
              <w:t>Git pull : Fetch from and integrate with another repository</w:t>
            </w:r>
            <w:r>
              <w:rPr>
                <w:noProof/>
                <w:webHidden/>
              </w:rPr>
              <w:tab/>
            </w:r>
            <w:r>
              <w:rPr>
                <w:noProof/>
                <w:webHidden/>
              </w:rPr>
              <w:fldChar w:fldCharType="begin"/>
            </w:r>
            <w:r>
              <w:rPr>
                <w:noProof/>
                <w:webHidden/>
              </w:rPr>
              <w:instrText xml:space="preserve"> PAGEREF _Toc503533897 \h </w:instrText>
            </w:r>
            <w:r>
              <w:rPr>
                <w:noProof/>
                <w:webHidden/>
              </w:rPr>
            </w:r>
            <w:r>
              <w:rPr>
                <w:noProof/>
                <w:webHidden/>
              </w:rPr>
              <w:fldChar w:fldCharType="separate"/>
            </w:r>
            <w:r>
              <w:rPr>
                <w:noProof/>
                <w:webHidden/>
              </w:rPr>
              <w:t>10</w:t>
            </w:r>
            <w:r>
              <w:rPr>
                <w:noProof/>
                <w:webHidden/>
              </w:rPr>
              <w:fldChar w:fldCharType="end"/>
            </w:r>
          </w:hyperlink>
        </w:p>
        <w:p w14:paraId="334A25EA"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19" w:history="1">
            <w:r w:rsidRPr="007461FC">
              <w:rPr>
                <w:rStyle w:val="af7"/>
                <w:noProof/>
              </w:rPr>
              <w:t>Sourcetree</w:t>
            </w:r>
            <w:r>
              <w:rPr>
                <w:noProof/>
                <w:webHidden/>
              </w:rPr>
              <w:tab/>
            </w:r>
            <w:r>
              <w:rPr>
                <w:noProof/>
                <w:webHidden/>
              </w:rPr>
              <w:fldChar w:fldCharType="begin"/>
            </w:r>
            <w:r>
              <w:rPr>
                <w:noProof/>
                <w:webHidden/>
              </w:rPr>
              <w:instrText xml:space="preserve"> PAGEREF _Toc503533898 \h </w:instrText>
            </w:r>
            <w:r>
              <w:rPr>
                <w:noProof/>
                <w:webHidden/>
              </w:rPr>
            </w:r>
            <w:r>
              <w:rPr>
                <w:noProof/>
                <w:webHidden/>
              </w:rPr>
              <w:fldChar w:fldCharType="separate"/>
            </w:r>
            <w:r>
              <w:rPr>
                <w:noProof/>
                <w:webHidden/>
              </w:rPr>
              <w:t>11</w:t>
            </w:r>
            <w:r>
              <w:rPr>
                <w:noProof/>
                <w:webHidden/>
              </w:rPr>
              <w:fldChar w:fldCharType="end"/>
            </w:r>
          </w:hyperlink>
        </w:p>
        <w:p w14:paraId="3E9D4C30" w14:textId="77777777" w:rsidR="0074422D" w:rsidRDefault="0074422D">
          <w:pPr>
            <w:pStyle w:val="31"/>
            <w:tabs>
              <w:tab w:val="right" w:leader="dot" w:pos="9017"/>
            </w:tabs>
            <w:rPr>
              <w:rFonts w:eastAsiaTheme="minorEastAsia" w:hAnsiTheme="minorHAnsi" w:cstheme="minorBidi"/>
              <w:noProof/>
              <w:kern w:val="2"/>
              <w:sz w:val="24"/>
              <w:szCs w:val="24"/>
            </w:rPr>
          </w:pPr>
          <w:hyperlink r:id="rId20" w:history="1">
            <w:r w:rsidRPr="007461FC">
              <w:rPr>
                <w:rStyle w:val="af7"/>
                <w:noProof/>
              </w:rPr>
              <w:t>Instrall Sourcetree</w:t>
            </w:r>
            <w:r>
              <w:rPr>
                <w:noProof/>
                <w:webHidden/>
              </w:rPr>
              <w:tab/>
            </w:r>
            <w:r>
              <w:rPr>
                <w:noProof/>
                <w:webHidden/>
              </w:rPr>
              <w:fldChar w:fldCharType="begin"/>
            </w:r>
            <w:r>
              <w:rPr>
                <w:noProof/>
                <w:webHidden/>
              </w:rPr>
              <w:instrText xml:space="preserve"> PAGEREF _Toc503533899 \h </w:instrText>
            </w:r>
            <w:r>
              <w:rPr>
                <w:noProof/>
                <w:webHidden/>
              </w:rPr>
            </w:r>
            <w:r>
              <w:rPr>
                <w:noProof/>
                <w:webHidden/>
              </w:rPr>
              <w:fldChar w:fldCharType="separate"/>
            </w:r>
            <w:r>
              <w:rPr>
                <w:noProof/>
                <w:webHidden/>
              </w:rPr>
              <w:t>11</w:t>
            </w:r>
            <w:r>
              <w:rPr>
                <w:noProof/>
                <w:webHidden/>
              </w:rPr>
              <w:fldChar w:fldCharType="end"/>
            </w:r>
          </w:hyperlink>
        </w:p>
        <w:p w14:paraId="3380A089" w14:textId="77777777" w:rsidR="0074422D" w:rsidRDefault="0074422D">
          <w:pPr>
            <w:pStyle w:val="31"/>
            <w:tabs>
              <w:tab w:val="right" w:leader="dot" w:pos="9017"/>
            </w:tabs>
            <w:rPr>
              <w:rFonts w:eastAsiaTheme="minorEastAsia" w:hAnsiTheme="minorHAnsi" w:cstheme="minorBidi"/>
              <w:noProof/>
              <w:kern w:val="2"/>
              <w:sz w:val="24"/>
              <w:szCs w:val="24"/>
            </w:rPr>
          </w:pPr>
          <w:hyperlink r:id="rId21" w:history="1">
            <w:r w:rsidRPr="007461FC">
              <w:rPr>
                <w:rStyle w:val="af7"/>
                <w:noProof/>
              </w:rPr>
              <w:t>Merge発生したらどう見える</w:t>
            </w:r>
            <w:r>
              <w:rPr>
                <w:noProof/>
                <w:webHidden/>
              </w:rPr>
              <w:tab/>
            </w:r>
            <w:r>
              <w:rPr>
                <w:noProof/>
                <w:webHidden/>
              </w:rPr>
              <w:fldChar w:fldCharType="begin"/>
            </w:r>
            <w:r>
              <w:rPr>
                <w:noProof/>
                <w:webHidden/>
              </w:rPr>
              <w:instrText xml:space="preserve"> PAGEREF _Toc503533900 \h </w:instrText>
            </w:r>
            <w:r>
              <w:rPr>
                <w:noProof/>
                <w:webHidden/>
              </w:rPr>
            </w:r>
            <w:r>
              <w:rPr>
                <w:noProof/>
                <w:webHidden/>
              </w:rPr>
              <w:fldChar w:fldCharType="separate"/>
            </w:r>
            <w:r>
              <w:rPr>
                <w:noProof/>
                <w:webHidden/>
              </w:rPr>
              <w:t>15</w:t>
            </w:r>
            <w:r>
              <w:rPr>
                <w:noProof/>
                <w:webHidden/>
              </w:rPr>
              <w:fldChar w:fldCharType="end"/>
            </w:r>
          </w:hyperlink>
        </w:p>
        <w:p w14:paraId="689B6C1A" w14:textId="77777777" w:rsidR="0074422D" w:rsidRDefault="0074422D">
          <w:pPr>
            <w:pStyle w:val="11"/>
            <w:tabs>
              <w:tab w:val="right" w:leader="dot" w:pos="9017"/>
            </w:tabs>
            <w:rPr>
              <w:rFonts w:eastAsiaTheme="minorEastAsia" w:hAnsiTheme="minorHAnsi" w:cstheme="minorBidi"/>
              <w:b w:val="0"/>
              <w:bCs w:val="0"/>
              <w:noProof/>
              <w:kern w:val="2"/>
            </w:rPr>
          </w:pPr>
          <w:hyperlink r:id="rId22" w:history="1">
            <w:r w:rsidRPr="007461FC">
              <w:rPr>
                <w:rStyle w:val="af7"/>
                <w:noProof/>
              </w:rPr>
              <w:t>Github</w:t>
            </w:r>
            <w:r>
              <w:rPr>
                <w:noProof/>
                <w:webHidden/>
              </w:rPr>
              <w:tab/>
            </w:r>
            <w:r>
              <w:rPr>
                <w:noProof/>
                <w:webHidden/>
              </w:rPr>
              <w:fldChar w:fldCharType="begin"/>
            </w:r>
            <w:r>
              <w:rPr>
                <w:noProof/>
                <w:webHidden/>
              </w:rPr>
              <w:instrText xml:space="preserve"> PAGEREF _Toc503533901 \h </w:instrText>
            </w:r>
            <w:r>
              <w:rPr>
                <w:noProof/>
                <w:webHidden/>
              </w:rPr>
            </w:r>
            <w:r>
              <w:rPr>
                <w:noProof/>
                <w:webHidden/>
              </w:rPr>
              <w:fldChar w:fldCharType="separate"/>
            </w:r>
            <w:r>
              <w:rPr>
                <w:noProof/>
                <w:webHidden/>
              </w:rPr>
              <w:t>16</w:t>
            </w:r>
            <w:r>
              <w:rPr>
                <w:noProof/>
                <w:webHidden/>
              </w:rPr>
              <w:fldChar w:fldCharType="end"/>
            </w:r>
          </w:hyperlink>
        </w:p>
        <w:p w14:paraId="2D8F1476"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23" w:history="1">
            <w:r w:rsidRPr="007461FC">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_Toc503533902 \h </w:instrText>
            </w:r>
            <w:r>
              <w:rPr>
                <w:noProof/>
                <w:webHidden/>
              </w:rPr>
            </w:r>
            <w:r>
              <w:rPr>
                <w:noProof/>
                <w:webHidden/>
              </w:rPr>
              <w:fldChar w:fldCharType="separate"/>
            </w:r>
            <w:r>
              <w:rPr>
                <w:noProof/>
                <w:webHidden/>
              </w:rPr>
              <w:t>17</w:t>
            </w:r>
            <w:r>
              <w:rPr>
                <w:noProof/>
                <w:webHidden/>
              </w:rPr>
              <w:fldChar w:fldCharType="end"/>
            </w:r>
          </w:hyperlink>
        </w:p>
        <w:p w14:paraId="6510C5BC"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24" w:history="1">
            <w:r w:rsidRPr="007461FC">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_Toc503533903 \h </w:instrText>
            </w:r>
            <w:r>
              <w:rPr>
                <w:noProof/>
                <w:webHidden/>
              </w:rPr>
            </w:r>
            <w:r>
              <w:rPr>
                <w:noProof/>
                <w:webHidden/>
              </w:rPr>
              <w:fldChar w:fldCharType="separate"/>
            </w:r>
            <w:r>
              <w:rPr>
                <w:noProof/>
                <w:webHidden/>
              </w:rPr>
              <w:t>17</w:t>
            </w:r>
            <w:r>
              <w:rPr>
                <w:noProof/>
                <w:webHidden/>
              </w:rPr>
              <w:fldChar w:fldCharType="end"/>
            </w:r>
          </w:hyperlink>
        </w:p>
        <w:p w14:paraId="4F7EB974" w14:textId="77777777" w:rsidR="0074422D" w:rsidRDefault="0074422D">
          <w:pPr>
            <w:pStyle w:val="11"/>
            <w:tabs>
              <w:tab w:val="right" w:leader="dot" w:pos="9017"/>
            </w:tabs>
            <w:rPr>
              <w:rFonts w:eastAsiaTheme="minorEastAsia" w:hAnsiTheme="minorHAnsi" w:cstheme="minorBidi"/>
              <w:b w:val="0"/>
              <w:bCs w:val="0"/>
              <w:noProof/>
              <w:kern w:val="2"/>
            </w:rPr>
          </w:pPr>
          <w:hyperlink r:id="rId25" w:history="1">
            <w:r w:rsidRPr="007461FC">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_Toc503533904 \h </w:instrText>
            </w:r>
            <w:r>
              <w:rPr>
                <w:noProof/>
                <w:webHidden/>
              </w:rPr>
            </w:r>
            <w:r>
              <w:rPr>
                <w:noProof/>
                <w:webHidden/>
              </w:rPr>
              <w:fldChar w:fldCharType="separate"/>
            </w:r>
            <w:r>
              <w:rPr>
                <w:noProof/>
                <w:webHidden/>
              </w:rPr>
              <w:t>17</w:t>
            </w:r>
            <w:r>
              <w:rPr>
                <w:noProof/>
                <w:webHidden/>
              </w:rPr>
              <w:fldChar w:fldCharType="end"/>
            </w:r>
          </w:hyperlink>
        </w:p>
        <w:p w14:paraId="4B9D7028"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26" w:history="1">
            <w:r w:rsidRPr="007461FC">
              <w:rPr>
                <w:rStyle w:val="af7"/>
                <w:noProof/>
              </w:rPr>
              <w:t>事例１ : 東京の最高気温データ</w:t>
            </w:r>
            <w:r>
              <w:rPr>
                <w:noProof/>
                <w:webHidden/>
              </w:rPr>
              <w:tab/>
            </w:r>
            <w:r>
              <w:rPr>
                <w:noProof/>
                <w:webHidden/>
              </w:rPr>
              <w:fldChar w:fldCharType="begin"/>
            </w:r>
            <w:r>
              <w:rPr>
                <w:noProof/>
                <w:webHidden/>
              </w:rPr>
              <w:instrText xml:space="preserve"> PAGEREF _Toc503533905 \h </w:instrText>
            </w:r>
            <w:r>
              <w:rPr>
                <w:noProof/>
                <w:webHidden/>
              </w:rPr>
            </w:r>
            <w:r>
              <w:rPr>
                <w:noProof/>
                <w:webHidden/>
              </w:rPr>
              <w:fldChar w:fldCharType="separate"/>
            </w:r>
            <w:r>
              <w:rPr>
                <w:noProof/>
                <w:webHidden/>
              </w:rPr>
              <w:t>17</w:t>
            </w:r>
            <w:r>
              <w:rPr>
                <w:noProof/>
                <w:webHidden/>
              </w:rPr>
              <w:fldChar w:fldCharType="end"/>
            </w:r>
          </w:hyperlink>
        </w:p>
        <w:p w14:paraId="71E48046"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27" w:history="1">
            <w:r w:rsidRPr="007461FC">
              <w:rPr>
                <w:rStyle w:val="af7"/>
                <w:noProof/>
              </w:rPr>
              <w:t>事例2 : 東日本大震災の地震データ</w:t>
            </w:r>
            <w:r>
              <w:rPr>
                <w:noProof/>
                <w:webHidden/>
              </w:rPr>
              <w:tab/>
            </w:r>
            <w:r>
              <w:rPr>
                <w:noProof/>
                <w:webHidden/>
              </w:rPr>
              <w:fldChar w:fldCharType="begin"/>
            </w:r>
            <w:r>
              <w:rPr>
                <w:noProof/>
                <w:webHidden/>
              </w:rPr>
              <w:instrText xml:space="preserve"> PAGEREF _Toc503533906 \h </w:instrText>
            </w:r>
            <w:r>
              <w:rPr>
                <w:noProof/>
                <w:webHidden/>
              </w:rPr>
            </w:r>
            <w:r>
              <w:rPr>
                <w:noProof/>
                <w:webHidden/>
              </w:rPr>
              <w:fldChar w:fldCharType="separate"/>
            </w:r>
            <w:r>
              <w:rPr>
                <w:noProof/>
                <w:webHidden/>
              </w:rPr>
              <w:t>21</w:t>
            </w:r>
            <w:r>
              <w:rPr>
                <w:noProof/>
                <w:webHidden/>
              </w:rPr>
              <w:fldChar w:fldCharType="end"/>
            </w:r>
          </w:hyperlink>
        </w:p>
        <w:p w14:paraId="661A0426"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28" w:history="1">
            <w:r w:rsidRPr="007461FC">
              <w:rPr>
                <w:rStyle w:val="af7"/>
                <w:noProof/>
              </w:rPr>
              <w:t>事例３ Google検索</w:t>
            </w:r>
            <w:r>
              <w:rPr>
                <w:noProof/>
                <w:webHidden/>
              </w:rPr>
              <w:tab/>
            </w:r>
            <w:r>
              <w:rPr>
                <w:noProof/>
                <w:webHidden/>
              </w:rPr>
              <w:fldChar w:fldCharType="begin"/>
            </w:r>
            <w:r>
              <w:rPr>
                <w:noProof/>
                <w:webHidden/>
              </w:rPr>
              <w:instrText xml:space="preserve"> PAGEREF _Toc503533907 \h </w:instrText>
            </w:r>
            <w:r>
              <w:rPr>
                <w:noProof/>
                <w:webHidden/>
              </w:rPr>
            </w:r>
            <w:r>
              <w:rPr>
                <w:noProof/>
                <w:webHidden/>
              </w:rPr>
              <w:fldChar w:fldCharType="separate"/>
            </w:r>
            <w:r>
              <w:rPr>
                <w:noProof/>
                <w:webHidden/>
              </w:rPr>
              <w:t>22</w:t>
            </w:r>
            <w:r>
              <w:rPr>
                <w:noProof/>
                <w:webHidden/>
              </w:rPr>
              <w:fldChar w:fldCharType="end"/>
            </w:r>
          </w:hyperlink>
        </w:p>
        <w:p w14:paraId="0F1E166D" w14:textId="77777777" w:rsidR="0074422D" w:rsidRDefault="0074422D">
          <w:pPr>
            <w:pStyle w:val="11"/>
            <w:tabs>
              <w:tab w:val="right" w:leader="dot" w:pos="9017"/>
            </w:tabs>
            <w:rPr>
              <w:rFonts w:eastAsiaTheme="minorEastAsia" w:hAnsiTheme="minorHAnsi" w:cstheme="minorBidi"/>
              <w:b w:val="0"/>
              <w:bCs w:val="0"/>
              <w:noProof/>
              <w:kern w:val="2"/>
            </w:rPr>
          </w:pPr>
          <w:hyperlink r:id="rId29" w:history="1">
            <w:r w:rsidRPr="007461FC">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_Toc503533908 \h </w:instrText>
            </w:r>
            <w:r>
              <w:rPr>
                <w:noProof/>
                <w:webHidden/>
              </w:rPr>
            </w:r>
            <w:r>
              <w:rPr>
                <w:noProof/>
                <w:webHidden/>
              </w:rPr>
              <w:fldChar w:fldCharType="separate"/>
            </w:r>
            <w:r>
              <w:rPr>
                <w:noProof/>
                <w:webHidden/>
              </w:rPr>
              <w:t>23</w:t>
            </w:r>
            <w:r>
              <w:rPr>
                <w:noProof/>
                <w:webHidden/>
              </w:rPr>
              <w:fldChar w:fldCharType="end"/>
            </w:r>
          </w:hyperlink>
        </w:p>
        <w:p w14:paraId="104F074D" w14:textId="77777777" w:rsidR="0074422D" w:rsidRDefault="0074422D">
          <w:pPr>
            <w:pStyle w:val="11"/>
            <w:tabs>
              <w:tab w:val="right" w:leader="dot" w:pos="9017"/>
            </w:tabs>
            <w:rPr>
              <w:rFonts w:eastAsiaTheme="minorEastAsia" w:hAnsiTheme="minorHAnsi" w:cstheme="minorBidi"/>
              <w:b w:val="0"/>
              <w:bCs w:val="0"/>
              <w:noProof/>
              <w:kern w:val="2"/>
            </w:rPr>
          </w:pPr>
          <w:hyperlink r:id="rId30" w:history="1">
            <w:r w:rsidRPr="007461FC">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_Toc503533909 \h </w:instrText>
            </w:r>
            <w:r>
              <w:rPr>
                <w:noProof/>
                <w:webHidden/>
              </w:rPr>
            </w:r>
            <w:r>
              <w:rPr>
                <w:noProof/>
                <w:webHidden/>
              </w:rPr>
              <w:fldChar w:fldCharType="separate"/>
            </w:r>
            <w:r>
              <w:rPr>
                <w:noProof/>
                <w:webHidden/>
              </w:rPr>
              <w:t>23</w:t>
            </w:r>
            <w:r>
              <w:rPr>
                <w:noProof/>
                <w:webHidden/>
              </w:rPr>
              <w:fldChar w:fldCharType="end"/>
            </w:r>
          </w:hyperlink>
        </w:p>
        <w:p w14:paraId="42D7D530"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31" w:history="1">
            <w:r w:rsidRPr="007461FC">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_Toc503533910 \h </w:instrText>
            </w:r>
            <w:r>
              <w:rPr>
                <w:noProof/>
                <w:webHidden/>
              </w:rPr>
            </w:r>
            <w:r>
              <w:rPr>
                <w:noProof/>
                <w:webHidden/>
              </w:rPr>
              <w:fldChar w:fldCharType="separate"/>
            </w:r>
            <w:r>
              <w:rPr>
                <w:noProof/>
                <w:webHidden/>
              </w:rPr>
              <w:t>24</w:t>
            </w:r>
            <w:r>
              <w:rPr>
                <w:noProof/>
                <w:webHidden/>
              </w:rPr>
              <w:fldChar w:fldCharType="end"/>
            </w:r>
          </w:hyperlink>
        </w:p>
        <w:p w14:paraId="6D1A5F76" w14:textId="77777777" w:rsidR="0074422D" w:rsidRDefault="0074422D">
          <w:pPr>
            <w:pStyle w:val="11"/>
            <w:tabs>
              <w:tab w:val="right" w:leader="dot" w:pos="9017"/>
            </w:tabs>
            <w:rPr>
              <w:rFonts w:eastAsiaTheme="minorEastAsia" w:hAnsiTheme="minorHAnsi" w:cstheme="minorBidi"/>
              <w:b w:val="0"/>
              <w:bCs w:val="0"/>
              <w:noProof/>
              <w:kern w:val="2"/>
            </w:rPr>
          </w:pPr>
          <w:hyperlink r:id="rId32" w:history="1">
            <w:r w:rsidRPr="007461FC">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_Toc503533911 \h </w:instrText>
            </w:r>
            <w:r>
              <w:rPr>
                <w:noProof/>
                <w:webHidden/>
              </w:rPr>
            </w:r>
            <w:r>
              <w:rPr>
                <w:noProof/>
                <w:webHidden/>
              </w:rPr>
              <w:fldChar w:fldCharType="separate"/>
            </w:r>
            <w:r>
              <w:rPr>
                <w:noProof/>
                <w:webHidden/>
              </w:rPr>
              <w:t>24</w:t>
            </w:r>
            <w:r>
              <w:rPr>
                <w:noProof/>
                <w:webHidden/>
              </w:rPr>
              <w:fldChar w:fldCharType="end"/>
            </w:r>
          </w:hyperlink>
        </w:p>
        <w:p w14:paraId="27CD2795"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33" w:history="1">
            <w:r w:rsidRPr="007461FC">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_Toc503533912 \h </w:instrText>
            </w:r>
            <w:r>
              <w:rPr>
                <w:noProof/>
                <w:webHidden/>
              </w:rPr>
            </w:r>
            <w:r>
              <w:rPr>
                <w:noProof/>
                <w:webHidden/>
              </w:rPr>
              <w:fldChar w:fldCharType="separate"/>
            </w:r>
            <w:r>
              <w:rPr>
                <w:noProof/>
                <w:webHidden/>
              </w:rPr>
              <w:t>24</w:t>
            </w:r>
            <w:r>
              <w:rPr>
                <w:noProof/>
                <w:webHidden/>
              </w:rPr>
              <w:fldChar w:fldCharType="end"/>
            </w:r>
          </w:hyperlink>
        </w:p>
        <w:p w14:paraId="04744065"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34" w:history="1">
            <w:r w:rsidRPr="007461FC">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_Toc503533913 \h </w:instrText>
            </w:r>
            <w:r>
              <w:rPr>
                <w:noProof/>
                <w:webHidden/>
              </w:rPr>
            </w:r>
            <w:r>
              <w:rPr>
                <w:noProof/>
                <w:webHidden/>
              </w:rPr>
              <w:fldChar w:fldCharType="separate"/>
            </w:r>
            <w:r>
              <w:rPr>
                <w:noProof/>
                <w:webHidden/>
              </w:rPr>
              <w:t>24</w:t>
            </w:r>
            <w:r>
              <w:rPr>
                <w:noProof/>
                <w:webHidden/>
              </w:rPr>
              <w:fldChar w:fldCharType="end"/>
            </w:r>
          </w:hyperlink>
        </w:p>
        <w:p w14:paraId="7AD71E2E"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35" w:history="1">
            <w:r w:rsidRPr="007461FC">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_Toc503533914 \h </w:instrText>
            </w:r>
            <w:r>
              <w:rPr>
                <w:noProof/>
                <w:webHidden/>
              </w:rPr>
            </w:r>
            <w:r>
              <w:rPr>
                <w:noProof/>
                <w:webHidden/>
              </w:rPr>
              <w:fldChar w:fldCharType="separate"/>
            </w:r>
            <w:r>
              <w:rPr>
                <w:noProof/>
                <w:webHidden/>
              </w:rPr>
              <w:t>25</w:t>
            </w:r>
            <w:r>
              <w:rPr>
                <w:noProof/>
                <w:webHidden/>
              </w:rPr>
              <w:fldChar w:fldCharType="end"/>
            </w:r>
          </w:hyperlink>
        </w:p>
        <w:p w14:paraId="29ADD375" w14:textId="77777777" w:rsidR="0074422D" w:rsidRDefault="0074422D">
          <w:pPr>
            <w:pStyle w:val="11"/>
            <w:tabs>
              <w:tab w:val="right" w:leader="dot" w:pos="9017"/>
            </w:tabs>
            <w:rPr>
              <w:rFonts w:eastAsiaTheme="minorEastAsia" w:hAnsiTheme="minorHAnsi" w:cstheme="minorBidi"/>
              <w:b w:val="0"/>
              <w:bCs w:val="0"/>
              <w:noProof/>
              <w:kern w:val="2"/>
            </w:rPr>
          </w:pPr>
          <w:hyperlink r:id="rId36" w:history="1">
            <w:r w:rsidRPr="007461FC">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_Toc503533915 \h </w:instrText>
            </w:r>
            <w:r>
              <w:rPr>
                <w:noProof/>
                <w:webHidden/>
              </w:rPr>
            </w:r>
            <w:r>
              <w:rPr>
                <w:noProof/>
                <w:webHidden/>
              </w:rPr>
              <w:fldChar w:fldCharType="separate"/>
            </w:r>
            <w:r>
              <w:rPr>
                <w:noProof/>
                <w:webHidden/>
              </w:rPr>
              <w:t>25</w:t>
            </w:r>
            <w:r>
              <w:rPr>
                <w:noProof/>
                <w:webHidden/>
              </w:rPr>
              <w:fldChar w:fldCharType="end"/>
            </w:r>
          </w:hyperlink>
        </w:p>
        <w:p w14:paraId="0C95F604"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37" w:history="1">
            <w:r w:rsidRPr="007461FC">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_Toc503533916 \h </w:instrText>
            </w:r>
            <w:r>
              <w:rPr>
                <w:noProof/>
                <w:webHidden/>
              </w:rPr>
            </w:r>
            <w:r>
              <w:rPr>
                <w:noProof/>
                <w:webHidden/>
              </w:rPr>
              <w:fldChar w:fldCharType="separate"/>
            </w:r>
            <w:r>
              <w:rPr>
                <w:noProof/>
                <w:webHidden/>
              </w:rPr>
              <w:t>25</w:t>
            </w:r>
            <w:r>
              <w:rPr>
                <w:noProof/>
                <w:webHidden/>
              </w:rPr>
              <w:fldChar w:fldCharType="end"/>
            </w:r>
          </w:hyperlink>
        </w:p>
        <w:p w14:paraId="700BA801"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38" w:history="1">
            <w:r w:rsidRPr="007461FC">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_Toc503533917 \h </w:instrText>
            </w:r>
            <w:r>
              <w:rPr>
                <w:noProof/>
                <w:webHidden/>
              </w:rPr>
            </w:r>
            <w:r>
              <w:rPr>
                <w:noProof/>
                <w:webHidden/>
              </w:rPr>
              <w:fldChar w:fldCharType="separate"/>
            </w:r>
            <w:r>
              <w:rPr>
                <w:noProof/>
                <w:webHidden/>
              </w:rPr>
              <w:t>25</w:t>
            </w:r>
            <w:r>
              <w:rPr>
                <w:noProof/>
                <w:webHidden/>
              </w:rPr>
              <w:fldChar w:fldCharType="end"/>
            </w:r>
          </w:hyperlink>
        </w:p>
        <w:p w14:paraId="0A39232E"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39" w:history="1">
            <w:r w:rsidRPr="007461FC">
              <w:rPr>
                <w:rStyle w:val="af7"/>
                <w:rFonts w:ascii="Helvetica" w:eastAsia="Times New Roman" w:hAnsi="Helvetica"/>
                <w:noProof/>
              </w:rPr>
              <w:t>Mac</w:t>
            </w:r>
            <w:r w:rsidRPr="007461FC">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_Toc503533918 \h </w:instrText>
            </w:r>
            <w:r>
              <w:rPr>
                <w:noProof/>
                <w:webHidden/>
              </w:rPr>
            </w:r>
            <w:r>
              <w:rPr>
                <w:noProof/>
                <w:webHidden/>
              </w:rPr>
              <w:fldChar w:fldCharType="separate"/>
            </w:r>
            <w:r>
              <w:rPr>
                <w:noProof/>
                <w:webHidden/>
              </w:rPr>
              <w:t>25</w:t>
            </w:r>
            <w:r>
              <w:rPr>
                <w:noProof/>
                <w:webHidden/>
              </w:rPr>
              <w:fldChar w:fldCharType="end"/>
            </w:r>
          </w:hyperlink>
        </w:p>
        <w:p w14:paraId="4D075614" w14:textId="77777777" w:rsidR="0074422D" w:rsidRDefault="0074422D">
          <w:pPr>
            <w:pStyle w:val="31"/>
            <w:tabs>
              <w:tab w:val="right" w:leader="dot" w:pos="9017"/>
            </w:tabs>
            <w:rPr>
              <w:rFonts w:eastAsiaTheme="minorEastAsia" w:hAnsiTheme="minorHAnsi" w:cstheme="minorBidi"/>
              <w:noProof/>
              <w:kern w:val="2"/>
              <w:sz w:val="24"/>
              <w:szCs w:val="24"/>
            </w:rPr>
          </w:pPr>
          <w:hyperlink r:id="rId40" w:history="1">
            <w:r w:rsidRPr="007461FC">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_Toc503533919 \h </w:instrText>
            </w:r>
            <w:r>
              <w:rPr>
                <w:noProof/>
                <w:webHidden/>
              </w:rPr>
            </w:r>
            <w:r>
              <w:rPr>
                <w:noProof/>
                <w:webHidden/>
              </w:rPr>
              <w:fldChar w:fldCharType="separate"/>
            </w:r>
            <w:r>
              <w:rPr>
                <w:noProof/>
                <w:webHidden/>
              </w:rPr>
              <w:t>25</w:t>
            </w:r>
            <w:r>
              <w:rPr>
                <w:noProof/>
                <w:webHidden/>
              </w:rPr>
              <w:fldChar w:fldCharType="end"/>
            </w:r>
          </w:hyperlink>
        </w:p>
        <w:p w14:paraId="2D7E2A36"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41" w:history="1">
            <w:r w:rsidRPr="007461FC">
              <w:rPr>
                <w:rStyle w:val="af7"/>
                <w:noProof/>
              </w:rPr>
              <w:t>Finder (Explorer)</w:t>
            </w:r>
            <w:r>
              <w:rPr>
                <w:noProof/>
                <w:webHidden/>
              </w:rPr>
              <w:tab/>
            </w:r>
            <w:r>
              <w:rPr>
                <w:noProof/>
                <w:webHidden/>
              </w:rPr>
              <w:fldChar w:fldCharType="begin"/>
            </w:r>
            <w:r>
              <w:rPr>
                <w:noProof/>
                <w:webHidden/>
              </w:rPr>
              <w:instrText xml:space="preserve"> PAGEREF _Toc503533920 \h </w:instrText>
            </w:r>
            <w:r>
              <w:rPr>
                <w:noProof/>
                <w:webHidden/>
              </w:rPr>
            </w:r>
            <w:r>
              <w:rPr>
                <w:noProof/>
                <w:webHidden/>
              </w:rPr>
              <w:fldChar w:fldCharType="separate"/>
            </w:r>
            <w:r>
              <w:rPr>
                <w:noProof/>
                <w:webHidden/>
              </w:rPr>
              <w:t>27</w:t>
            </w:r>
            <w:r>
              <w:rPr>
                <w:noProof/>
                <w:webHidden/>
              </w:rPr>
              <w:fldChar w:fldCharType="end"/>
            </w:r>
          </w:hyperlink>
        </w:p>
        <w:p w14:paraId="5C263780"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42" w:history="1">
            <w:r w:rsidRPr="007461FC">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_Toc503533921 \h </w:instrText>
            </w:r>
            <w:r>
              <w:rPr>
                <w:noProof/>
                <w:webHidden/>
              </w:rPr>
            </w:r>
            <w:r>
              <w:rPr>
                <w:noProof/>
                <w:webHidden/>
              </w:rPr>
              <w:fldChar w:fldCharType="separate"/>
            </w:r>
            <w:r>
              <w:rPr>
                <w:noProof/>
                <w:webHidden/>
              </w:rPr>
              <w:t>27</w:t>
            </w:r>
            <w:r>
              <w:rPr>
                <w:noProof/>
                <w:webHidden/>
              </w:rPr>
              <w:fldChar w:fldCharType="end"/>
            </w:r>
          </w:hyperlink>
        </w:p>
        <w:p w14:paraId="412C1A31" w14:textId="77777777" w:rsidR="0074422D" w:rsidRDefault="0074422D">
          <w:pPr>
            <w:pStyle w:val="11"/>
            <w:tabs>
              <w:tab w:val="right" w:leader="dot" w:pos="9017"/>
            </w:tabs>
            <w:rPr>
              <w:rFonts w:eastAsiaTheme="minorEastAsia" w:hAnsiTheme="minorHAnsi" w:cstheme="minorBidi"/>
              <w:b w:val="0"/>
              <w:bCs w:val="0"/>
              <w:noProof/>
              <w:kern w:val="2"/>
            </w:rPr>
          </w:pPr>
          <w:hyperlink r:id="rId43" w:history="1">
            <w:r w:rsidRPr="007461FC">
              <w:rPr>
                <w:rStyle w:val="af7"/>
                <w:rFonts w:asciiTheme="majorEastAsia" w:hAnsiTheme="majorEastAsia" w:cstheme="majorEastAsia"/>
                <w:noProof/>
              </w:rPr>
              <w:t>Mac</w:t>
            </w:r>
            <w:r w:rsidRPr="007461FC">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_Toc503533922 \h </w:instrText>
            </w:r>
            <w:r>
              <w:rPr>
                <w:noProof/>
                <w:webHidden/>
              </w:rPr>
            </w:r>
            <w:r>
              <w:rPr>
                <w:noProof/>
                <w:webHidden/>
              </w:rPr>
              <w:fldChar w:fldCharType="separate"/>
            </w:r>
            <w:r>
              <w:rPr>
                <w:noProof/>
                <w:webHidden/>
              </w:rPr>
              <w:t>27</w:t>
            </w:r>
            <w:r>
              <w:rPr>
                <w:noProof/>
                <w:webHidden/>
              </w:rPr>
              <w:fldChar w:fldCharType="end"/>
            </w:r>
          </w:hyperlink>
        </w:p>
        <w:p w14:paraId="53F5AAD5"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44" w:history="1">
            <w:r w:rsidRPr="007461FC">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_Toc503533923 \h </w:instrText>
            </w:r>
            <w:r>
              <w:rPr>
                <w:noProof/>
                <w:webHidden/>
              </w:rPr>
            </w:r>
            <w:r>
              <w:rPr>
                <w:noProof/>
                <w:webHidden/>
              </w:rPr>
              <w:fldChar w:fldCharType="separate"/>
            </w:r>
            <w:r>
              <w:rPr>
                <w:noProof/>
                <w:webHidden/>
              </w:rPr>
              <w:t>27</w:t>
            </w:r>
            <w:r>
              <w:rPr>
                <w:noProof/>
                <w:webHidden/>
              </w:rPr>
              <w:fldChar w:fldCharType="end"/>
            </w:r>
          </w:hyperlink>
        </w:p>
        <w:p w14:paraId="12A78FD6" w14:textId="77777777" w:rsidR="0074422D" w:rsidRDefault="0074422D">
          <w:pPr>
            <w:pStyle w:val="25"/>
            <w:tabs>
              <w:tab w:val="right" w:leader="dot" w:pos="9017"/>
            </w:tabs>
            <w:rPr>
              <w:rFonts w:eastAsiaTheme="minorEastAsia" w:hAnsiTheme="minorHAnsi" w:cstheme="minorBidi"/>
              <w:b w:val="0"/>
              <w:bCs w:val="0"/>
              <w:noProof/>
              <w:kern w:val="2"/>
              <w:sz w:val="24"/>
              <w:szCs w:val="24"/>
            </w:rPr>
          </w:pPr>
          <w:hyperlink r:id="rId45" w:history="1">
            <w:r w:rsidRPr="007461FC">
              <w:rPr>
                <w:rStyle w:val="af7"/>
                <w:noProof/>
                <w:lang w:val="en-GB"/>
              </w:rPr>
              <w:t>Basemapインストール方法</w:t>
            </w:r>
            <w:r>
              <w:rPr>
                <w:noProof/>
                <w:webHidden/>
              </w:rPr>
              <w:tab/>
            </w:r>
            <w:r>
              <w:rPr>
                <w:noProof/>
                <w:webHidden/>
              </w:rPr>
              <w:fldChar w:fldCharType="begin"/>
            </w:r>
            <w:r>
              <w:rPr>
                <w:noProof/>
                <w:webHidden/>
              </w:rPr>
              <w:instrText xml:space="preserve"> PAGEREF _Toc503533924 \h </w:instrText>
            </w:r>
            <w:r>
              <w:rPr>
                <w:noProof/>
                <w:webHidden/>
              </w:rPr>
            </w:r>
            <w:r>
              <w:rPr>
                <w:noProof/>
                <w:webHidden/>
              </w:rPr>
              <w:fldChar w:fldCharType="separate"/>
            </w:r>
            <w:r>
              <w:rPr>
                <w:noProof/>
                <w:webHidden/>
              </w:rPr>
              <w:t>27</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533887"/>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533888"/>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6" w:history="1">
              <w:r w:rsidR="00FA10F4" w:rsidRPr="009B5603">
                <w:rPr>
                  <w:rStyle w:val="af7"/>
                </w:rPr>
                <w:t>https://qiita.com/ma_me/items/f944101c97a4d0e4a842</w:t>
              </w:r>
            </w:hyperlink>
          </w:p>
          <w:p w14:paraId="650DC4AF" w14:textId="41A634D7" w:rsidR="00687432" w:rsidRDefault="001D6AE7" w:rsidP="00DC7005">
            <w:hyperlink r:id="rId57"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533889"/>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8"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533890"/>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60"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50B89435" w14:textId="77777777" w:rsidR="00F264E2" w:rsidRDefault="00F264E2" w:rsidP="00283C17">
      <w:pPr>
        <w:pStyle w:val="2"/>
      </w:pPr>
      <w:bookmarkStart w:id="4" w:name="_Toc503533891"/>
      <w:r>
        <w:t>git branch</w:t>
      </w:r>
      <w:bookmarkEnd w:id="4"/>
    </w:p>
    <w:tbl>
      <w:tblPr>
        <w:tblStyle w:val="afb"/>
        <w:tblW w:w="0" w:type="auto"/>
        <w:tblLook w:val="04A0" w:firstRow="1" w:lastRow="0" w:firstColumn="1" w:lastColumn="0" w:noHBand="0" w:noVBand="1"/>
      </w:tblPr>
      <w:tblGrid>
        <w:gridCol w:w="9017"/>
      </w:tblGrid>
      <w:tr w:rsidR="00F264E2" w14:paraId="2CD32B4A" w14:textId="77777777" w:rsidTr="00F264E2">
        <w:tc>
          <w:tcPr>
            <w:tcW w:w="9017" w:type="dxa"/>
          </w:tcPr>
          <w:p w14:paraId="12645513" w14:textId="77777777" w:rsidR="00F264E2" w:rsidRDefault="00F264E2" w:rsidP="00F264E2">
            <w:r>
              <w:rPr>
                <w:rFonts w:hint="eastAsia"/>
              </w:rPr>
              <w:t>ブランチを作成する時に使う。</w:t>
            </w:r>
          </w:p>
          <w:p w14:paraId="1ADDCCD1" w14:textId="77777777" w:rsidR="00DC2A98" w:rsidRDefault="00DC2A98" w:rsidP="00F264E2"/>
          <w:p w14:paraId="4A072200" w14:textId="4C15434C" w:rsidR="00DC2A98" w:rsidRDefault="00DC2A98" w:rsidP="00F264E2">
            <w:pPr>
              <w:rPr>
                <w:rFonts w:hint="eastAsia"/>
              </w:rPr>
            </w:pPr>
            <w:r>
              <w:t xml:space="preserve">   git branch develop </w:t>
            </w:r>
            <w:r>
              <w:rPr>
                <w:rFonts w:hint="eastAsia"/>
              </w:rPr>
              <w:t>を実行すると、</w:t>
            </w:r>
            <w:r>
              <w:t>develop</w:t>
            </w:r>
            <w:r>
              <w:rPr>
                <w:rFonts w:hint="eastAsia"/>
              </w:rPr>
              <w:t>というブランチが作成される。</w:t>
            </w:r>
          </w:p>
          <w:p w14:paraId="7FBA957E" w14:textId="46F7EB90" w:rsidR="00DC2A98" w:rsidRDefault="00DC2A98" w:rsidP="00F264E2">
            <w:pPr>
              <w:rPr>
                <w:rFonts w:hint="eastAsia"/>
              </w:rPr>
            </w:pPr>
            <w:r>
              <w:rPr>
                <w:rFonts w:hint="eastAsia"/>
              </w:rPr>
              <w:t xml:space="preserve">　</w:t>
            </w:r>
            <w:r>
              <w:t>git branch</w:t>
            </w:r>
            <w:r>
              <w:rPr>
                <w:rFonts w:hint="eastAsia"/>
              </w:rPr>
              <w:t>を実行すると、２つのブランチが存在することが確認出来る。</w:t>
            </w:r>
            <w:r>
              <w:t xml:space="preserve">  *(</w:t>
            </w:r>
            <w:r>
              <w:rPr>
                <w:rFonts w:hint="eastAsia"/>
              </w:rPr>
              <w:t>アスタリスク</w:t>
            </w:r>
            <w:r>
              <w:t>)</w:t>
            </w:r>
            <w:r>
              <w:rPr>
                <w:rFonts w:hint="eastAsia"/>
              </w:rPr>
              <w:t>が付いている方が、現在の作業対象になっているらしい。</w:t>
            </w:r>
          </w:p>
          <w:p w14:paraId="3014CECE" w14:textId="77777777" w:rsidR="00DC2A98" w:rsidRDefault="00DC2A98" w:rsidP="00F264E2">
            <w:pPr>
              <w:rPr>
                <w:rFonts w:hint="eastAsia"/>
              </w:rPr>
            </w:pPr>
          </w:p>
          <w:p w14:paraId="294E7700" w14:textId="5DA028DA" w:rsidR="00DC2A98" w:rsidRPr="00DC2A98" w:rsidRDefault="00DC2A98" w:rsidP="00F264E2">
            <w:pPr>
              <w:rPr>
                <w:rFonts w:hint="eastAsia"/>
              </w:rPr>
            </w:pPr>
            <w:r>
              <w:rPr>
                <w:rFonts w:hint="eastAsia"/>
              </w:rPr>
              <w:t xml:space="preserve">　・・・</w:t>
            </w:r>
            <w:r w:rsidRPr="00DC2A98">
              <w:rPr>
                <w:rFonts w:hint="eastAsia"/>
                <w:color w:val="FF0000"/>
              </w:rPr>
              <w:t>ちょっと何を言っているのかわからない。ちゃんと調べる必要がある。</w:t>
            </w:r>
          </w:p>
          <w:p w14:paraId="2E206909" w14:textId="77777777" w:rsidR="00F264E2" w:rsidRDefault="00F264E2" w:rsidP="00F264E2">
            <w:pPr>
              <w:rPr>
                <w:rFonts w:hint="eastAsia"/>
              </w:rPr>
            </w:pPr>
          </w:p>
          <w:p w14:paraId="48FED67D" w14:textId="34713D63" w:rsidR="00F264E2" w:rsidRDefault="00DC2A98" w:rsidP="00F264E2">
            <w:pPr>
              <w:rPr>
                <w:rFonts w:hint="eastAsia"/>
              </w:rPr>
            </w:pPr>
            <w:r>
              <w:rPr>
                <w:rFonts w:hint="eastAsia"/>
                <w:noProof/>
              </w:rPr>
              <w:drawing>
                <wp:inline distT="0" distB="0" distL="0" distR="0" wp14:anchorId="774CD415" wp14:editId="0EBD9A86">
                  <wp:extent cx="5732145" cy="2080260"/>
                  <wp:effectExtent l="0" t="0" r="8255"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2080260"/>
                          </a:xfrm>
                          <a:prstGeom prst="rect">
                            <a:avLst/>
                          </a:prstGeom>
                        </pic:spPr>
                      </pic:pic>
                    </a:graphicData>
                  </a:graphic>
                </wp:inline>
              </w:drawing>
            </w:r>
          </w:p>
          <w:p w14:paraId="2C6A3B6A" w14:textId="77777777" w:rsidR="00F264E2" w:rsidRDefault="00F264E2" w:rsidP="00F264E2"/>
          <w:p w14:paraId="7A410E6B" w14:textId="2D50DE13" w:rsidR="00F264E2" w:rsidRPr="00F264E2" w:rsidRDefault="00F264E2" w:rsidP="00F264E2">
            <w:pPr>
              <w:rPr>
                <w:rFonts w:hint="eastAsia"/>
              </w:rPr>
            </w:pPr>
          </w:p>
        </w:tc>
      </w:tr>
      <w:tr w:rsidR="00F264E2" w14:paraId="2A9125B6" w14:textId="77777777" w:rsidTr="00F264E2">
        <w:tc>
          <w:tcPr>
            <w:tcW w:w="9017" w:type="dxa"/>
          </w:tcPr>
          <w:p w14:paraId="3C3078A5" w14:textId="77777777" w:rsidR="00F264E2" w:rsidRDefault="00F264E2" w:rsidP="00F264E2"/>
        </w:tc>
      </w:tr>
      <w:tr w:rsidR="00F264E2" w14:paraId="1D1313C4" w14:textId="77777777" w:rsidTr="00F264E2">
        <w:tc>
          <w:tcPr>
            <w:tcW w:w="9017" w:type="dxa"/>
          </w:tcPr>
          <w:p w14:paraId="1D6093CE" w14:textId="77777777" w:rsidR="00F264E2" w:rsidRDefault="00F264E2" w:rsidP="00F264E2"/>
        </w:tc>
      </w:tr>
      <w:tr w:rsidR="00F264E2" w14:paraId="4D926017" w14:textId="77777777" w:rsidTr="00F264E2">
        <w:tc>
          <w:tcPr>
            <w:tcW w:w="9017" w:type="dxa"/>
          </w:tcPr>
          <w:p w14:paraId="7FE9F614" w14:textId="77777777" w:rsidR="00F264E2" w:rsidRDefault="00F264E2" w:rsidP="00F264E2"/>
        </w:tc>
      </w:tr>
    </w:tbl>
    <w:p w14:paraId="6A898E01" w14:textId="77777777" w:rsidR="00F264E2" w:rsidRDefault="00F264E2" w:rsidP="00F264E2"/>
    <w:p w14:paraId="3A19B095" w14:textId="77777777" w:rsidR="00F264E2" w:rsidRDefault="00F264E2" w:rsidP="00F264E2"/>
    <w:p w14:paraId="0698040C" w14:textId="77777777" w:rsidR="00F264E2" w:rsidRPr="00F264E2" w:rsidRDefault="00F264E2" w:rsidP="00F264E2"/>
    <w:p w14:paraId="0777EF0C" w14:textId="77777777" w:rsidR="00283C17" w:rsidRDefault="00283C17" w:rsidP="00283C17">
      <w:pPr>
        <w:pStyle w:val="2"/>
      </w:pPr>
      <w:bookmarkStart w:id="5" w:name="_Toc503533892"/>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2563481C" w:rsidR="00196091" w:rsidRDefault="00196091" w:rsidP="00196091">
            <w:pPr>
              <w:pStyle w:val="3"/>
              <w:outlineLvl w:val="2"/>
            </w:pPr>
            <w:bookmarkStart w:id="6" w:name="_Toc503533893"/>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lastRenderedPageBreak/>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52793E6E" w:rsidR="00AC08A2" w:rsidRDefault="00B6120D" w:rsidP="00196091">
            <w:r>
              <w:lastRenderedPageBreak/>
              <w:t>git merge –abort</w:t>
            </w:r>
          </w:p>
          <w:p w14:paraId="436C1B62" w14:textId="77777777" w:rsidR="00B6120D" w:rsidRDefault="00B6120D" w:rsidP="00196091"/>
          <w:p w14:paraId="105CF1AF" w14:textId="711F4707" w:rsidR="00B6120D" w:rsidRDefault="00B6120D" w:rsidP="00196091">
            <w:r>
              <w:rPr>
                <w:rFonts w:hint="eastAsia"/>
              </w:rPr>
              <w:t>コンフリクトが解消されない場合、マージ開始前の状態に戻してくれる。</w:t>
            </w:r>
          </w:p>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533894"/>
      <w:r>
        <w:t>Conflict</w:t>
      </w:r>
      <w:bookmarkEnd w:id="7"/>
    </w:p>
    <w:p w14:paraId="615BA418" w14:textId="13B323C8" w:rsidR="00E12EE2" w:rsidRDefault="00E12EE2" w:rsidP="00283C17">
      <w:pPr>
        <w:pStyle w:val="2"/>
      </w:pPr>
      <w:bookmarkStart w:id="8" w:name="_Toc503533895"/>
      <w:r>
        <w:t>Diff</w:t>
      </w:r>
      <w:bookmarkEnd w:id="8"/>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6275B825" w:rsidR="00BA6240" w:rsidRDefault="00754F13" w:rsidP="00283C17">
      <w:pPr>
        <w:pStyle w:val="2"/>
      </w:pPr>
      <w:bookmarkStart w:id="9" w:name="_Toc503533896"/>
      <w:proofErr w:type="spellStart"/>
      <w:r>
        <w:t>q</w:t>
      </w:r>
      <w:r w:rsidR="00BA6240">
        <w:t>git</w:t>
      </w:r>
      <w:proofErr w:type="spellEnd"/>
      <w:r w:rsidR="00BA6240">
        <w:t xml:space="preserve"> log</w:t>
      </w:r>
      <w:bookmarkEnd w:id="9"/>
    </w:p>
    <w:p w14:paraId="0098D517" w14:textId="77777777" w:rsidR="00BA6240" w:rsidRDefault="00BA6240" w:rsidP="007B7BC0"/>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lastRenderedPageBreak/>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0B7B491F" w14:textId="259F2B50" w:rsidR="0030473C" w:rsidRDefault="0030473C" w:rsidP="0030473C">
            <w:pPr>
              <w:rPr>
                <w:rFonts w:hint="eastAsia"/>
              </w:rPr>
            </w:pPr>
            <w:r>
              <w:t xml:space="preserve">–p : </w:t>
            </w:r>
            <w:r w:rsidR="00EF6378">
              <w:rPr>
                <w:rFonts w:hint="eastAsia"/>
              </w:rPr>
              <w:t>任意の</w:t>
            </w:r>
            <w:r>
              <w:rPr>
                <w:rFonts w:hint="eastAsia"/>
              </w:rPr>
              <w:t>ファイルの変更履歴</w:t>
            </w:r>
            <w:r w:rsidR="00EF6378">
              <w:rPr>
                <w:rFonts w:hint="eastAsia"/>
              </w:rPr>
              <w:t>を表示する</w:t>
            </w:r>
          </w:p>
          <w:p w14:paraId="664D70F4" w14:textId="77777777" w:rsidR="00EF6378" w:rsidRPr="00EF6378" w:rsidRDefault="00EF6378" w:rsidP="0030473C"/>
          <w:p w14:paraId="13B0E36F" w14:textId="77777777" w:rsidR="00EF6378" w:rsidRPr="00EF6378" w:rsidRDefault="00EF6378" w:rsidP="0030473C">
            <w:pPr>
              <w:rPr>
                <w:rFonts w:hint="eastAsia"/>
              </w:rPr>
            </w:pPr>
          </w:p>
          <w:p w14:paraId="0411E382" w14:textId="77777777" w:rsidR="00EF6378" w:rsidRDefault="00EF6378" w:rsidP="0030473C">
            <w:pPr>
              <w:rPr>
                <w:rFonts w:hint="eastAsia"/>
              </w:rPr>
            </w:pPr>
          </w:p>
          <w:p w14:paraId="797F29BB" w14:textId="2B76E6A6" w:rsidR="00EF6378" w:rsidRPr="00EF6378" w:rsidRDefault="00EF6378" w:rsidP="0030473C">
            <w:pPr>
              <w:rPr>
                <w:rFonts w:hint="eastAsia"/>
              </w:rPr>
            </w:pP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proofErr w:type="spellStart"/>
            <w:r w:rsidR="0012308B">
              <w:t>diffstat</w:t>
            </w:r>
            <w:proofErr w:type="spellEnd"/>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proofErr w:type="spellStart"/>
            <w:r>
              <w:t>diffstat</w:t>
            </w:r>
            <w:proofErr w:type="spellEnd"/>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p>
          <w:p w14:paraId="2318173F" w14:textId="77777777" w:rsidR="003A7DD5" w:rsidRDefault="003A7DD5" w:rsidP="0030473C"/>
          <w:p w14:paraId="6E40820F" w14:textId="5DCA1A1B" w:rsidR="003A7DD5" w:rsidRDefault="003A7DD5" w:rsidP="0030473C">
            <w:pPr>
              <w:rPr>
                <w:rFonts w:hint="eastAsia"/>
              </w:rPr>
            </w:pPr>
            <w:r>
              <w:rPr>
                <w:rFonts w:hint="eastAsia"/>
                <w:noProof/>
              </w:rPr>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68" w:history="1">
              <w:r w:rsidRPr="00F574A3">
                <w:rPr>
                  <w:rStyle w:val="af7"/>
                </w:rPr>
                <w:t>https://qiita.com/take4s5i/items/15d8648405f4e7ea3039</w:t>
              </w:r>
            </w:hyperlink>
          </w:p>
          <w:p w14:paraId="6CD41137" w14:textId="19262C62" w:rsidR="007B7BC0" w:rsidRDefault="007B7BC0" w:rsidP="0030473C"/>
        </w:tc>
      </w:tr>
      <w:tr w:rsidR="005A10A2" w14:paraId="3C629E97" w14:textId="77777777" w:rsidTr="0030473C">
        <w:tc>
          <w:tcPr>
            <w:tcW w:w="9017" w:type="dxa"/>
          </w:tcPr>
          <w:p w14:paraId="2E6AD934" w14:textId="5C2BA765" w:rsidR="005A10A2" w:rsidRPr="005A10A2" w:rsidRDefault="005A10A2" w:rsidP="0030473C">
            <w:pPr>
              <w:rPr>
                <w:color w:val="FF0000"/>
              </w:rPr>
            </w:pPr>
            <w:r w:rsidRPr="005A10A2">
              <w:t xml:space="preserve">git log --all </w:t>
            </w:r>
            <w:r w:rsidRPr="005A10A2">
              <w:rPr>
                <w:color w:val="FF0000"/>
              </w:rPr>
              <w:t>--graph --pretty=</w:t>
            </w:r>
            <w:proofErr w:type="spellStart"/>
            <w:r w:rsidRPr="005A10A2">
              <w:rPr>
                <w:color w:val="FF0000"/>
              </w:rPr>
              <w:t>oneline</w:t>
            </w:r>
            <w:proofErr w:type="spellEnd"/>
          </w:p>
          <w:p w14:paraId="1656FA40" w14:textId="77777777" w:rsidR="005A10A2" w:rsidRDefault="005A10A2" w:rsidP="0030473C"/>
          <w:p w14:paraId="21CB20ED" w14:textId="4724B537" w:rsidR="005A10A2" w:rsidRDefault="005A10A2" w:rsidP="0030473C">
            <w:r>
              <w:t xml:space="preserve">git log </w:t>
            </w:r>
            <w:r>
              <w:rPr>
                <w:rFonts w:hint="eastAsia"/>
              </w:rPr>
              <w:t>をグラフ化してくれる。</w:t>
            </w:r>
          </w:p>
          <w:p w14:paraId="5818B0EB" w14:textId="77777777" w:rsidR="007E4867" w:rsidRDefault="007E4867" w:rsidP="0030473C"/>
          <w:p w14:paraId="4648191D" w14:textId="77777777" w:rsidR="007E4867" w:rsidRDefault="007E4867" w:rsidP="0030473C"/>
          <w:p w14:paraId="5E774574" w14:textId="48EECDC8" w:rsidR="00536544" w:rsidRDefault="00536544" w:rsidP="0030473C">
            <w:r>
              <w:t xml:space="preserve">--pretty </w:t>
            </w:r>
            <w:r>
              <w:rPr>
                <w:rFonts w:hint="eastAsia"/>
              </w:rPr>
              <w:t>の形式はいくつかある。</w:t>
            </w:r>
            <w:proofErr w:type="spellStart"/>
            <w:r>
              <w:t>Oneline</w:t>
            </w:r>
            <w:proofErr w:type="spellEnd"/>
            <w:r>
              <w:t>, short, medium, full, fuller</w:t>
            </w:r>
            <w:r>
              <w:rPr>
                <w:rFonts w:hint="eastAsia"/>
              </w:rPr>
              <w:t>など。</w:t>
            </w:r>
          </w:p>
          <w:p w14:paraId="20B064A9" w14:textId="77777777" w:rsidR="00536544" w:rsidRDefault="00536544" w:rsidP="0030473C"/>
          <w:p w14:paraId="2931A956" w14:textId="77777777" w:rsidR="00536544" w:rsidRDefault="00536544" w:rsidP="00536544">
            <w:r>
              <w:t xml:space="preserve">       o   </w:t>
            </w:r>
            <w:proofErr w:type="spellStart"/>
            <w:r>
              <w:t>oneline</w:t>
            </w:r>
            <w:proofErr w:type="spellEnd"/>
          </w:p>
          <w:p w14:paraId="713A084E" w14:textId="77777777" w:rsidR="00536544" w:rsidRDefault="00536544" w:rsidP="00536544"/>
          <w:p w14:paraId="5A5D7DCA" w14:textId="77777777" w:rsidR="00536544" w:rsidRDefault="00536544" w:rsidP="00536544">
            <w:r>
              <w:t xml:space="preserve">               &lt;sha1&gt; &lt;title line&gt;</w:t>
            </w:r>
          </w:p>
          <w:p w14:paraId="4FAF8620" w14:textId="77777777" w:rsidR="00536544" w:rsidRDefault="00536544" w:rsidP="00536544"/>
          <w:p w14:paraId="1BB94801" w14:textId="77777777" w:rsidR="00536544" w:rsidRDefault="00536544" w:rsidP="00536544">
            <w:r>
              <w:t xml:space="preserve">           This is designed to be as compact as possible.</w:t>
            </w:r>
          </w:p>
          <w:p w14:paraId="2E0C01B1" w14:textId="77777777" w:rsidR="00536544" w:rsidRDefault="00536544" w:rsidP="00536544"/>
          <w:p w14:paraId="1DA9A70A" w14:textId="77777777" w:rsidR="00536544" w:rsidRDefault="00536544" w:rsidP="00536544">
            <w:r>
              <w:t xml:space="preserve">       o   short</w:t>
            </w:r>
          </w:p>
          <w:p w14:paraId="1079E5E8" w14:textId="77777777" w:rsidR="00536544" w:rsidRDefault="00536544" w:rsidP="00536544"/>
          <w:p w14:paraId="2F759C65" w14:textId="77777777" w:rsidR="00536544" w:rsidRDefault="00536544" w:rsidP="00536544">
            <w:r>
              <w:t xml:space="preserve">               commit &lt;sha1&gt;</w:t>
            </w:r>
          </w:p>
          <w:p w14:paraId="4DFDA17D" w14:textId="77777777" w:rsidR="00536544" w:rsidRDefault="00536544" w:rsidP="00536544">
            <w:r>
              <w:t xml:space="preserve">               Author: &lt;author&gt;</w:t>
            </w:r>
          </w:p>
          <w:p w14:paraId="1629073D" w14:textId="77777777" w:rsidR="00536544" w:rsidRDefault="00536544" w:rsidP="00536544"/>
          <w:p w14:paraId="3F0765EF" w14:textId="77777777" w:rsidR="00536544" w:rsidRDefault="00536544" w:rsidP="00536544">
            <w:r>
              <w:t xml:space="preserve">               &lt;title line&gt;</w:t>
            </w:r>
          </w:p>
          <w:p w14:paraId="19DE5333" w14:textId="77777777" w:rsidR="00536544" w:rsidRDefault="00536544" w:rsidP="00536544"/>
          <w:p w14:paraId="012A890C" w14:textId="77777777" w:rsidR="00536544" w:rsidRDefault="00536544" w:rsidP="00536544"/>
          <w:p w14:paraId="57D849B4" w14:textId="77777777" w:rsidR="00536544" w:rsidRDefault="00536544" w:rsidP="00536544">
            <w:r>
              <w:t xml:space="preserve">       o   medium</w:t>
            </w:r>
          </w:p>
          <w:p w14:paraId="1F906F03" w14:textId="77777777" w:rsidR="00536544" w:rsidRDefault="00536544" w:rsidP="00536544"/>
          <w:p w14:paraId="02FF8542" w14:textId="77777777" w:rsidR="00536544" w:rsidRDefault="00536544" w:rsidP="00536544">
            <w:r>
              <w:t xml:space="preserve">               commit &lt;sha1&gt;</w:t>
            </w:r>
          </w:p>
          <w:p w14:paraId="1FA7ED2D" w14:textId="77777777" w:rsidR="00536544" w:rsidRDefault="00536544" w:rsidP="00536544">
            <w:r>
              <w:t xml:space="preserve">               Author: &lt;author&gt;</w:t>
            </w:r>
          </w:p>
          <w:p w14:paraId="084293AC" w14:textId="77777777" w:rsidR="00536544" w:rsidRDefault="00536544" w:rsidP="00536544">
            <w:r>
              <w:t xml:space="preserve">               Date:   &lt;author date&gt;</w:t>
            </w:r>
          </w:p>
          <w:p w14:paraId="7D27DA10" w14:textId="77777777" w:rsidR="00536544" w:rsidRDefault="00536544" w:rsidP="00536544"/>
          <w:p w14:paraId="7CE59AEF" w14:textId="77777777" w:rsidR="00536544" w:rsidRDefault="00536544" w:rsidP="00536544">
            <w:r>
              <w:t xml:space="preserve">               &lt;title line&gt;</w:t>
            </w:r>
          </w:p>
          <w:p w14:paraId="0F75BE3C" w14:textId="77777777" w:rsidR="00536544" w:rsidRDefault="00536544" w:rsidP="00536544"/>
          <w:p w14:paraId="330FBD91" w14:textId="77777777" w:rsidR="00536544" w:rsidRDefault="00536544" w:rsidP="00536544">
            <w:r>
              <w:t xml:space="preserve">               &lt;full commit message&gt;</w:t>
            </w:r>
          </w:p>
          <w:p w14:paraId="7DE83F3C" w14:textId="77777777" w:rsidR="00536544" w:rsidRDefault="00536544" w:rsidP="00536544"/>
          <w:p w14:paraId="51CEDFA6" w14:textId="77777777" w:rsidR="00536544" w:rsidRDefault="00536544" w:rsidP="00536544">
            <w:r>
              <w:t xml:space="preserve">       o   full</w:t>
            </w:r>
          </w:p>
          <w:p w14:paraId="0866D114" w14:textId="77777777" w:rsidR="00536544" w:rsidRDefault="00536544" w:rsidP="00536544"/>
          <w:p w14:paraId="6B6FA3B6" w14:textId="77777777" w:rsidR="00536544" w:rsidRDefault="00536544" w:rsidP="00536544">
            <w:r>
              <w:t xml:space="preserve">               commit &lt;sha1&gt;</w:t>
            </w:r>
          </w:p>
          <w:p w14:paraId="34E866D8" w14:textId="77777777" w:rsidR="00536544" w:rsidRDefault="00536544" w:rsidP="00536544">
            <w:r>
              <w:t xml:space="preserve">               Author: &lt;author&gt;</w:t>
            </w:r>
            <w:bookmarkStart w:id="10" w:name="_GoBack"/>
            <w:bookmarkEnd w:id="10"/>
          </w:p>
          <w:p w14:paraId="52BE2B55" w14:textId="77777777" w:rsidR="00536544" w:rsidRDefault="00536544" w:rsidP="00536544">
            <w:r>
              <w:t xml:space="preserve">               Commit: &lt;committer&gt;</w:t>
            </w:r>
          </w:p>
          <w:p w14:paraId="649144ED" w14:textId="77777777" w:rsidR="00536544" w:rsidRDefault="00536544" w:rsidP="00536544"/>
          <w:p w14:paraId="340E2B43" w14:textId="77777777" w:rsidR="00536544" w:rsidRDefault="00536544" w:rsidP="00536544">
            <w:r>
              <w:t xml:space="preserve">               &lt;title line&gt;</w:t>
            </w:r>
          </w:p>
          <w:p w14:paraId="1E9E8A26" w14:textId="77777777" w:rsidR="00536544" w:rsidRDefault="00536544" w:rsidP="00536544"/>
          <w:p w14:paraId="4326A15B" w14:textId="77777777" w:rsidR="00536544" w:rsidRDefault="00536544" w:rsidP="00536544">
            <w:r>
              <w:t xml:space="preserve">               &lt;full commit message&gt;</w:t>
            </w:r>
            <w:r>
              <w:tab/>
            </w:r>
            <w:r>
              <w:tab/>
            </w:r>
            <w:r>
              <w:tab/>
              <w:t xml:space="preserve">   </w:t>
            </w:r>
          </w:p>
          <w:p w14:paraId="3C08F9D3" w14:textId="77777777" w:rsidR="00536544" w:rsidRDefault="00536544" w:rsidP="00536544">
            <w:r>
              <w:tab/>
            </w:r>
            <w:r>
              <w:tab/>
            </w:r>
            <w:r>
              <w:tab/>
              <w:t xml:space="preserve">   </w:t>
            </w:r>
          </w:p>
          <w:p w14:paraId="3F64DE5B" w14:textId="77777777" w:rsidR="00536544" w:rsidRDefault="00536544" w:rsidP="00536544">
            <w:r>
              <w:t xml:space="preserve">       o   fuller</w:t>
            </w:r>
          </w:p>
          <w:p w14:paraId="1BB32692" w14:textId="77777777" w:rsidR="00536544" w:rsidRDefault="00536544" w:rsidP="00536544"/>
          <w:p w14:paraId="42DB7CE4" w14:textId="77777777" w:rsidR="00536544" w:rsidRDefault="00536544" w:rsidP="00536544">
            <w:r>
              <w:t xml:space="preserve">               commit &lt;sha1&gt;</w:t>
            </w:r>
          </w:p>
          <w:p w14:paraId="79530619" w14:textId="77777777" w:rsidR="00536544" w:rsidRDefault="00536544" w:rsidP="00536544">
            <w:r>
              <w:t xml:space="preserve">               Author:     &lt;author&gt;</w:t>
            </w:r>
          </w:p>
          <w:p w14:paraId="011DF408" w14:textId="77777777" w:rsidR="00536544" w:rsidRDefault="00536544" w:rsidP="00536544">
            <w:r>
              <w:t xml:space="preserve">               </w:t>
            </w:r>
            <w:proofErr w:type="spellStart"/>
            <w:r>
              <w:t>AuthorDate</w:t>
            </w:r>
            <w:proofErr w:type="spellEnd"/>
            <w:r>
              <w:t>: &lt;author date&gt;</w:t>
            </w:r>
          </w:p>
          <w:p w14:paraId="75278FA0" w14:textId="77777777" w:rsidR="00536544" w:rsidRDefault="00536544" w:rsidP="00536544">
            <w:r>
              <w:t xml:space="preserve">               Commit:     &lt;committer&gt;</w:t>
            </w:r>
          </w:p>
          <w:p w14:paraId="09BDDA3A" w14:textId="77777777" w:rsidR="00536544" w:rsidRDefault="00536544" w:rsidP="00536544">
            <w:r>
              <w:t xml:space="preserve">               </w:t>
            </w:r>
            <w:proofErr w:type="spellStart"/>
            <w:r>
              <w:t>CommitDate</w:t>
            </w:r>
            <w:proofErr w:type="spellEnd"/>
            <w:r>
              <w:t>: &lt;committer date&gt;</w:t>
            </w:r>
          </w:p>
          <w:p w14:paraId="53698DB4" w14:textId="77777777" w:rsidR="00536544" w:rsidRDefault="00536544" w:rsidP="00536544"/>
          <w:p w14:paraId="136E19CB" w14:textId="77777777" w:rsidR="00536544" w:rsidRDefault="00536544" w:rsidP="00536544">
            <w:r>
              <w:lastRenderedPageBreak/>
              <w:t xml:space="preserve">               &lt;title line&gt;</w:t>
            </w:r>
          </w:p>
          <w:p w14:paraId="01E04DB4" w14:textId="77777777" w:rsidR="00536544" w:rsidRDefault="00536544" w:rsidP="00536544"/>
          <w:p w14:paraId="15119469" w14:textId="77777777" w:rsidR="00536544" w:rsidRDefault="00536544" w:rsidP="00536544">
            <w:r>
              <w:t xml:space="preserve">               &lt;full commit message&gt;</w:t>
            </w:r>
          </w:p>
          <w:p w14:paraId="1603EF17" w14:textId="77777777" w:rsidR="00955F91" w:rsidRDefault="00955F91" w:rsidP="0030473C"/>
          <w:p w14:paraId="2FF7FC47" w14:textId="77777777" w:rsidR="00955F91" w:rsidRDefault="00955F91" w:rsidP="0030473C"/>
          <w:p w14:paraId="11C1BB77" w14:textId="77777777" w:rsidR="005A10A2" w:rsidRDefault="005A10A2" w:rsidP="0030473C"/>
          <w:p w14:paraId="50417BAD" w14:textId="256332C4" w:rsidR="005A10A2" w:rsidRDefault="005A10A2" w:rsidP="0030473C">
            <w:r>
              <w:rPr>
                <w:noProof/>
              </w:rPr>
              <w:drawing>
                <wp:inline distT="0" distB="0" distL="0" distR="0" wp14:anchorId="699F6164" wp14:editId="595B158F">
                  <wp:extent cx="5732145" cy="2910840"/>
                  <wp:effectExtent l="0" t="0" r="8255" b="1016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B328591" w14:textId="77777777" w:rsidR="005A10A2" w:rsidRDefault="005A10A2" w:rsidP="0030473C"/>
          <w:p w14:paraId="5C3B1731" w14:textId="77777777" w:rsidR="005A10A2" w:rsidRPr="005A10A2" w:rsidRDefault="005A10A2" w:rsidP="0030473C"/>
          <w:p w14:paraId="541B6B45" w14:textId="77777777" w:rsidR="005A10A2" w:rsidRDefault="005A10A2" w:rsidP="0030473C"/>
          <w:p w14:paraId="5B288426" w14:textId="77777777" w:rsidR="005A10A2" w:rsidRPr="007B7BC0" w:rsidRDefault="005A10A2" w:rsidP="0030473C"/>
        </w:tc>
      </w:tr>
    </w:tbl>
    <w:p w14:paraId="77DA2BF6" w14:textId="77777777" w:rsidR="0030473C" w:rsidRDefault="0030473C" w:rsidP="0030473C"/>
    <w:p w14:paraId="376FB6EA" w14:textId="2E9BA145" w:rsidR="009E3ABB" w:rsidRPr="00B718B5" w:rsidRDefault="0074422D" w:rsidP="007A5DB2">
      <w:pPr>
        <w:pStyle w:val="2"/>
      </w:pPr>
      <w:bookmarkStart w:id="11" w:name="_Toc503533897"/>
      <w:r>
        <w:t>g</w:t>
      </w:r>
      <w:r w:rsidR="009E3ABB">
        <w:t xml:space="preserve">it </w:t>
      </w:r>
      <w:proofErr w:type="gramStart"/>
      <w:r w:rsidR="009E3ABB">
        <w:t>pull</w:t>
      </w:r>
      <w:r w:rsidR="007A5DB2">
        <w:t xml:space="preserve"> :</w:t>
      </w:r>
      <w:proofErr w:type="gramEnd"/>
      <w:r w:rsidR="007A5DB2">
        <w:t xml:space="preserve"> </w:t>
      </w:r>
      <w:r w:rsidR="00B718B5" w:rsidRPr="00B718B5">
        <w:t>Fetch from and integrate with another repository</w:t>
      </w:r>
      <w:bookmarkEnd w:id="11"/>
    </w:p>
    <w:tbl>
      <w:tblPr>
        <w:tblStyle w:val="afb"/>
        <w:tblW w:w="0" w:type="auto"/>
        <w:tblLook w:val="04A0" w:firstRow="1" w:lastRow="0" w:firstColumn="1" w:lastColumn="0" w:noHBand="0" w:noVBand="1"/>
      </w:tblPr>
      <w:tblGrid>
        <w:gridCol w:w="9017"/>
      </w:tblGrid>
      <w:tr w:rsidR="007A5DB2" w14:paraId="3DF779BB" w14:textId="77777777" w:rsidTr="007A5DB2">
        <w:tc>
          <w:tcPr>
            <w:tcW w:w="9017" w:type="dxa"/>
          </w:tcPr>
          <w:p w14:paraId="4DA591F2" w14:textId="77777777" w:rsidR="0074422D" w:rsidRDefault="0074422D" w:rsidP="0030473C"/>
          <w:p w14:paraId="2A4461AA" w14:textId="288BCA5E" w:rsidR="007A5DB2" w:rsidRDefault="00FC1340" w:rsidP="0030473C">
            <w:r>
              <w:t>git pull = git fetch + git merge origin/master</w:t>
            </w:r>
          </w:p>
          <w:p w14:paraId="1C6374F3" w14:textId="77777777" w:rsidR="00FC1340" w:rsidRDefault="00FC1340" w:rsidP="0030473C"/>
          <w:p w14:paraId="4631FBC4" w14:textId="28189FBE" w:rsidR="00FC1340" w:rsidRDefault="00FC1340" w:rsidP="0030473C">
            <w:hyperlink r:id="rId70" w:history="1">
              <w:r w:rsidRPr="00F574A3">
                <w:rPr>
                  <w:rStyle w:val="af7"/>
                </w:rPr>
                <w:t>https://qiita.com/osamu1203/items/cb94ef9da02e1ec3e921</w:t>
              </w:r>
            </w:hyperlink>
          </w:p>
          <w:p w14:paraId="7D2A9743" w14:textId="7ACC850E" w:rsidR="0074422D" w:rsidRDefault="0074422D" w:rsidP="0030473C">
            <w:hyperlink r:id="rId71" w:history="1">
              <w:r w:rsidRPr="00F574A3">
                <w:rPr>
                  <w:rStyle w:val="af7"/>
                </w:rPr>
                <w:t>https://qiita.com/takakuda/items/2123e37733445f69f0ff</w:t>
              </w:r>
            </w:hyperlink>
          </w:p>
          <w:p w14:paraId="4C5CCB03" w14:textId="77777777" w:rsidR="0074422D" w:rsidRDefault="0074422D" w:rsidP="0030473C"/>
          <w:p w14:paraId="5613502C" w14:textId="0D6A685A" w:rsidR="00FC1340" w:rsidRDefault="00FC1340" w:rsidP="0030473C"/>
        </w:tc>
      </w:tr>
      <w:tr w:rsidR="007A5DB2" w14:paraId="2DBA965A" w14:textId="77777777" w:rsidTr="007A5DB2">
        <w:tc>
          <w:tcPr>
            <w:tcW w:w="9017" w:type="dxa"/>
          </w:tcPr>
          <w:p w14:paraId="5A05DB4A" w14:textId="77777777" w:rsidR="007A5DB2" w:rsidRDefault="007A5DB2" w:rsidP="0030473C"/>
        </w:tc>
      </w:tr>
      <w:tr w:rsidR="007A5DB2" w14:paraId="6CA6551B" w14:textId="77777777" w:rsidTr="007A5DB2">
        <w:tc>
          <w:tcPr>
            <w:tcW w:w="9017" w:type="dxa"/>
          </w:tcPr>
          <w:p w14:paraId="6A26C6D2" w14:textId="77777777" w:rsidR="007A5DB2" w:rsidRDefault="007A5DB2" w:rsidP="0030473C"/>
        </w:tc>
      </w:tr>
      <w:tr w:rsidR="007A5DB2" w14:paraId="7C581551" w14:textId="77777777" w:rsidTr="007A5DB2">
        <w:tc>
          <w:tcPr>
            <w:tcW w:w="9017" w:type="dxa"/>
          </w:tcPr>
          <w:p w14:paraId="441BDF73" w14:textId="77777777" w:rsidR="007A5DB2" w:rsidRDefault="007A5DB2" w:rsidP="0030473C"/>
        </w:tc>
      </w:tr>
    </w:tbl>
    <w:p w14:paraId="39795947" w14:textId="77777777" w:rsidR="009E3ABB" w:rsidRDefault="009E3ABB" w:rsidP="0030473C"/>
    <w:p w14:paraId="7FC1FAD9" w14:textId="08650BF0" w:rsidR="0074422D" w:rsidRDefault="0074422D" w:rsidP="0074422D">
      <w:pPr>
        <w:pStyle w:val="2"/>
      </w:pPr>
      <w:r>
        <w:t xml:space="preserve">master </w:t>
      </w:r>
      <w:r>
        <w:rPr>
          <w:rFonts w:hint="eastAsia"/>
        </w:rPr>
        <w:t>と</w:t>
      </w:r>
      <w:r>
        <w:t xml:space="preserve"> origin/master</w:t>
      </w:r>
    </w:p>
    <w:p w14:paraId="17613CC5" w14:textId="3E4D97BA" w:rsidR="0074422D" w:rsidRDefault="0074422D" w:rsidP="0030473C">
      <w:pPr>
        <w:rPr>
          <w:rFonts w:hint="eastAsia"/>
        </w:rPr>
      </w:pPr>
      <w:r>
        <w:t xml:space="preserve"> master</w:t>
      </w:r>
      <w:r>
        <w:rPr>
          <w:rFonts w:hint="eastAsia"/>
        </w:rPr>
        <w:t>はローカルリポジトリの作業ディレクトリの状態を指している。</w:t>
      </w:r>
    </w:p>
    <w:p w14:paraId="1F484FE3" w14:textId="1E527C74" w:rsidR="0074422D" w:rsidRDefault="0074422D" w:rsidP="0030473C">
      <w:r>
        <w:rPr>
          <w:rFonts w:hint="eastAsia"/>
        </w:rPr>
        <w:lastRenderedPageBreak/>
        <w:t>一方、</w:t>
      </w:r>
      <w:proofErr w:type="spellStart"/>
      <w:r>
        <w:t>ogirin</w:t>
      </w:r>
      <w:proofErr w:type="spellEnd"/>
      <w:r>
        <w:t>/master</w:t>
      </w:r>
      <w:r>
        <w:rPr>
          <w:rFonts w:hint="eastAsia"/>
        </w:rPr>
        <w:t>はリモートリポジトリの状態を指している。</w:t>
      </w:r>
      <w:r>
        <w:t>Merge</w:t>
      </w:r>
      <w:r>
        <w:rPr>
          <w:rFonts w:hint="eastAsia"/>
        </w:rPr>
        <w:t>する時は、まず、</w:t>
      </w:r>
      <w:r>
        <w:t>git fetch origin/</w:t>
      </w:r>
      <w:proofErr w:type="spellStart"/>
      <w:r>
        <w:t>mster</w:t>
      </w:r>
      <w:proofErr w:type="spellEnd"/>
      <w:r>
        <w:t xml:space="preserve"> </w:t>
      </w:r>
      <w:r>
        <w:rPr>
          <w:rFonts w:hint="eastAsia"/>
        </w:rPr>
        <w:t>で</w:t>
      </w:r>
      <w:r>
        <w:t xml:space="preserve"> origin/master</w:t>
      </w:r>
      <w:r>
        <w:rPr>
          <w:rFonts w:hint="eastAsia"/>
        </w:rPr>
        <w:t>を最新にした上で、</w:t>
      </w:r>
      <w:r>
        <w:t>git merge</w:t>
      </w:r>
      <w:r>
        <w:rPr>
          <w:rFonts w:hint="eastAsia"/>
        </w:rPr>
        <w:t>をする。それらを一度に行うのが、</w:t>
      </w:r>
      <w:r>
        <w:t>git merge</w:t>
      </w:r>
    </w:p>
    <w:p w14:paraId="24BA68C8" w14:textId="77777777" w:rsidR="0074422D" w:rsidRDefault="0074422D" w:rsidP="0030473C"/>
    <w:p w14:paraId="2386A704" w14:textId="77777777" w:rsidR="0074422D" w:rsidRPr="0030473C" w:rsidRDefault="0074422D" w:rsidP="0030473C"/>
    <w:p w14:paraId="10EAE41E" w14:textId="1E3DFB23" w:rsidR="00DF480F" w:rsidRDefault="00DF480F" w:rsidP="00283C17">
      <w:pPr>
        <w:pStyle w:val="2"/>
        <w:rPr>
          <w:rFonts w:hint="eastAsia"/>
        </w:rPr>
      </w:pPr>
      <w:bookmarkStart w:id="12" w:name="_Toc503533898"/>
      <w:r>
        <w:t>Sourcetree</w:t>
      </w:r>
      <w:bookmarkEnd w:id="12"/>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72"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3" w:name="_Toc503533899"/>
            <w:proofErr w:type="spellStart"/>
            <w:r>
              <w:t>Instrall</w:t>
            </w:r>
            <w:proofErr w:type="spellEnd"/>
            <w:r>
              <w:t xml:space="preserve"> Sourcetree</w:t>
            </w:r>
            <w:bookmarkEnd w:id="13"/>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lastRenderedPageBreak/>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lastRenderedPageBreak/>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lastRenderedPageBreak/>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81"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4" w:name="_Toc503533900"/>
            <w:r>
              <w:lastRenderedPageBreak/>
              <w:t>Merge</w:t>
            </w:r>
            <w:r>
              <w:rPr>
                <w:rFonts w:hint="eastAsia"/>
              </w:rPr>
              <w:t>発生したらどう見える</w:t>
            </w:r>
            <w:bookmarkEnd w:id="14"/>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5" w:name="_Toc503533901"/>
      <w:proofErr w:type="spellStart"/>
      <w:r w:rsidRPr="005B5A8E">
        <w:lastRenderedPageBreak/>
        <w:t>Github</w:t>
      </w:r>
      <w:bookmarkEnd w:id="15"/>
      <w:proofErr w:type="spellEnd"/>
    </w:p>
    <w:p w14:paraId="6F769FAB" w14:textId="654C71B0" w:rsidR="00ED4088" w:rsidRDefault="001D6AE7" w:rsidP="000F5971">
      <w:pPr>
        <w:ind w:firstLine="720"/>
      </w:pPr>
      <w:hyperlink r:id="rId83"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lastRenderedPageBreak/>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6" w:name="_Toc503533902"/>
      <w:r>
        <w:rPr>
          <w:rFonts w:asciiTheme="majorEastAsia" w:hAnsiTheme="majorEastAsia" w:cstheme="majorEastAsia"/>
        </w:rPr>
        <w:t>Setting</w:t>
      </w:r>
      <w:bookmarkEnd w:id="16"/>
    </w:p>
    <w:p w14:paraId="06C4E61E" w14:textId="77777777" w:rsidR="007821D7" w:rsidRDefault="007821D7" w:rsidP="007821D7">
      <w:pPr>
        <w:pStyle w:val="2"/>
        <w:rPr>
          <w:rFonts w:asciiTheme="majorEastAsia" w:hAnsiTheme="majorEastAsia" w:cstheme="majorEastAsia"/>
        </w:rPr>
      </w:pPr>
      <w:bookmarkStart w:id="17" w:name="_Toc503533903"/>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7"/>
      <w:proofErr w:type="spellEnd"/>
    </w:p>
    <w:p w14:paraId="4ABCCFF6" w14:textId="77777777" w:rsidR="007821D7" w:rsidRDefault="007821D7" w:rsidP="007821D7">
      <w:pPr>
        <w:pStyle w:val="1"/>
        <w:rPr>
          <w:rFonts w:asciiTheme="majorEastAsia" w:hAnsiTheme="majorEastAsia" w:cstheme="majorEastAsia"/>
        </w:rPr>
      </w:pPr>
      <w:bookmarkStart w:id="18" w:name="_Toc503533904"/>
      <w:r>
        <w:rPr>
          <w:rFonts w:asciiTheme="majorEastAsia" w:hAnsiTheme="majorEastAsia" w:cstheme="majorEastAsia"/>
        </w:rPr>
        <w:t>Python</w:t>
      </w:r>
      <w:bookmarkEnd w:id="18"/>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bookmarkStart w:id="19" w:name="_Toc503533905"/>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9"/>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94" w:history="1">
              <w:r w:rsidR="008E5997" w:rsidRPr="009B5603">
                <w:rPr>
                  <w:rStyle w:val="af7"/>
                </w:rPr>
                <w:t>https://pycon.jp/2016/ja/schedule/presentation/72/</w:t>
              </w:r>
            </w:hyperlink>
          </w:p>
          <w:p w14:paraId="179014F3" w14:textId="237AC39D" w:rsidR="008E506C" w:rsidRDefault="001D6AE7" w:rsidP="00D2739D">
            <w:hyperlink r:id="rId95"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bookmarkStart w:id="20" w:name="_Toc503533906"/>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20"/>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lastRenderedPageBreak/>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98"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99"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03282C58" w14:textId="48133703" w:rsidR="001C03B4" w:rsidRPr="001C03B4" w:rsidRDefault="00211339" w:rsidP="001C03B4">
            <w:bookmarkStart w:id="21" w:name="_Toc503533907"/>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1"/>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791"/>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00">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101"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22" w:name="_Toc503533908"/>
      <w:r>
        <w:rPr>
          <w:rFonts w:asciiTheme="majorEastAsia" w:hAnsiTheme="majorEastAsia" w:cstheme="majorEastAsia"/>
        </w:rPr>
        <w:t>Python Library</w:t>
      </w:r>
      <w:bookmarkEnd w:id="22"/>
    </w:p>
    <w:p w14:paraId="3E4E8417" w14:textId="77777777" w:rsidR="00BC020D" w:rsidRPr="00BC020D" w:rsidRDefault="00BC020D" w:rsidP="00BC020D"/>
    <w:p w14:paraId="610C0CAA" w14:textId="77777777" w:rsidR="007821D7" w:rsidRDefault="007821D7" w:rsidP="007821D7">
      <w:pPr>
        <w:pStyle w:val="1"/>
        <w:rPr>
          <w:rFonts w:asciiTheme="majorEastAsia" w:hAnsiTheme="majorEastAsia" w:cstheme="majorEastAsia"/>
        </w:rPr>
      </w:pPr>
      <w:bookmarkStart w:id="23" w:name="_Toc503533909"/>
      <w:r>
        <w:rPr>
          <w:rFonts w:asciiTheme="majorEastAsia" w:hAnsiTheme="majorEastAsia" w:cstheme="majorEastAsia"/>
        </w:rPr>
        <w:t>Atom</w:t>
      </w:r>
      <w:bookmarkEnd w:id="23"/>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4" w:name="_Toc503533910"/>
      <w:r>
        <w:rPr>
          <w:rFonts w:asciiTheme="majorEastAsia" w:hAnsiTheme="majorEastAsia" w:cstheme="majorEastAsia"/>
        </w:rPr>
        <w:t>How to use Atom</w:t>
      </w:r>
      <w:bookmarkEnd w:id="24"/>
    </w:p>
    <w:p w14:paraId="2FC61A20" w14:textId="77777777" w:rsidR="007012E9" w:rsidRDefault="007012E9" w:rsidP="007821D7">
      <w:pPr>
        <w:pStyle w:val="1"/>
        <w:rPr>
          <w:rFonts w:asciiTheme="majorEastAsia" w:hAnsiTheme="majorEastAsia" w:cstheme="majorEastAsia"/>
        </w:rPr>
      </w:pPr>
      <w:bookmarkStart w:id="25" w:name="_Toc503533911"/>
      <w:r>
        <w:rPr>
          <w:rFonts w:asciiTheme="majorEastAsia" w:hAnsiTheme="majorEastAsia" w:cstheme="majorEastAsia"/>
        </w:rPr>
        <w:t>Python Program</w:t>
      </w:r>
      <w:bookmarkEnd w:id="25"/>
    </w:p>
    <w:p w14:paraId="3D21B4EA" w14:textId="77777777" w:rsidR="007012E9" w:rsidRDefault="007012E9" w:rsidP="007012E9">
      <w:pPr>
        <w:pStyle w:val="2"/>
        <w:rPr>
          <w:rFonts w:asciiTheme="majorEastAsia" w:hAnsiTheme="majorEastAsia" w:cstheme="majorEastAsia"/>
        </w:rPr>
      </w:pPr>
      <w:bookmarkStart w:id="26" w:name="_Toc503533912"/>
      <w:r>
        <w:rPr>
          <w:rFonts w:asciiTheme="majorEastAsia" w:hAnsiTheme="majorEastAsia" w:cstheme="majorEastAsia"/>
        </w:rPr>
        <w:t>Google search</w:t>
      </w:r>
      <w:bookmarkEnd w:id="26"/>
    </w:p>
    <w:p w14:paraId="3267136A" w14:textId="77777777" w:rsidR="005B5A8E" w:rsidRDefault="005B5A8E" w:rsidP="007012E9">
      <w:pPr>
        <w:pStyle w:val="2"/>
        <w:rPr>
          <w:rFonts w:asciiTheme="majorEastAsia" w:hAnsiTheme="majorEastAsia" w:cstheme="majorEastAsia"/>
        </w:rPr>
      </w:pPr>
      <w:bookmarkStart w:id="27" w:name="_Toc503533913"/>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7"/>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102"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104" w:history="1">
              <w:r w:rsidR="00D62FBF" w:rsidRPr="009B5603">
                <w:rPr>
                  <w:rStyle w:val="af7"/>
                </w:rPr>
                <w:t>http://jupyter.org/</w:t>
              </w:r>
            </w:hyperlink>
          </w:p>
          <w:p w14:paraId="6D6152C5" w14:textId="0A3A2063" w:rsidR="00D62FBF" w:rsidRDefault="001D6AE7" w:rsidP="00F97D07">
            <w:hyperlink r:id="rId105"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8" w:name="_Toc503533914"/>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8"/>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9" w:name="_Toc503533915"/>
      <w:r>
        <w:rPr>
          <w:rFonts w:asciiTheme="majorEastAsia" w:hAnsiTheme="majorEastAsia" w:cstheme="majorEastAsia"/>
        </w:rPr>
        <w:t>Mac Operation</w:t>
      </w:r>
      <w:bookmarkEnd w:id="29"/>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30" w:name="_Toc503533916"/>
      <w:r>
        <w:rPr>
          <w:rFonts w:asciiTheme="majorEastAsia" w:hAnsiTheme="majorEastAsia" w:cstheme="majorEastAsia"/>
        </w:rPr>
        <w:t>Screenshot</w:t>
      </w:r>
      <w:bookmarkEnd w:id="30"/>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06"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1" w:name="_Toc503533917"/>
      <w:r>
        <w:rPr>
          <w:rFonts w:asciiTheme="majorEastAsia" w:hAnsiTheme="majorEastAsia" w:cstheme="majorEastAsia"/>
        </w:rPr>
        <w:t>Paint</w:t>
      </w:r>
      <w:bookmarkEnd w:id="31"/>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2" w:name="_Toc503533918"/>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2"/>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3" w:name="_Toc503533919"/>
            <w:r>
              <w:rPr>
                <w:rFonts w:ascii="MS Mincho" w:eastAsia="MS Mincho" w:hAnsi="MS Mincho" w:cs="MS Mincho"/>
                <w:b/>
                <w:bCs/>
                <w:color w:val="333333"/>
                <w:sz w:val="30"/>
                <w:szCs w:val="30"/>
              </w:rPr>
              <w:t>「プレビュー」の作図機能</w:t>
            </w:r>
            <w:bookmarkEnd w:id="33"/>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08"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09">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4" w:name="_Toc503533920"/>
      <w:r>
        <w:lastRenderedPageBreak/>
        <w:t>Finder (Explorer)</w:t>
      </w:r>
      <w:bookmarkEnd w:id="34"/>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5" w:name="_Toc503533921"/>
            <w:r w:rsidRPr="001E72B0">
              <w:rPr>
                <w:rFonts w:hint="eastAsia"/>
              </w:rPr>
              <w:t>簡単！</w:t>
            </w:r>
            <w:r w:rsidRPr="001E72B0">
              <w:t>MacのFinderを使いやすくする１０のカスタマイズ</w:t>
            </w:r>
            <w:bookmarkEnd w:id="35"/>
          </w:p>
          <w:p w14:paraId="68E47793" w14:textId="0C13833F" w:rsidR="001E72B0" w:rsidRDefault="001D6AE7" w:rsidP="001E72B0">
            <w:hyperlink r:id="rId110"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6" w:name="_Toc503533922"/>
      <w:r>
        <w:rPr>
          <w:rFonts w:asciiTheme="majorEastAsia" w:hAnsiTheme="majorEastAsia" w:cstheme="majorEastAsia"/>
        </w:rPr>
        <w:t>Mac</w:t>
      </w:r>
      <w:r>
        <w:rPr>
          <w:rFonts w:asciiTheme="majorEastAsia" w:hAnsiTheme="majorEastAsia" w:cstheme="majorEastAsia" w:hint="eastAsia"/>
        </w:rPr>
        <w:t>の仕様とか、設定</w:t>
      </w:r>
      <w:bookmarkEnd w:id="36"/>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7" w:name="_Toc503533923"/>
            <w:r>
              <w:rPr>
                <w:rFonts w:asciiTheme="majorEastAsia" w:hAnsiTheme="majorEastAsia" w:cstheme="majorEastAsia" w:hint="eastAsia"/>
                <w:lang w:val="en-GB"/>
              </w:rPr>
              <w:t>クリップボードについて</w:t>
            </w:r>
            <w:bookmarkEnd w:id="37"/>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8" w:name="_Toc503533924"/>
            <w:proofErr w:type="spellStart"/>
            <w:r>
              <w:rPr>
                <w:lang w:val="en-GB"/>
              </w:rPr>
              <w:t>Basemap</w:t>
            </w:r>
            <w:proofErr w:type="spellEnd"/>
            <w:r>
              <w:rPr>
                <w:rFonts w:hint="eastAsia"/>
                <w:lang w:val="en-GB"/>
              </w:rPr>
              <w:t>インストール方法</w:t>
            </w:r>
            <w:bookmarkEnd w:id="38"/>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11"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12"/>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1B569" w14:textId="77777777" w:rsidR="00652DD4" w:rsidRDefault="00652DD4">
      <w:r>
        <w:separator/>
      </w:r>
    </w:p>
    <w:p w14:paraId="32F93E68" w14:textId="77777777" w:rsidR="00652DD4" w:rsidRDefault="00652DD4"/>
  </w:endnote>
  <w:endnote w:type="continuationSeparator" w:id="0">
    <w:p w14:paraId="789E3898" w14:textId="77777777" w:rsidR="00652DD4" w:rsidRDefault="00652DD4">
      <w:r>
        <w:continuationSeparator/>
      </w:r>
    </w:p>
    <w:p w14:paraId="68EE0C03" w14:textId="77777777" w:rsidR="00652DD4" w:rsidRDefault="00652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EF6378" w:rsidRDefault="00EF6378">
        <w:pPr>
          <w:pStyle w:val="a7"/>
        </w:pPr>
        <w:r>
          <w:fldChar w:fldCharType="begin"/>
        </w:r>
        <w:r>
          <w:instrText xml:space="preserve"> PAGE   \* MERGEFORMAT </w:instrText>
        </w:r>
        <w:r>
          <w:fldChar w:fldCharType="separate"/>
        </w:r>
        <w:r w:rsidR="00536544">
          <w:rPr>
            <w:noProof/>
          </w:rPr>
          <w:t>12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2BB5F" w14:textId="77777777" w:rsidR="00652DD4" w:rsidRDefault="00652DD4">
      <w:r>
        <w:separator/>
      </w:r>
    </w:p>
    <w:p w14:paraId="626B0D4B" w14:textId="77777777" w:rsidR="00652DD4" w:rsidRDefault="00652DD4"/>
  </w:footnote>
  <w:footnote w:type="continuationSeparator" w:id="0">
    <w:p w14:paraId="081D0AF4" w14:textId="77777777" w:rsidR="00652DD4" w:rsidRDefault="00652DD4">
      <w:r>
        <w:continuationSeparator/>
      </w:r>
    </w:p>
    <w:p w14:paraId="5D39DBDA" w14:textId="77777777" w:rsidR="00652DD4" w:rsidRDefault="00652DD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460E9"/>
    <w:rsid w:val="00074028"/>
    <w:rsid w:val="00094B46"/>
    <w:rsid w:val="000C0CED"/>
    <w:rsid w:val="000F5971"/>
    <w:rsid w:val="000F7053"/>
    <w:rsid w:val="00101E9D"/>
    <w:rsid w:val="00117E80"/>
    <w:rsid w:val="0012308B"/>
    <w:rsid w:val="0013351B"/>
    <w:rsid w:val="00135511"/>
    <w:rsid w:val="00140B69"/>
    <w:rsid w:val="00150C94"/>
    <w:rsid w:val="00196091"/>
    <w:rsid w:val="001A11B4"/>
    <w:rsid w:val="001C03B4"/>
    <w:rsid w:val="001D6AE7"/>
    <w:rsid w:val="001E34C5"/>
    <w:rsid w:val="001E541A"/>
    <w:rsid w:val="001E72B0"/>
    <w:rsid w:val="00211339"/>
    <w:rsid w:val="00222BA3"/>
    <w:rsid w:val="00225716"/>
    <w:rsid w:val="0024512A"/>
    <w:rsid w:val="00251E5C"/>
    <w:rsid w:val="002531F0"/>
    <w:rsid w:val="00283583"/>
    <w:rsid w:val="00283C17"/>
    <w:rsid w:val="002C6610"/>
    <w:rsid w:val="002C6A21"/>
    <w:rsid w:val="002C7AAB"/>
    <w:rsid w:val="002D32D9"/>
    <w:rsid w:val="0030473C"/>
    <w:rsid w:val="00306F08"/>
    <w:rsid w:val="00307B0C"/>
    <w:rsid w:val="00324F95"/>
    <w:rsid w:val="003A7DD5"/>
    <w:rsid w:val="003C0C74"/>
    <w:rsid w:val="00473D23"/>
    <w:rsid w:val="00485102"/>
    <w:rsid w:val="00492347"/>
    <w:rsid w:val="004A4F30"/>
    <w:rsid w:val="00502C3F"/>
    <w:rsid w:val="00534ADD"/>
    <w:rsid w:val="00536544"/>
    <w:rsid w:val="00567DF3"/>
    <w:rsid w:val="005A10A2"/>
    <w:rsid w:val="005B0BD4"/>
    <w:rsid w:val="005B5A8E"/>
    <w:rsid w:val="005F63B3"/>
    <w:rsid w:val="00642D2E"/>
    <w:rsid w:val="00652DD4"/>
    <w:rsid w:val="006628B1"/>
    <w:rsid w:val="00687432"/>
    <w:rsid w:val="00687B93"/>
    <w:rsid w:val="006A6B8F"/>
    <w:rsid w:val="006B7E4B"/>
    <w:rsid w:val="006E68BF"/>
    <w:rsid w:val="007012E9"/>
    <w:rsid w:val="007205A9"/>
    <w:rsid w:val="0074422D"/>
    <w:rsid w:val="00754F13"/>
    <w:rsid w:val="007664AD"/>
    <w:rsid w:val="007821D7"/>
    <w:rsid w:val="0078577D"/>
    <w:rsid w:val="007A5DB2"/>
    <w:rsid w:val="007B7BC0"/>
    <w:rsid w:val="007E4867"/>
    <w:rsid w:val="0084216D"/>
    <w:rsid w:val="00856576"/>
    <w:rsid w:val="00881F1A"/>
    <w:rsid w:val="0089609D"/>
    <w:rsid w:val="008B3210"/>
    <w:rsid w:val="008B79BF"/>
    <w:rsid w:val="008E506C"/>
    <w:rsid w:val="008E5997"/>
    <w:rsid w:val="008F7403"/>
    <w:rsid w:val="00941229"/>
    <w:rsid w:val="00953E0E"/>
    <w:rsid w:val="00955F91"/>
    <w:rsid w:val="00961CB0"/>
    <w:rsid w:val="009912C4"/>
    <w:rsid w:val="009C3FAF"/>
    <w:rsid w:val="009E3ABB"/>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6120D"/>
    <w:rsid w:val="00B718B5"/>
    <w:rsid w:val="00B86491"/>
    <w:rsid w:val="00BA6240"/>
    <w:rsid w:val="00BC020D"/>
    <w:rsid w:val="00BC0E64"/>
    <w:rsid w:val="00C14C38"/>
    <w:rsid w:val="00C15A89"/>
    <w:rsid w:val="00C17EF3"/>
    <w:rsid w:val="00CA5036"/>
    <w:rsid w:val="00CB4F29"/>
    <w:rsid w:val="00CD5F7F"/>
    <w:rsid w:val="00CF0FC8"/>
    <w:rsid w:val="00CF54D7"/>
    <w:rsid w:val="00D248F8"/>
    <w:rsid w:val="00D2739D"/>
    <w:rsid w:val="00D32C2C"/>
    <w:rsid w:val="00D46D36"/>
    <w:rsid w:val="00D62FBF"/>
    <w:rsid w:val="00D91D28"/>
    <w:rsid w:val="00D9509A"/>
    <w:rsid w:val="00D96FCF"/>
    <w:rsid w:val="00DA2724"/>
    <w:rsid w:val="00DC2A98"/>
    <w:rsid w:val="00DC7005"/>
    <w:rsid w:val="00DE1E40"/>
    <w:rsid w:val="00DF480F"/>
    <w:rsid w:val="00DF68A6"/>
    <w:rsid w:val="00E07263"/>
    <w:rsid w:val="00E12EE2"/>
    <w:rsid w:val="00E25442"/>
    <w:rsid w:val="00E3063B"/>
    <w:rsid w:val="00E3398B"/>
    <w:rsid w:val="00E5032B"/>
    <w:rsid w:val="00E57F52"/>
    <w:rsid w:val="00E809FD"/>
    <w:rsid w:val="00E8694A"/>
    <w:rsid w:val="00E922E0"/>
    <w:rsid w:val="00EA0C79"/>
    <w:rsid w:val="00EA5017"/>
    <w:rsid w:val="00ED4088"/>
    <w:rsid w:val="00EE5157"/>
    <w:rsid w:val="00EF6378"/>
    <w:rsid w:val="00F264E2"/>
    <w:rsid w:val="00F77A2E"/>
    <w:rsid w:val="00F97D07"/>
    <w:rsid w:val="00FA10F4"/>
    <w:rsid w:val="00FA16AA"/>
    <w:rsid w:val="00FC1340"/>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4179260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2106959">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qiita.com/code_monkey/items/0d38a92a2a2026f5ec82" TargetMode="External"/><Relationship Id="rId102" Type="http://schemas.openxmlformats.org/officeDocument/2006/relationships/hyperlink" Target="https://pycon.jp/2016/ja/schedule/presentation/72/" TargetMode="External"/><Relationship Id="rId103" Type="http://schemas.openxmlformats.org/officeDocument/2006/relationships/image" Target="media/image42.tiff"/><Relationship Id="rId104" Type="http://schemas.openxmlformats.org/officeDocument/2006/relationships/hyperlink" Target="http://jupyter.org/" TargetMode="External"/><Relationship Id="rId105" Type="http://schemas.openxmlformats.org/officeDocument/2006/relationships/hyperlink" Target="http://techlife.cookpad.com/entry/write-once-share-anywhare" TargetMode="External"/><Relationship Id="rId106" Type="http://schemas.openxmlformats.org/officeDocument/2006/relationships/hyperlink" Target="https://hamachan.info/mac/kihon/screen.html" TargetMode="External"/><Relationship Id="rId107" Type="http://schemas.openxmlformats.org/officeDocument/2006/relationships/image" Target="media/image4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8" Type="http://schemas.openxmlformats.org/officeDocument/2006/relationships/hyperlink" Target="http://minto.tech/mac-paint/" TargetMode="External"/><Relationship Id="rId109" Type="http://schemas.openxmlformats.org/officeDocument/2006/relationships/image" Target="media/image44.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image" Target="media/image5.png"/><Relationship Id="rId51" Type="http://schemas.openxmlformats.org/officeDocument/2006/relationships/image" Target="media/image6.png"/><Relationship Id="rId52" Type="http://schemas.openxmlformats.org/officeDocument/2006/relationships/image" Target="media/image7.png"/><Relationship Id="rId53" Type="http://schemas.openxmlformats.org/officeDocument/2006/relationships/image" Target="media/image8.png"/><Relationship Id="rId54" Type="http://schemas.openxmlformats.org/officeDocument/2006/relationships/image" Target="media/image9.png"/><Relationship Id="rId55" Type="http://schemas.openxmlformats.org/officeDocument/2006/relationships/image" Target="media/image10.png"/><Relationship Id="rId56" Type="http://schemas.openxmlformats.org/officeDocument/2006/relationships/hyperlink" Target="https://qiita.com/ma_me/items/f944101c97a4d0e4a842" TargetMode="External"/><Relationship Id="rId57" Type="http://schemas.openxmlformats.org/officeDocument/2006/relationships/hyperlink" Target="http://www.devlog.alt-area.org/?p=1366" TargetMode="External"/><Relationship Id="rId58" Type="http://schemas.openxmlformats.org/officeDocument/2006/relationships/hyperlink" Target="https://git-scm.com/book/ja/v1/%E4%BD%BF%E3%81%84%E5%A7%8B%E3%82%81%E3%82%8B-%E6%9C%80%E5%88%9D%E3%81%AEGit%E3%81%AE%E6%A7%8B%E6%88%90" TargetMode="External"/><Relationship Id="rId59" Type="http://schemas.openxmlformats.org/officeDocument/2006/relationships/image" Target="media/image11.png"/><Relationship Id="rId70" Type="http://schemas.openxmlformats.org/officeDocument/2006/relationships/hyperlink" Target="https://qiita.com/osamu1203/items/cb94ef9da02e1ec3e921" TargetMode="External"/><Relationship Id="rId71" Type="http://schemas.openxmlformats.org/officeDocument/2006/relationships/hyperlink" Target="https://qiita.com/takakuda/items/2123e37733445f69f0ff" TargetMode="External"/><Relationship Id="rId72" Type="http://schemas.openxmlformats.org/officeDocument/2006/relationships/hyperlink" Target="https://ja.atlassian.com/software/sourcetree" TargetMode="External"/><Relationship Id="rId73" Type="http://schemas.openxmlformats.org/officeDocument/2006/relationships/image" Target="media/image20.png"/><Relationship Id="rId74" Type="http://schemas.openxmlformats.org/officeDocument/2006/relationships/image" Target="media/image21.png"/><Relationship Id="rId75" Type="http://schemas.openxmlformats.org/officeDocument/2006/relationships/image" Target="media/image22.png"/><Relationship Id="rId76" Type="http://schemas.openxmlformats.org/officeDocument/2006/relationships/image" Target="media/image23.png"/><Relationship Id="rId77" Type="http://schemas.openxmlformats.org/officeDocument/2006/relationships/image" Target="media/image24.png"/><Relationship Id="rId78" Type="http://schemas.openxmlformats.org/officeDocument/2006/relationships/image" Target="media/image25.png"/><Relationship Id="rId79" Type="http://schemas.openxmlformats.org/officeDocument/2006/relationships/image" Target="media/image26.png"/><Relationship Id="rId110" Type="http://schemas.openxmlformats.org/officeDocument/2006/relationships/hyperlink" Target="http://maccle.com/my-tips/9-tips-improvement-mac-finder/" TargetMode="External"/><Relationship Id="rId90" Type="http://schemas.openxmlformats.org/officeDocument/2006/relationships/image" Target="media/image35.png"/><Relationship Id="rId91" Type="http://schemas.openxmlformats.org/officeDocument/2006/relationships/image" Target="media/image36.png"/><Relationship Id="rId92" Type="http://schemas.openxmlformats.org/officeDocument/2006/relationships/image" Target="media/image37.png"/><Relationship Id="rId93" Type="http://schemas.openxmlformats.org/officeDocument/2006/relationships/image" Target="media/image38.png"/><Relationship Id="rId94" Type="http://schemas.openxmlformats.org/officeDocument/2006/relationships/hyperlink" Target="https://pycon.jp/2016/ja/schedule/presentation/72/" TargetMode="External"/><Relationship Id="rId95" Type="http://schemas.openxmlformats.org/officeDocument/2006/relationships/hyperlink" Target="https://github.com/bakfoo/pyconjp2016" TargetMode="External"/><Relationship Id="rId96" Type="http://schemas.openxmlformats.org/officeDocument/2006/relationships/image" Target="media/image39.png"/><Relationship Id="rId97" Type="http://schemas.openxmlformats.org/officeDocument/2006/relationships/image" Target="media/image40.png"/><Relationship Id="rId98" Type="http://schemas.openxmlformats.org/officeDocument/2006/relationships/hyperlink" Target="https://www.youtube.com/watch?v=KFXf4pJ_Ko0&amp;feature=youtu.be&amp;list=PLMkWB0UjwFGlYvIcvKsGhJ7SJIODj_zJZ" TargetMode="External"/><Relationship Id="rId99" Type="http://schemas.openxmlformats.org/officeDocument/2006/relationships/hyperlink" Target="https://github.com/bakfoo/pyconjp2016" TargetMode="External"/><Relationship Id="rId111" Type="http://schemas.openxmlformats.org/officeDocument/2006/relationships/hyperlink" Target="https://qiita.com/msrks/items/ed18a2653bc177a24cca" TargetMode="External"/><Relationship Id="rId112" Type="http://schemas.openxmlformats.org/officeDocument/2006/relationships/footer" Target="footer1.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image" Target="media/image1.png"/><Relationship Id="rId47" Type="http://schemas.openxmlformats.org/officeDocument/2006/relationships/image" Target="media/image2.png"/><Relationship Id="rId48" Type="http://schemas.openxmlformats.org/officeDocument/2006/relationships/image" Target="media/image3.png"/><Relationship Id="rId49" Type="http://schemas.openxmlformats.org/officeDocument/2006/relationships/image" Target="media/image4.png"/><Relationship Id="rId60" Type="http://schemas.openxmlformats.org/officeDocument/2006/relationships/hyperlink" Target="https://qiita.com/shuntaro_tamura/items/06281261d893acf049ed" TargetMode="External"/><Relationship Id="rId61" Type="http://schemas.openxmlformats.org/officeDocument/2006/relationships/image" Target="media/image12.png"/><Relationship Id="rId62" Type="http://schemas.openxmlformats.org/officeDocument/2006/relationships/image" Target="media/image13.png"/><Relationship Id="rId63" Type="http://schemas.openxmlformats.org/officeDocument/2006/relationships/image" Target="media/image14.png"/><Relationship Id="rId64" Type="http://schemas.openxmlformats.org/officeDocument/2006/relationships/image" Target="media/image15.png"/><Relationship Id="rId65" Type="http://schemas.openxmlformats.org/officeDocument/2006/relationships/image" Target="media/image16.png"/><Relationship Id="rId66" Type="http://schemas.openxmlformats.org/officeDocument/2006/relationships/image" Target="media/image17.png"/><Relationship Id="rId67" Type="http://schemas.openxmlformats.org/officeDocument/2006/relationships/image" Target="media/image18.png"/><Relationship Id="rId68" Type="http://schemas.openxmlformats.org/officeDocument/2006/relationships/hyperlink" Target="https://qiita.com/take4s5i/items/15d8648405f4e7ea3039" TargetMode="External"/><Relationship Id="rId69" Type="http://schemas.openxmlformats.org/officeDocument/2006/relationships/image" Target="media/image19.png"/><Relationship Id="rId100" Type="http://schemas.openxmlformats.org/officeDocument/2006/relationships/image" Target="media/image41.png"/><Relationship Id="rId80" Type="http://schemas.openxmlformats.org/officeDocument/2006/relationships/image" Target="media/image27.png"/><Relationship Id="rId81" Type="http://schemas.openxmlformats.org/officeDocument/2006/relationships/hyperlink" Target="https://ja.atlassian.com/software/sourcetree" TargetMode="External"/><Relationship Id="rId82" Type="http://schemas.openxmlformats.org/officeDocument/2006/relationships/image" Target="media/image28.png"/><Relationship Id="rId83" Type="http://schemas.openxmlformats.org/officeDocument/2006/relationships/hyperlink" Target="https://github.com/score915" TargetMode="External"/><Relationship Id="rId84" Type="http://schemas.openxmlformats.org/officeDocument/2006/relationships/image" Target="media/image29.png"/><Relationship Id="rId85" Type="http://schemas.openxmlformats.org/officeDocument/2006/relationships/image" Target="media/image30.png"/><Relationship Id="rId86" Type="http://schemas.openxmlformats.org/officeDocument/2006/relationships/image" Target="media/image31.png"/><Relationship Id="rId87" Type="http://schemas.openxmlformats.org/officeDocument/2006/relationships/image" Target="media/image32.png"/><Relationship Id="rId88" Type="http://schemas.openxmlformats.org/officeDocument/2006/relationships/image" Target="media/image33.png"/><Relationship Id="rId8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2878E0-2F50-D54B-9754-DA8894685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149</TotalTime>
  <Pages>30</Pages>
  <Words>2249</Words>
  <Characters>12823</Characters>
  <Application>Microsoft Macintosh Word</Application>
  <DocSecurity>0</DocSecurity>
  <Lines>106</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31</cp:revision>
  <cp:lastPrinted>2018-01-07T15:27:00Z</cp:lastPrinted>
  <dcterms:created xsi:type="dcterms:W3CDTF">2018-01-07T15:27:00Z</dcterms:created>
  <dcterms:modified xsi:type="dcterms:W3CDTF">2018-01-12T07:06:00Z</dcterms:modified>
</cp:coreProperties>
</file>